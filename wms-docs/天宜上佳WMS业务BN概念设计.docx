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6D2C" w14:textId="77777777" w:rsidR="006F4B63" w:rsidRDefault="00AB7883" w:rsidP="006F4B63">
      <w:pPr>
        <w:spacing w:before="4080"/>
        <w:ind w:left="720"/>
        <w:rPr>
          <w:rStyle w:val="InforCoverHeader"/>
          <w:lang w:val="en-US"/>
        </w:rPr>
      </w:pPr>
      <w:r>
        <w:rPr>
          <w:noProof/>
          <w:color w:val="A10019"/>
          <w:sz w:val="52"/>
          <w:szCs w:val="24"/>
          <w:lang w:val="en-US" w:eastAsia="zh-CN"/>
        </w:rPr>
        <w:drawing>
          <wp:anchor distT="0" distB="0" distL="114300" distR="114300" simplePos="0" relativeHeight="251656192" behindDoc="0" locked="0" layoutInCell="1" allowOverlap="1" wp14:anchorId="1932069A" wp14:editId="3EE85815">
            <wp:simplePos x="0" y="0"/>
            <wp:positionH relativeFrom="column">
              <wp:posOffset>-941070</wp:posOffset>
            </wp:positionH>
            <wp:positionV relativeFrom="paragraph">
              <wp:posOffset>825500</wp:posOffset>
            </wp:positionV>
            <wp:extent cx="7547515" cy="271462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g4TGCN5U0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6" b="23457"/>
                    <a:stretch/>
                  </pic:blipFill>
                  <pic:spPr bwMode="auto">
                    <a:xfrm>
                      <a:off x="0" y="0"/>
                      <a:ext cx="754751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E2ECDB" w14:textId="77777777" w:rsidR="007C41FD" w:rsidRPr="00C3457A" w:rsidRDefault="00A36451" w:rsidP="007C41FD">
      <w:pPr>
        <w:spacing w:before="4080"/>
        <w:ind w:left="720"/>
        <w:rPr>
          <w:rStyle w:val="InforCoverHeader"/>
          <w:lang w:val="en-US"/>
        </w:rPr>
      </w:pPr>
      <w:r w:rsidRPr="00A36451">
        <w:t xml:space="preserve"> </w:t>
      </w:r>
      <w:r w:rsidRPr="00A36451">
        <w:rPr>
          <w:rStyle w:val="InforCoverHeader"/>
          <w:lang w:val="en-US"/>
        </w:rPr>
        <w:t>B</w:t>
      </w:r>
      <w:r>
        <w:rPr>
          <w:rStyle w:val="InforCoverHeader"/>
          <w:lang w:val="en-US"/>
        </w:rPr>
        <w:t>usiness Narrative</w:t>
      </w:r>
    </w:p>
    <w:p w14:paraId="30A5460E" w14:textId="77777777" w:rsidR="007C41FD" w:rsidRPr="00364871" w:rsidRDefault="00A36451" w:rsidP="007C41FD">
      <w:pPr>
        <w:ind w:left="720"/>
        <w:rPr>
          <w:sz w:val="56"/>
          <w:lang w:val="en-US" w:eastAsia="zh-CN"/>
        </w:rPr>
      </w:pPr>
      <w:r w:rsidRPr="00364871">
        <w:rPr>
          <w:rFonts w:hint="eastAsia"/>
          <w:sz w:val="56"/>
          <w:lang w:val="en-US" w:eastAsia="zh-CN"/>
        </w:rPr>
        <w:t>业务流程</w:t>
      </w:r>
      <w:r w:rsidR="00200283">
        <w:rPr>
          <w:rFonts w:hint="eastAsia"/>
          <w:sz w:val="56"/>
          <w:lang w:val="en-US" w:eastAsia="zh-CN"/>
        </w:rPr>
        <w:t>BN</w:t>
      </w:r>
      <w:r w:rsidRPr="00364871">
        <w:rPr>
          <w:rFonts w:hint="eastAsia"/>
          <w:sz w:val="56"/>
          <w:lang w:val="en-US" w:eastAsia="zh-CN"/>
        </w:rPr>
        <w:t>概念设计</w:t>
      </w:r>
    </w:p>
    <w:p w14:paraId="4F7D5F47" w14:textId="77777777" w:rsidR="00DF2631" w:rsidRPr="00200283" w:rsidRDefault="00DF2631" w:rsidP="007C41FD">
      <w:pPr>
        <w:ind w:left="720"/>
        <w:rPr>
          <w:rStyle w:val="InforCoverSub-Headline"/>
          <w:lang w:val="en-US" w:eastAsia="zh-CN"/>
        </w:rPr>
      </w:pPr>
    </w:p>
    <w:p w14:paraId="17BCF89E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479A865C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0E2163C6" w14:textId="76B541AF" w:rsidR="00364871" w:rsidRPr="00584366" w:rsidRDefault="00364871" w:rsidP="00364871">
      <w:pPr>
        <w:ind w:left="720"/>
        <w:rPr>
          <w:rStyle w:val="InforCoverSub-Headline"/>
          <w:sz w:val="28"/>
          <w:lang w:val="en-US" w:eastAsia="zh-CN"/>
        </w:rPr>
      </w:pPr>
      <w:r w:rsidRPr="00584366">
        <w:rPr>
          <w:rStyle w:val="InforCoverSub-Headline"/>
          <w:rFonts w:hint="eastAsia"/>
          <w:sz w:val="28"/>
          <w:lang w:val="en-US" w:eastAsia="zh-CN"/>
        </w:rPr>
        <w:t>客户</w:t>
      </w:r>
      <w:r w:rsidRPr="00584366">
        <w:rPr>
          <w:rStyle w:val="InforCoverSub-Headline"/>
          <w:sz w:val="28"/>
          <w:lang w:val="en-US" w:eastAsia="zh-CN"/>
        </w:rPr>
        <w:t>：</w:t>
      </w:r>
      <w:r w:rsidR="00722519" w:rsidRPr="00722519">
        <w:rPr>
          <w:rStyle w:val="InforCoverSub-Headline"/>
          <w:rFonts w:hint="eastAsia"/>
          <w:sz w:val="28"/>
          <w:lang w:val="en-US"/>
        </w:rPr>
        <w:t>北京天仁道和新材料有限公司</w:t>
      </w:r>
    </w:p>
    <w:p w14:paraId="31FD4912" w14:textId="43B83E00" w:rsidR="00364871" w:rsidRDefault="00364871" w:rsidP="00364871">
      <w:pPr>
        <w:ind w:left="720"/>
        <w:rPr>
          <w:rStyle w:val="InforCoverSub-Headline"/>
          <w:sz w:val="28"/>
          <w:lang w:val="en-US" w:eastAsia="zh-CN"/>
        </w:rPr>
      </w:pPr>
      <w:r w:rsidRPr="00584366">
        <w:rPr>
          <w:rStyle w:val="InforCoverSub-Headline"/>
          <w:rFonts w:hint="eastAsia"/>
          <w:sz w:val="28"/>
          <w:lang w:val="en-US" w:eastAsia="zh-CN"/>
        </w:rPr>
        <w:t>项目</w:t>
      </w:r>
      <w:r w:rsidRPr="00584366">
        <w:rPr>
          <w:rStyle w:val="InforCoverSub-Headline"/>
          <w:sz w:val="28"/>
          <w:lang w:val="en-US" w:eastAsia="zh-CN"/>
        </w:rPr>
        <w:t>：</w:t>
      </w:r>
      <w:r w:rsidR="00722519" w:rsidRPr="00722519">
        <w:rPr>
          <w:rStyle w:val="InforCoverSub-Headline"/>
          <w:rFonts w:hint="eastAsia"/>
          <w:sz w:val="28"/>
          <w:lang w:val="en-US"/>
        </w:rPr>
        <w:t>成品库智能存储</w:t>
      </w:r>
      <w:r>
        <w:rPr>
          <w:rStyle w:val="InforCoverSub-Headline"/>
          <w:rFonts w:hint="eastAsia"/>
          <w:sz w:val="28"/>
          <w:lang w:val="en-US" w:eastAsia="zh-CN"/>
        </w:rPr>
        <w:t>项目</w:t>
      </w:r>
    </w:p>
    <w:p w14:paraId="5CE8FC79" w14:textId="77777777" w:rsidR="00DF2631" w:rsidRPr="00364871" w:rsidRDefault="00DF2631" w:rsidP="007C41FD">
      <w:pPr>
        <w:ind w:left="720"/>
        <w:rPr>
          <w:rStyle w:val="InforCoverSub-Headline"/>
          <w:lang w:val="en-US" w:eastAsia="zh-CN"/>
        </w:rPr>
      </w:pPr>
    </w:p>
    <w:p w14:paraId="712A8BFD" w14:textId="77777777" w:rsidR="009231CC" w:rsidRPr="00C3457A" w:rsidRDefault="00FE47E2" w:rsidP="00081CBD">
      <w:pPr>
        <w:spacing w:after="0"/>
        <w:rPr>
          <w:rStyle w:val="InforHeadline"/>
          <w:lang w:val="en-US" w:eastAsia="zh-CN"/>
        </w:rPr>
      </w:pPr>
      <w:r>
        <w:rPr>
          <w:sz w:val="44"/>
          <w:szCs w:val="44"/>
          <w:lang w:val="en-US" w:eastAsia="zh-CN"/>
        </w:rPr>
        <w:br w:type="page"/>
      </w:r>
      <w:r w:rsidR="00081CBD">
        <w:rPr>
          <w:rFonts w:hint="eastAsia"/>
          <w:sz w:val="44"/>
          <w:szCs w:val="44"/>
          <w:lang w:val="en-US" w:eastAsia="zh-CN"/>
        </w:rPr>
        <w:lastRenderedPageBreak/>
        <w:t>文档信息</w:t>
      </w:r>
    </w:p>
    <w:tbl>
      <w:tblPr>
        <w:tblStyle w:val="TableInforVertical"/>
        <w:tblW w:w="9107" w:type="dxa"/>
        <w:tblLook w:val="01E0" w:firstRow="1" w:lastRow="1" w:firstColumn="1" w:lastColumn="1" w:noHBand="0" w:noVBand="0"/>
      </w:tblPr>
      <w:tblGrid>
        <w:gridCol w:w="1141"/>
        <w:gridCol w:w="7966"/>
      </w:tblGrid>
      <w:tr w:rsidR="009231CC" w:rsidRPr="00C3457A" w14:paraId="7BF48DAD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1" w:type="dxa"/>
            <w:tcBorders>
              <w:bottom w:val="single" w:sz="4" w:space="0" w:color="FFFFFF"/>
            </w:tcBorders>
            <w:shd w:val="clear" w:color="auto" w:fill="1F497D" w:themeFill="text2"/>
          </w:tcPr>
          <w:p w14:paraId="0849678B" w14:textId="77777777" w:rsidR="009231CC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编写</w:t>
            </w:r>
          </w:p>
        </w:tc>
        <w:tc>
          <w:tcPr>
            <w:tcW w:w="7966" w:type="dxa"/>
          </w:tcPr>
          <w:p w14:paraId="0315F214" w14:textId="77777777" w:rsidR="009231CC" w:rsidRPr="00C3457A" w:rsidRDefault="009231CC" w:rsidP="00C95444">
            <w:pPr>
              <w:spacing w:after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</w:p>
        </w:tc>
      </w:tr>
      <w:tr w:rsidR="009231CC" w:rsidRPr="00C3457A" w14:paraId="618A3AED" w14:textId="77777777" w:rsidTr="0008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  <w:shd w:val="clear" w:color="auto" w:fill="1F497D" w:themeFill="text2"/>
          </w:tcPr>
          <w:p w14:paraId="6FEC30B1" w14:textId="77777777" w:rsidR="009231CC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版本</w:t>
            </w:r>
          </w:p>
        </w:tc>
        <w:tc>
          <w:tcPr>
            <w:tcW w:w="7966" w:type="dxa"/>
          </w:tcPr>
          <w:p w14:paraId="5314D708" w14:textId="77777777" w:rsidR="009231CC" w:rsidRPr="00C3457A" w:rsidRDefault="009231CC" w:rsidP="006F2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zh-CN"/>
              </w:rPr>
            </w:pPr>
          </w:p>
        </w:tc>
      </w:tr>
      <w:tr w:rsidR="008A5C25" w:rsidRPr="00C3457A" w14:paraId="2FAA6E3D" w14:textId="77777777" w:rsidTr="00081C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  <w:shd w:val="clear" w:color="auto" w:fill="1F497D" w:themeFill="text2"/>
          </w:tcPr>
          <w:p w14:paraId="0F037AF4" w14:textId="77777777" w:rsidR="008A5C25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状态</w:t>
            </w:r>
          </w:p>
        </w:tc>
        <w:bookmarkStart w:id="0" w:name="Kontrollkästchen1"/>
        <w:tc>
          <w:tcPr>
            <w:tcW w:w="7966" w:type="dxa"/>
          </w:tcPr>
          <w:p w14:paraId="1390A8DA" w14:textId="77777777" w:rsidR="008A5C25" w:rsidRPr="00C3457A" w:rsidRDefault="00A70F2C" w:rsidP="006D23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1F193A">
              <w:rPr>
                <w:lang w:val="en-US"/>
              </w:rPr>
              <w:instrText xml:space="preserve"> FORMCHECKBOX </w:instrText>
            </w:r>
            <w:r w:rsidR="00C31AA1">
              <w:rPr>
                <w:lang w:val="en-US"/>
              </w:rPr>
            </w:r>
            <w:r w:rsidR="00C31AA1">
              <w:rPr>
                <w:lang w:val="en-US"/>
              </w:rPr>
              <w:fldChar w:fldCharType="separate"/>
            </w:r>
            <w:r>
              <w:rPr>
                <w:lang w:val="en-US"/>
              </w:rPr>
              <w:fldChar w:fldCharType="end"/>
            </w:r>
            <w:bookmarkEnd w:id="0"/>
            <w:r w:rsidR="00081CBD">
              <w:rPr>
                <w:rFonts w:hint="eastAsia"/>
                <w:lang w:val="en-US" w:eastAsia="zh-CN"/>
              </w:rPr>
              <w:t>起草地</w:t>
            </w:r>
            <w:r w:rsidR="00D648C5" w:rsidRPr="00C3457A">
              <w:rPr>
                <w:lang w:val="en-US"/>
              </w:rPr>
              <w:tab/>
            </w:r>
            <w:r w:rsidRPr="00C3457A"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A5C25" w:rsidRPr="00C3457A">
              <w:rPr>
                <w:lang w:val="en-US"/>
              </w:rPr>
              <w:instrText xml:space="preserve"> FORMCHECKBOX </w:instrText>
            </w:r>
            <w:r w:rsidR="00C31AA1">
              <w:rPr>
                <w:lang w:val="en-US"/>
              </w:rPr>
            </w:r>
            <w:r w:rsidR="00C31AA1">
              <w:rPr>
                <w:lang w:val="en-US"/>
              </w:rPr>
              <w:fldChar w:fldCharType="separate"/>
            </w:r>
            <w:r w:rsidRPr="00C3457A">
              <w:rPr>
                <w:lang w:val="en-US"/>
              </w:rPr>
              <w:fldChar w:fldCharType="end"/>
            </w:r>
            <w:r w:rsidR="006D23C3" w:rsidRPr="006D23C3">
              <w:rPr>
                <w:rFonts w:hint="eastAsia"/>
              </w:rPr>
              <w:t>审查中</w:t>
            </w:r>
            <w:r w:rsidR="00D648C5" w:rsidRPr="00C3457A">
              <w:rPr>
                <w:lang w:val="en-US"/>
              </w:rPr>
              <w:tab/>
            </w:r>
            <w:r w:rsidRPr="00C3457A"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A5C25" w:rsidRPr="00C3457A">
              <w:rPr>
                <w:lang w:val="en-US"/>
              </w:rPr>
              <w:instrText xml:space="preserve"> FORMCHECKBOX </w:instrText>
            </w:r>
            <w:r w:rsidR="00C31AA1">
              <w:rPr>
                <w:lang w:val="en-US"/>
              </w:rPr>
            </w:r>
            <w:r w:rsidR="00C31AA1">
              <w:rPr>
                <w:lang w:val="en-US"/>
              </w:rPr>
              <w:fldChar w:fldCharType="separate"/>
            </w:r>
            <w:r w:rsidRPr="00C3457A">
              <w:rPr>
                <w:lang w:val="en-US"/>
              </w:rPr>
              <w:fldChar w:fldCharType="end"/>
            </w:r>
            <w:r w:rsidR="006D23C3" w:rsidRPr="006D23C3">
              <w:rPr>
                <w:rFonts w:hint="eastAsia"/>
              </w:rPr>
              <w:t>核准</w:t>
            </w:r>
          </w:p>
        </w:tc>
      </w:tr>
    </w:tbl>
    <w:p w14:paraId="3853F918" w14:textId="77777777" w:rsidR="009D02DB" w:rsidRPr="00C3457A" w:rsidRDefault="009D02DB" w:rsidP="009231CC">
      <w:pPr>
        <w:rPr>
          <w:lang w:val="en-US"/>
        </w:rPr>
      </w:pPr>
    </w:p>
    <w:tbl>
      <w:tblPr>
        <w:tblStyle w:val="TableInforColor"/>
        <w:tblW w:w="9107" w:type="dxa"/>
        <w:tblLayout w:type="fixed"/>
        <w:tblLook w:val="01E0" w:firstRow="1" w:lastRow="1" w:firstColumn="1" w:lastColumn="1" w:noHBand="0" w:noVBand="0"/>
      </w:tblPr>
      <w:tblGrid>
        <w:gridCol w:w="1110"/>
        <w:gridCol w:w="1297"/>
        <w:gridCol w:w="1200"/>
        <w:gridCol w:w="1600"/>
        <w:gridCol w:w="3900"/>
      </w:tblGrid>
      <w:tr w:rsidR="009231CC" w:rsidRPr="00C3457A" w14:paraId="61974170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07" w:type="dxa"/>
            <w:gridSpan w:val="5"/>
            <w:shd w:val="clear" w:color="auto" w:fill="1F497D" w:themeFill="text2"/>
          </w:tcPr>
          <w:p w14:paraId="0887ECE2" w14:textId="77777777" w:rsidR="009231CC" w:rsidRPr="00C3457A" w:rsidRDefault="00081CBD" w:rsidP="006F27F1">
            <w:pPr>
              <w:rPr>
                <w:lang w:val="en-US"/>
              </w:rPr>
            </w:pPr>
            <w:r w:rsidRPr="0051543D">
              <w:rPr>
                <w:rFonts w:hint="eastAsia"/>
                <w:color w:val="FFFFFF" w:themeColor="background1"/>
                <w:lang w:val="en-US" w:eastAsia="zh-CN"/>
              </w:rPr>
              <w:t>版本控制</w:t>
            </w:r>
          </w:p>
        </w:tc>
      </w:tr>
      <w:tr w:rsidR="009231CC" w:rsidRPr="00C3457A" w14:paraId="3BD53F1C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02B64D64" w14:textId="77777777" w:rsidR="009231CC" w:rsidRPr="00C3457A" w:rsidRDefault="00081CBD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版本</w:t>
            </w:r>
          </w:p>
        </w:tc>
        <w:tc>
          <w:tcPr>
            <w:tcW w:w="1297" w:type="dxa"/>
          </w:tcPr>
          <w:p w14:paraId="26C3B7CB" w14:textId="77777777" w:rsidR="009231CC" w:rsidRPr="00C3457A" w:rsidRDefault="00081CBD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创建日期</w:t>
            </w:r>
          </w:p>
        </w:tc>
        <w:tc>
          <w:tcPr>
            <w:tcW w:w="1200" w:type="dxa"/>
          </w:tcPr>
          <w:p w14:paraId="3D6E9EA5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状态</w:t>
            </w:r>
          </w:p>
        </w:tc>
        <w:tc>
          <w:tcPr>
            <w:tcW w:w="1600" w:type="dxa"/>
          </w:tcPr>
          <w:p w14:paraId="57C8FDC0" w14:textId="28F4211B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3900" w:type="dxa"/>
          </w:tcPr>
          <w:p w14:paraId="54BB9879" w14:textId="77777777" w:rsidR="009231CC" w:rsidRPr="00C3457A" w:rsidRDefault="006D23C3" w:rsidP="006F27F1">
            <w:pPr>
              <w:rPr>
                <w:lang w:val="en-US" w:eastAsia="zh-CN"/>
              </w:rPr>
            </w:pPr>
            <w:r>
              <w:rPr>
                <w:rFonts w:hint="eastAsia"/>
              </w:rPr>
              <w:t>变</w:t>
            </w:r>
            <w:r>
              <w:rPr>
                <w:rFonts w:hint="eastAsia"/>
                <w:lang w:eastAsia="zh-CN"/>
              </w:rPr>
              <w:t>化</w:t>
            </w:r>
          </w:p>
        </w:tc>
      </w:tr>
      <w:tr w:rsidR="009231CC" w:rsidRPr="00C3457A" w14:paraId="4FF42E7D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7EE2F740" w14:textId="601F90CC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0.1</w:t>
            </w:r>
          </w:p>
        </w:tc>
        <w:tc>
          <w:tcPr>
            <w:tcW w:w="1297" w:type="dxa"/>
          </w:tcPr>
          <w:p w14:paraId="64344989" w14:textId="5DC2AD28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2020-11-1</w:t>
            </w:r>
          </w:p>
        </w:tc>
        <w:tc>
          <w:tcPr>
            <w:tcW w:w="1200" w:type="dxa"/>
          </w:tcPr>
          <w:p w14:paraId="44F5ED34" w14:textId="62557758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创建</w:t>
            </w:r>
          </w:p>
        </w:tc>
        <w:tc>
          <w:tcPr>
            <w:tcW w:w="1600" w:type="dxa"/>
          </w:tcPr>
          <w:p w14:paraId="2999B4F7" w14:textId="0AF4A937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朱国兴</w:t>
            </w:r>
          </w:p>
        </w:tc>
        <w:tc>
          <w:tcPr>
            <w:tcW w:w="3900" w:type="dxa"/>
          </w:tcPr>
          <w:p w14:paraId="08C02FBE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485ED8C2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65A86087" w14:textId="1DE089BC" w:rsidR="009231CC" w:rsidRPr="00C3457A" w:rsidRDefault="005A52D2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  <w:r>
              <w:rPr>
                <w:lang w:val="en-US" w:eastAsia="zh-CN"/>
              </w:rPr>
              <w:t>.2</w:t>
            </w:r>
          </w:p>
        </w:tc>
        <w:tc>
          <w:tcPr>
            <w:tcW w:w="1297" w:type="dxa"/>
          </w:tcPr>
          <w:p w14:paraId="078C0332" w14:textId="360DEE90" w:rsidR="009231CC" w:rsidRPr="00C3457A" w:rsidRDefault="005A52D2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  <w:r>
              <w:rPr>
                <w:lang w:val="en-US" w:eastAsia="zh-CN"/>
              </w:rPr>
              <w:t>02</w:t>
            </w:r>
            <w:r w:rsidR="00296D55">
              <w:rPr>
                <w:lang w:val="en-US" w:eastAsia="zh-CN"/>
              </w:rPr>
              <w:t>2-01-04</w:t>
            </w:r>
          </w:p>
        </w:tc>
        <w:tc>
          <w:tcPr>
            <w:tcW w:w="1200" w:type="dxa"/>
          </w:tcPr>
          <w:p w14:paraId="21635B13" w14:textId="39E805F3" w:rsidR="009231CC" w:rsidRPr="00C3457A" w:rsidRDefault="00B44315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修订</w:t>
            </w:r>
          </w:p>
        </w:tc>
        <w:tc>
          <w:tcPr>
            <w:tcW w:w="1600" w:type="dxa"/>
          </w:tcPr>
          <w:p w14:paraId="7BA9AD6F" w14:textId="3513AF94" w:rsidR="009231CC" w:rsidRPr="00C3457A" w:rsidRDefault="005A52D2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彭伟</w:t>
            </w:r>
          </w:p>
        </w:tc>
        <w:tc>
          <w:tcPr>
            <w:tcW w:w="3900" w:type="dxa"/>
          </w:tcPr>
          <w:p w14:paraId="376F6ABE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005DBA24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79AE6D3B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33A159B5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4FFB5689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7833A12E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6FBB52A0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32BFC948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26BAADDA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62AC5591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085B8DF2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3B613077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1A8D1DE0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0C90758D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02999DC3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5A45E3B5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463D747E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3EAAD92B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3B5A26D4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</w:tbl>
    <w:p w14:paraId="1CFA503B" w14:textId="77777777" w:rsidR="009231CC" w:rsidRPr="00C3457A" w:rsidRDefault="009231CC" w:rsidP="009231CC">
      <w:pPr>
        <w:rPr>
          <w:lang w:val="en-US"/>
        </w:rPr>
      </w:pPr>
    </w:p>
    <w:tbl>
      <w:tblPr>
        <w:tblStyle w:val="TableInforColor"/>
        <w:tblW w:w="9107" w:type="dxa"/>
        <w:tblLayout w:type="fixed"/>
        <w:tblLook w:val="01E0" w:firstRow="1" w:lastRow="1" w:firstColumn="1" w:lastColumn="1" w:noHBand="0" w:noVBand="0"/>
      </w:tblPr>
      <w:tblGrid>
        <w:gridCol w:w="1857"/>
        <w:gridCol w:w="2250"/>
        <w:gridCol w:w="2300"/>
        <w:gridCol w:w="2700"/>
      </w:tblGrid>
      <w:tr w:rsidR="009231CC" w:rsidRPr="00C3457A" w14:paraId="651FCB65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07" w:type="dxa"/>
            <w:gridSpan w:val="4"/>
            <w:shd w:val="clear" w:color="auto" w:fill="1F497D" w:themeFill="text2"/>
          </w:tcPr>
          <w:p w14:paraId="49E4AF24" w14:textId="77777777" w:rsidR="009231CC" w:rsidRPr="0006149B" w:rsidRDefault="006D23C3" w:rsidP="006F27F1">
            <w:pPr>
              <w:rPr>
                <w:color w:val="FFFFFF" w:themeColor="background1"/>
                <w:lang w:val="en-US"/>
              </w:rPr>
            </w:pPr>
            <w:r w:rsidRPr="0006149B">
              <w:rPr>
                <w:rFonts w:hint="eastAsia"/>
                <w:color w:val="FFFFFF" w:themeColor="background1"/>
              </w:rPr>
              <w:t>批准</w:t>
            </w:r>
          </w:p>
        </w:tc>
      </w:tr>
      <w:tr w:rsidR="009231CC" w:rsidRPr="00C3457A" w14:paraId="17F60294" w14:textId="77777777" w:rsidTr="00FF0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57" w:type="dxa"/>
          </w:tcPr>
          <w:p w14:paraId="0FCAE14C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250" w:type="dxa"/>
          </w:tcPr>
          <w:p w14:paraId="7531E0E5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已编写</w:t>
            </w:r>
          </w:p>
        </w:tc>
        <w:tc>
          <w:tcPr>
            <w:tcW w:w="2300" w:type="dxa"/>
          </w:tcPr>
          <w:p w14:paraId="158DAB8D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已验证</w:t>
            </w:r>
          </w:p>
        </w:tc>
        <w:tc>
          <w:tcPr>
            <w:tcW w:w="2700" w:type="dxa"/>
          </w:tcPr>
          <w:p w14:paraId="76FB0B86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核准</w:t>
            </w:r>
          </w:p>
        </w:tc>
      </w:tr>
      <w:tr w:rsidR="009231CC" w:rsidRPr="00C3457A" w14:paraId="541BF5D8" w14:textId="77777777" w:rsidTr="00FF0D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857" w:type="dxa"/>
          </w:tcPr>
          <w:p w14:paraId="53CD94A6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姓名╱签名</w:t>
            </w:r>
          </w:p>
        </w:tc>
        <w:tc>
          <w:tcPr>
            <w:tcW w:w="2250" w:type="dxa"/>
          </w:tcPr>
          <w:p w14:paraId="10CC7694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300" w:type="dxa"/>
          </w:tcPr>
          <w:p w14:paraId="0EEDD02E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700" w:type="dxa"/>
          </w:tcPr>
          <w:p w14:paraId="545821F7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424BA830" w14:textId="77777777" w:rsidTr="00FF0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857" w:type="dxa"/>
          </w:tcPr>
          <w:p w14:paraId="4FB335A3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日期</w:t>
            </w:r>
          </w:p>
        </w:tc>
        <w:tc>
          <w:tcPr>
            <w:tcW w:w="2250" w:type="dxa"/>
          </w:tcPr>
          <w:p w14:paraId="291D83B6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300" w:type="dxa"/>
          </w:tcPr>
          <w:p w14:paraId="6C529A42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700" w:type="dxa"/>
          </w:tcPr>
          <w:p w14:paraId="37F4B835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</w:tbl>
    <w:p w14:paraId="6B801898" w14:textId="77777777" w:rsidR="00245663" w:rsidRPr="00C3457A" w:rsidRDefault="00245663" w:rsidP="006F27F1">
      <w:pPr>
        <w:rPr>
          <w:lang w:val="en-US"/>
        </w:rPr>
      </w:pPr>
    </w:p>
    <w:p w14:paraId="2C3C7349" w14:textId="77777777" w:rsidR="00195253" w:rsidRPr="00C3457A" w:rsidRDefault="00245663" w:rsidP="006F27F1">
      <w:pPr>
        <w:rPr>
          <w:lang w:val="en-US"/>
        </w:rPr>
      </w:pPr>
      <w:r w:rsidRPr="00C3457A">
        <w:rPr>
          <w:lang w:val="en-US"/>
        </w:rPr>
        <w:br w:type="page"/>
      </w:r>
    </w:p>
    <w:p w14:paraId="261F78EF" w14:textId="77777777" w:rsidR="00BE5C92" w:rsidRPr="00C3457A" w:rsidRDefault="0000330C" w:rsidP="00927FDC">
      <w:pPr>
        <w:rPr>
          <w:rStyle w:val="InforHeadline"/>
          <w:lang w:val="en-US" w:eastAsia="zh-CN"/>
        </w:rPr>
      </w:pPr>
      <w:r>
        <w:rPr>
          <w:rStyle w:val="InforHeadline"/>
          <w:rFonts w:hint="eastAsia"/>
          <w:lang w:val="en-US" w:eastAsia="zh-CN"/>
        </w:rPr>
        <w:lastRenderedPageBreak/>
        <w:t>目录</w:t>
      </w:r>
    </w:p>
    <w:p w14:paraId="50D81EF4" w14:textId="57C26DD4" w:rsidR="00C97812" w:rsidRDefault="00A70F2C">
      <w:pPr>
        <w:pStyle w:val="TOC1"/>
        <w:tabs>
          <w:tab w:val="left" w:pos="567"/>
        </w:tabs>
        <w:rPr>
          <w:rFonts w:asciiTheme="minorHAnsi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r w:rsidRPr="00C3457A">
        <w:rPr>
          <w:lang w:val="en-US"/>
        </w:rPr>
        <w:fldChar w:fldCharType="begin"/>
      </w:r>
      <w:r w:rsidR="00063A1B" w:rsidRPr="00C3457A">
        <w:rPr>
          <w:lang w:val="en-US"/>
        </w:rPr>
        <w:instrText xml:space="preserve"> TOC \o "1-3" \h \z \u </w:instrText>
      </w:r>
      <w:r w:rsidRPr="00C3457A">
        <w:rPr>
          <w:lang w:val="en-US"/>
        </w:rPr>
        <w:fldChar w:fldCharType="separate"/>
      </w:r>
      <w:hyperlink w:anchor="_Toc92786685" w:history="1">
        <w:r w:rsidR="00C97812" w:rsidRPr="00062D2A">
          <w:rPr>
            <w:rStyle w:val="a8"/>
            <w:noProof/>
            <w:lang w:eastAsia="zh-CN"/>
          </w:rPr>
          <w:t>1</w:t>
        </w:r>
        <w:r w:rsidR="00C97812">
          <w:rPr>
            <w:rFonts w:asciiTheme="minorHAnsi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术语约定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5</w:t>
        </w:r>
        <w:r w:rsidR="00C97812">
          <w:rPr>
            <w:noProof/>
            <w:webHidden/>
          </w:rPr>
          <w:fldChar w:fldCharType="end"/>
        </w:r>
      </w:hyperlink>
    </w:p>
    <w:p w14:paraId="0E2867F0" w14:textId="1B57A504" w:rsidR="00C97812" w:rsidRDefault="00C31AA1">
      <w:pPr>
        <w:pStyle w:val="TOC1"/>
        <w:tabs>
          <w:tab w:val="left" w:pos="567"/>
        </w:tabs>
        <w:rPr>
          <w:rFonts w:asciiTheme="minorHAnsi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92786686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2.</w:t>
        </w:r>
        <w:r w:rsidR="00C97812">
          <w:rPr>
            <w:rFonts w:asciiTheme="minorHAnsi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产品功能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3F2807E0" w14:textId="5656E58B" w:rsidR="00C97812" w:rsidRDefault="00C31AA1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87" w:history="1">
        <w:r w:rsidR="00C97812" w:rsidRPr="00062D2A">
          <w:rPr>
            <w:rStyle w:val="a8"/>
            <w:noProof/>
          </w:rPr>
          <w:t>2.1.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系统配置项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7DC30439" w14:textId="2FE621FD" w:rsidR="00C97812" w:rsidRDefault="00C31AA1">
      <w:pPr>
        <w:pStyle w:val="TOC1"/>
        <w:tabs>
          <w:tab w:val="left" w:pos="567"/>
        </w:tabs>
        <w:rPr>
          <w:rFonts w:asciiTheme="minorHAnsi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92786688" w:history="1">
        <w:r w:rsidR="00C97812" w:rsidRPr="00062D2A">
          <w:rPr>
            <w:rStyle w:val="a8"/>
            <w:bCs/>
            <w:noProof/>
            <w:lang w:eastAsia="zh-CN"/>
          </w:rPr>
          <w:t>3.</w:t>
        </w:r>
        <w:r w:rsidR="00C97812">
          <w:rPr>
            <w:rFonts w:asciiTheme="minorHAnsi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bCs/>
            <w:noProof/>
            <w:lang w:eastAsia="zh-CN"/>
          </w:rPr>
          <w:t>定制化功能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3D85F578" w14:textId="4F79ACE6" w:rsidR="00C97812" w:rsidRDefault="00C31AA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89" w:history="1">
        <w:r w:rsidR="00C97812" w:rsidRPr="00062D2A">
          <w:rPr>
            <w:rStyle w:val="a8"/>
            <w:noProof/>
          </w:rPr>
          <w:t>3.1.</w:t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基础信息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5726D2AF" w14:textId="226B67D4" w:rsidR="00C97812" w:rsidRDefault="00C31AA1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0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3.1.1.</w:t>
        </w:r>
        <w:r w:rsidR="00C97812" w:rsidRPr="00062D2A">
          <w:rPr>
            <w:rStyle w:val="a8"/>
            <w:rFonts w:ascii="宋体" w:eastAsia="宋体" w:hAnsi="宋体" w:cs="宋体"/>
            <w:noProof/>
          </w:rPr>
          <w:t>仓库</w:t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076D7877" w14:textId="1BA621C0" w:rsidR="00C97812" w:rsidRDefault="00C31AA1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1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3.1.2.库区管理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7</w:t>
        </w:r>
        <w:r w:rsidR="00C97812">
          <w:rPr>
            <w:noProof/>
            <w:webHidden/>
          </w:rPr>
          <w:fldChar w:fldCharType="end"/>
        </w:r>
      </w:hyperlink>
    </w:p>
    <w:p w14:paraId="0DB32E7F" w14:textId="2F8E4EB1" w:rsidR="00C97812" w:rsidRDefault="00C31AA1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2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3.1.3.库位管理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9</w:t>
        </w:r>
        <w:r w:rsidR="00C97812">
          <w:rPr>
            <w:noProof/>
            <w:webHidden/>
          </w:rPr>
          <w:fldChar w:fldCharType="end"/>
        </w:r>
      </w:hyperlink>
    </w:p>
    <w:p w14:paraId="2E0B79A2" w14:textId="43F9ABC4" w:rsidR="00C97812" w:rsidRDefault="00C31AA1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3.1.4.容器管理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10</w:t>
        </w:r>
        <w:r w:rsidR="00C97812">
          <w:rPr>
            <w:noProof/>
            <w:webHidden/>
          </w:rPr>
          <w:fldChar w:fldCharType="end"/>
        </w:r>
      </w:hyperlink>
    </w:p>
    <w:p w14:paraId="0945F7DF" w14:textId="6CE780C1" w:rsidR="00C97812" w:rsidRDefault="00C31AA1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3.1.5.货主管理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10</w:t>
        </w:r>
        <w:r w:rsidR="00C97812">
          <w:rPr>
            <w:noProof/>
            <w:webHidden/>
          </w:rPr>
          <w:fldChar w:fldCharType="end"/>
        </w:r>
      </w:hyperlink>
    </w:p>
    <w:p w14:paraId="5C42EC71" w14:textId="3D89657B" w:rsidR="00C97812" w:rsidRDefault="00C31AA1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5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3.1.6.物品管理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11</w:t>
        </w:r>
        <w:r w:rsidR="00C97812">
          <w:rPr>
            <w:noProof/>
            <w:webHidden/>
          </w:rPr>
          <w:fldChar w:fldCharType="end"/>
        </w:r>
      </w:hyperlink>
    </w:p>
    <w:p w14:paraId="0E75A15E" w14:textId="1EA4540F" w:rsidR="00C97812" w:rsidRDefault="00C31AA1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6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3.1.7.计量单位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12</w:t>
        </w:r>
        <w:r w:rsidR="00C97812">
          <w:rPr>
            <w:noProof/>
            <w:webHidden/>
          </w:rPr>
          <w:fldChar w:fldCharType="end"/>
        </w:r>
      </w:hyperlink>
    </w:p>
    <w:p w14:paraId="51BC3F5B" w14:textId="1530C669" w:rsidR="00C97812" w:rsidRDefault="00C31AA1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7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3.1.8.企业管理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12</w:t>
        </w:r>
        <w:r w:rsidR="00C97812">
          <w:rPr>
            <w:noProof/>
            <w:webHidden/>
          </w:rPr>
          <w:fldChar w:fldCharType="end"/>
        </w:r>
      </w:hyperlink>
    </w:p>
    <w:p w14:paraId="3DD76658" w14:textId="0EDD8B20" w:rsidR="00C97812" w:rsidRDefault="00C31AA1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8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3.1.9.包装管理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13</w:t>
        </w:r>
        <w:r w:rsidR="00C97812">
          <w:rPr>
            <w:noProof/>
            <w:webHidden/>
          </w:rPr>
          <w:fldChar w:fldCharType="end"/>
        </w:r>
      </w:hyperlink>
    </w:p>
    <w:p w14:paraId="0B7E011C" w14:textId="30F2E672" w:rsidR="00C97812" w:rsidRDefault="00C31AA1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9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3.1.10.批属性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14</w:t>
        </w:r>
        <w:r w:rsidR="00C97812">
          <w:rPr>
            <w:noProof/>
            <w:webHidden/>
          </w:rPr>
          <w:fldChar w:fldCharType="end"/>
        </w:r>
      </w:hyperlink>
    </w:p>
    <w:p w14:paraId="7BFD390E" w14:textId="40D8C837" w:rsidR="00C97812" w:rsidRDefault="00C31AA1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0" w:history="1">
        <w:r w:rsidR="00C97812" w:rsidRPr="00062D2A">
          <w:rPr>
            <w:rStyle w:val="a8"/>
            <w:noProof/>
          </w:rPr>
          <w:t>3.2.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接口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15</w:t>
        </w:r>
        <w:r w:rsidR="00C97812">
          <w:rPr>
            <w:noProof/>
            <w:webHidden/>
          </w:rPr>
          <w:fldChar w:fldCharType="end"/>
        </w:r>
      </w:hyperlink>
    </w:p>
    <w:p w14:paraId="3C82BC88" w14:textId="18360530" w:rsidR="00C97812" w:rsidRDefault="00C31AA1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1" w:history="1">
        <w:r w:rsidR="00C97812" w:rsidRPr="00062D2A">
          <w:rPr>
            <w:rStyle w:val="a8"/>
            <w:noProof/>
          </w:rPr>
          <w:t>3.3.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收货流程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7E877D5A" w14:textId="0216D93B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2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生产下线装箱打包程序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2EE0DEA2" w14:textId="551ADCF7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生产下线入库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03C9A6ED" w14:textId="69DE1AA8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3.3.3.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收货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6A157CCE" w14:textId="2FC29F0F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5" w:history="1">
        <w:r w:rsidR="00C97812" w:rsidRPr="00062D2A">
          <w:rPr>
            <w:rStyle w:val="a8"/>
            <w:noProof/>
            <w:lang w:eastAsia="zh-CN"/>
          </w:rPr>
          <w:t>3.3.4.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noProof/>
            <w:lang w:eastAsia="zh-CN"/>
          </w:rPr>
          <w:t>成品入库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18</w:t>
        </w:r>
        <w:r w:rsidR="00C97812">
          <w:rPr>
            <w:noProof/>
            <w:webHidden/>
          </w:rPr>
          <w:fldChar w:fldCharType="end"/>
        </w:r>
      </w:hyperlink>
    </w:p>
    <w:p w14:paraId="5561D934" w14:textId="63B84962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6" w:history="1">
        <w:r w:rsidR="00C97812" w:rsidRPr="00062D2A">
          <w:rPr>
            <w:rStyle w:val="a8"/>
            <w:noProof/>
            <w:lang w:eastAsia="zh-CN"/>
          </w:rPr>
          <w:t>3.3.5.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noProof/>
            <w:lang w:eastAsia="zh-CN"/>
          </w:rPr>
          <w:t>其他入库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18</w:t>
        </w:r>
        <w:r w:rsidR="00C97812">
          <w:rPr>
            <w:noProof/>
            <w:webHidden/>
          </w:rPr>
          <w:fldChar w:fldCharType="end"/>
        </w:r>
      </w:hyperlink>
    </w:p>
    <w:p w14:paraId="25D68F16" w14:textId="129516CD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7" w:history="1">
        <w:r w:rsidR="00C97812" w:rsidRPr="00062D2A">
          <w:rPr>
            <w:rStyle w:val="a8"/>
            <w:noProof/>
            <w:lang w:eastAsia="zh-CN"/>
          </w:rPr>
          <w:t>3.3.6.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销退入库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19</w:t>
        </w:r>
        <w:r w:rsidR="00C97812">
          <w:rPr>
            <w:noProof/>
            <w:webHidden/>
          </w:rPr>
          <w:fldChar w:fldCharType="end"/>
        </w:r>
      </w:hyperlink>
    </w:p>
    <w:p w14:paraId="333C07C0" w14:textId="68C74A7C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8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3.3.7.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归还入库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20</w:t>
        </w:r>
        <w:r w:rsidR="00C97812">
          <w:rPr>
            <w:noProof/>
            <w:webHidden/>
          </w:rPr>
          <w:fldChar w:fldCharType="end"/>
        </w:r>
      </w:hyperlink>
    </w:p>
    <w:p w14:paraId="2102128A" w14:textId="092012F9" w:rsidR="00C97812" w:rsidRDefault="00C31AA1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9" w:history="1">
        <w:r w:rsidR="00C97812" w:rsidRPr="00062D2A">
          <w:rPr>
            <w:rStyle w:val="a8"/>
            <w:noProof/>
          </w:rPr>
          <w:t>3.4.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上架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21</w:t>
        </w:r>
        <w:r w:rsidR="00C97812">
          <w:rPr>
            <w:noProof/>
            <w:webHidden/>
          </w:rPr>
          <w:fldChar w:fldCharType="end"/>
        </w:r>
      </w:hyperlink>
    </w:p>
    <w:p w14:paraId="678DFE0A" w14:textId="07481742" w:rsidR="00C97812" w:rsidRDefault="00C31AA1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0" w:history="1">
        <w:r w:rsidR="00C97812" w:rsidRPr="00062D2A">
          <w:rPr>
            <w:rStyle w:val="a8"/>
            <w:noProof/>
          </w:rPr>
          <w:t>3.5.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出货流程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22</w:t>
        </w:r>
        <w:r w:rsidR="00C97812">
          <w:rPr>
            <w:noProof/>
            <w:webHidden/>
          </w:rPr>
          <w:fldChar w:fldCharType="end"/>
        </w:r>
      </w:hyperlink>
    </w:p>
    <w:p w14:paraId="4D57B187" w14:textId="622DE791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1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销售出库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22</w:t>
        </w:r>
        <w:r w:rsidR="00C97812">
          <w:rPr>
            <w:noProof/>
            <w:webHidden/>
          </w:rPr>
          <w:fldChar w:fldCharType="end"/>
        </w:r>
      </w:hyperlink>
    </w:p>
    <w:p w14:paraId="38427776" w14:textId="70A7927A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2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借用出库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24</w:t>
        </w:r>
        <w:r w:rsidR="00C97812">
          <w:rPr>
            <w:noProof/>
            <w:webHidden/>
          </w:rPr>
          <w:fldChar w:fldCharType="end"/>
        </w:r>
      </w:hyperlink>
    </w:p>
    <w:p w14:paraId="68EDC786" w14:textId="79025CCB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3.5.3.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返工出库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24</w:t>
        </w:r>
        <w:r w:rsidR="00C97812">
          <w:rPr>
            <w:noProof/>
            <w:webHidden/>
          </w:rPr>
          <w:fldChar w:fldCharType="end"/>
        </w:r>
      </w:hyperlink>
    </w:p>
    <w:p w14:paraId="050C61D6" w14:textId="7E93D51D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3.5.4.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实验出库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25</w:t>
        </w:r>
        <w:r w:rsidR="00C97812">
          <w:rPr>
            <w:noProof/>
            <w:webHidden/>
          </w:rPr>
          <w:fldChar w:fldCharType="end"/>
        </w:r>
      </w:hyperlink>
    </w:p>
    <w:p w14:paraId="4711EF69" w14:textId="42B63554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5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3.5.5.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其他出库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26</w:t>
        </w:r>
        <w:r w:rsidR="00C97812">
          <w:rPr>
            <w:noProof/>
            <w:webHidden/>
          </w:rPr>
          <w:fldChar w:fldCharType="end"/>
        </w:r>
      </w:hyperlink>
    </w:p>
    <w:p w14:paraId="161A707B" w14:textId="7FCC3460" w:rsidR="00C97812" w:rsidRDefault="00C31AA1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6" w:history="1">
        <w:r w:rsidR="00C97812" w:rsidRPr="00062D2A">
          <w:rPr>
            <w:rStyle w:val="a8"/>
            <w:noProof/>
          </w:rPr>
          <w:t>3.6.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分配策略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27</w:t>
        </w:r>
        <w:r w:rsidR="00C97812">
          <w:rPr>
            <w:noProof/>
            <w:webHidden/>
          </w:rPr>
          <w:fldChar w:fldCharType="end"/>
        </w:r>
      </w:hyperlink>
    </w:p>
    <w:p w14:paraId="0F59D04A" w14:textId="74001FE5" w:rsidR="00C97812" w:rsidRDefault="00C31AA1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7" w:history="1">
        <w:r w:rsidR="00C97812" w:rsidRPr="00062D2A">
          <w:rPr>
            <w:rStyle w:val="a8"/>
            <w:noProof/>
          </w:rPr>
          <w:t>3.7.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拣货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27</w:t>
        </w:r>
        <w:r w:rsidR="00C97812">
          <w:rPr>
            <w:noProof/>
            <w:webHidden/>
          </w:rPr>
          <w:fldChar w:fldCharType="end"/>
        </w:r>
      </w:hyperlink>
    </w:p>
    <w:p w14:paraId="039863CE" w14:textId="5F010966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8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3.7.1.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拣货作业场景分析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28</w:t>
        </w:r>
        <w:r w:rsidR="00C97812">
          <w:rPr>
            <w:noProof/>
            <w:webHidden/>
          </w:rPr>
          <w:fldChar w:fldCharType="end"/>
        </w:r>
      </w:hyperlink>
    </w:p>
    <w:p w14:paraId="08397CCD" w14:textId="447F8A2F" w:rsidR="00C97812" w:rsidRDefault="00C31AA1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9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3.7.2.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拣货过程异常处理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28</w:t>
        </w:r>
        <w:r w:rsidR="00C97812">
          <w:rPr>
            <w:noProof/>
            <w:webHidden/>
          </w:rPr>
          <w:fldChar w:fldCharType="end"/>
        </w:r>
      </w:hyperlink>
    </w:p>
    <w:p w14:paraId="20758956" w14:textId="5515F949" w:rsidR="00C97812" w:rsidRDefault="00C31AA1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0" w:history="1">
        <w:r w:rsidR="00C97812" w:rsidRPr="00062D2A">
          <w:rPr>
            <w:rStyle w:val="a8"/>
            <w:noProof/>
          </w:rPr>
          <w:t>3.8.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集货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28</w:t>
        </w:r>
        <w:r w:rsidR="00C97812">
          <w:rPr>
            <w:noProof/>
            <w:webHidden/>
          </w:rPr>
          <w:fldChar w:fldCharType="end"/>
        </w:r>
      </w:hyperlink>
    </w:p>
    <w:p w14:paraId="582258F2" w14:textId="2AF19EE2" w:rsidR="00C97812" w:rsidRDefault="00C31AA1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1" w:history="1">
        <w:r w:rsidR="00C97812" w:rsidRPr="00062D2A">
          <w:rPr>
            <w:rStyle w:val="a8"/>
            <w:noProof/>
          </w:rPr>
          <w:t>3.9.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发货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29</w:t>
        </w:r>
        <w:r w:rsidR="00C97812">
          <w:rPr>
            <w:noProof/>
            <w:webHidden/>
          </w:rPr>
          <w:fldChar w:fldCharType="end"/>
        </w:r>
      </w:hyperlink>
    </w:p>
    <w:p w14:paraId="38BB184D" w14:textId="04D7C2EE" w:rsidR="00C97812" w:rsidRDefault="00C31AA1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2" w:history="1">
        <w:r w:rsidR="00C97812" w:rsidRPr="00062D2A">
          <w:rPr>
            <w:rStyle w:val="a8"/>
            <w:noProof/>
          </w:rPr>
          <w:t>3.10.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库存管理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29</w:t>
        </w:r>
        <w:r w:rsidR="00C97812">
          <w:rPr>
            <w:noProof/>
            <w:webHidden/>
          </w:rPr>
          <w:fldChar w:fldCharType="end"/>
        </w:r>
      </w:hyperlink>
    </w:p>
    <w:p w14:paraId="7CA01A62" w14:textId="5A37C039" w:rsidR="00C97812" w:rsidRDefault="00C31AA1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补货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29</w:t>
        </w:r>
        <w:r w:rsidR="00C97812">
          <w:rPr>
            <w:noProof/>
            <w:webHidden/>
          </w:rPr>
          <w:fldChar w:fldCharType="end"/>
        </w:r>
      </w:hyperlink>
    </w:p>
    <w:p w14:paraId="25212EB2" w14:textId="03A343E8" w:rsidR="00C97812" w:rsidRDefault="00C31AA1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冻结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30</w:t>
        </w:r>
        <w:r w:rsidR="00C97812">
          <w:rPr>
            <w:noProof/>
            <w:webHidden/>
          </w:rPr>
          <w:fldChar w:fldCharType="end"/>
        </w:r>
      </w:hyperlink>
    </w:p>
    <w:p w14:paraId="05091758" w14:textId="6802FCC8" w:rsidR="00C97812" w:rsidRDefault="00C31AA1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5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3.10.3.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解冻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30</w:t>
        </w:r>
        <w:r w:rsidR="00C97812">
          <w:rPr>
            <w:noProof/>
            <w:webHidden/>
          </w:rPr>
          <w:fldChar w:fldCharType="end"/>
        </w:r>
      </w:hyperlink>
    </w:p>
    <w:p w14:paraId="48D132AE" w14:textId="737607C4" w:rsidR="00C97812" w:rsidRDefault="00C31AA1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6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3.10.4.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移动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31</w:t>
        </w:r>
        <w:r w:rsidR="00C97812">
          <w:rPr>
            <w:noProof/>
            <w:webHidden/>
          </w:rPr>
          <w:fldChar w:fldCharType="end"/>
        </w:r>
      </w:hyperlink>
    </w:p>
    <w:p w14:paraId="1C922164" w14:textId="7A4E1E1A" w:rsidR="00C97812" w:rsidRDefault="00C31AA1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7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3.10.5.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盘点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31</w:t>
        </w:r>
        <w:r w:rsidR="00C97812">
          <w:rPr>
            <w:noProof/>
            <w:webHidden/>
          </w:rPr>
          <w:fldChar w:fldCharType="end"/>
        </w:r>
      </w:hyperlink>
    </w:p>
    <w:p w14:paraId="2D743AFC" w14:textId="12D357B3" w:rsidR="00A36451" w:rsidRDefault="00A70F2C" w:rsidP="006E3B8B">
      <w:pPr>
        <w:rPr>
          <w:lang w:val="en-US"/>
        </w:rPr>
      </w:pPr>
      <w:r w:rsidRPr="00C3457A">
        <w:rPr>
          <w:lang w:val="en-US"/>
        </w:rPr>
        <w:fldChar w:fldCharType="end"/>
      </w:r>
    </w:p>
    <w:p w14:paraId="5F07AD36" w14:textId="77777777" w:rsidR="00A36451" w:rsidRDefault="00A36451">
      <w:pPr>
        <w:spacing w:after="0"/>
        <w:rPr>
          <w:rFonts w:eastAsia="Times"/>
          <w:b/>
          <w:kern w:val="32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8CB5212" w14:textId="1A5AACEA" w:rsidR="0092370D" w:rsidRDefault="0092370D" w:rsidP="00891E2D">
      <w:pPr>
        <w:pStyle w:val="1"/>
        <w:rPr>
          <w:lang w:eastAsia="zh-CN"/>
        </w:rPr>
      </w:pPr>
      <w:bookmarkStart w:id="1" w:name="_Toc92786685"/>
      <w:r>
        <w:rPr>
          <w:rFonts w:ascii="宋体" w:eastAsia="宋体" w:hAnsi="宋体" w:cs="宋体" w:hint="eastAsia"/>
          <w:lang w:eastAsia="zh-CN"/>
        </w:rPr>
        <w:lastRenderedPageBreak/>
        <w:t>术语约定</w:t>
      </w:r>
      <w:bookmarkEnd w:id="1"/>
      <w:r>
        <w:rPr>
          <w:rFonts w:hint="eastAsia"/>
          <w:lang w:eastAsia="zh-CN"/>
        </w:rPr>
        <w:t xml:space="preserve"> </w:t>
      </w:r>
    </w:p>
    <w:p w14:paraId="3B184F1C" w14:textId="77777777" w:rsidR="0092370D" w:rsidRDefault="0092370D" w:rsidP="0092370D">
      <w:pPr>
        <w:spacing w:after="0"/>
        <w:rPr>
          <w:lang w:eastAsia="zh-CN"/>
        </w:rPr>
      </w:pPr>
    </w:p>
    <w:tbl>
      <w:tblPr>
        <w:tblW w:w="9484" w:type="dxa"/>
        <w:tblInd w:w="78" w:type="dxa"/>
        <w:tblLayout w:type="fixed"/>
        <w:tblLook w:val="0000" w:firstRow="0" w:lastRow="0" w:firstColumn="0" w:lastColumn="0" w:noHBand="0" w:noVBand="0"/>
      </w:tblPr>
      <w:tblGrid>
        <w:gridCol w:w="1899"/>
        <w:gridCol w:w="2502"/>
        <w:gridCol w:w="2948"/>
        <w:gridCol w:w="2135"/>
      </w:tblGrid>
      <w:tr w:rsidR="0092370D" w:rsidRPr="008A51A7" w14:paraId="3BA24019" w14:textId="77777777" w:rsidTr="0092370D">
        <w:trPr>
          <w:trHeight w:val="259"/>
          <w:tblHeader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2E9FC575" w14:textId="09348CCC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宋体" w:cs="宋体"/>
                <w:b/>
                <w:bCs/>
                <w:color w:val="000000"/>
                <w:lang w:eastAsia="zh-CN"/>
              </w:rPr>
            </w:pPr>
            <w:r>
              <w:rPr>
                <w:rFonts w:ascii="宋体" w:cs="宋体" w:hint="eastAsia"/>
                <w:b/>
                <w:bCs/>
                <w:color w:val="000000"/>
                <w:lang w:eastAsia="zh-CN"/>
              </w:rPr>
              <w:t>客户方术语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pct10" w:color="auto" w:fill="auto"/>
          </w:tcPr>
          <w:p w14:paraId="4266DCA4" w14:textId="75EFB2D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/>
                <w:bCs/>
                <w:color w:val="000000"/>
              </w:rPr>
            </w:pPr>
            <w:r>
              <w:rPr>
                <w:rFonts w:ascii="宋体" w:cs="宋体" w:hint="eastAsia"/>
                <w:b/>
                <w:bCs/>
                <w:color w:val="000000"/>
                <w:lang w:eastAsia="zh-CN"/>
              </w:rPr>
              <w:t>节点通术语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0F89B1E1" w14:textId="03F94E78" w:rsidR="0092370D" w:rsidRPr="008A51A7" w:rsidRDefault="0092370D" w:rsidP="0092370D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/>
                <w:bCs/>
                <w:color w:val="000000"/>
              </w:rPr>
            </w:pPr>
            <w:r>
              <w:rPr>
                <w:rFonts w:ascii="宋体" w:cs="宋体" w:hint="eastAsia"/>
                <w:b/>
                <w:bCs/>
                <w:color w:val="000000"/>
                <w:lang w:eastAsia="zh-CN"/>
              </w:rPr>
              <w:t>约定术语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7F2B4FD3" w14:textId="1472BCF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/>
                <w:color w:val="000000"/>
              </w:rPr>
            </w:pPr>
            <w:r>
              <w:rPr>
                <w:rFonts w:ascii="宋体" w:cs="宋体" w:hint="eastAsia"/>
                <w:b/>
                <w:color w:val="000000"/>
                <w:lang w:eastAsia="zh-CN"/>
              </w:rPr>
              <w:t>术语定义</w:t>
            </w:r>
          </w:p>
        </w:tc>
      </w:tr>
      <w:tr w:rsidR="0092370D" w:rsidRPr="008A51A7" w14:paraId="33597D72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5A81CF07" w14:textId="350A64D3" w:rsidR="0092370D" w:rsidRPr="008A51A7" w:rsidRDefault="00D03583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Cs/>
                <w:color w:val="000000"/>
              </w:rPr>
            </w:pPr>
            <w:r w:rsidRPr="00D03583">
              <w:rPr>
                <w:rFonts w:ascii="宋体" w:cs="宋体" w:hint="eastAsia"/>
                <w:bCs/>
                <w:color w:val="000000"/>
              </w:rPr>
              <w:t>存货/产品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0F0387A" w14:textId="5AFC3B64" w:rsidR="0092370D" w:rsidRPr="00D03583" w:rsidRDefault="00D03583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val="en-US" w:eastAsia="zh-CN"/>
              </w:rPr>
            </w:pPr>
            <w:r w:rsidRPr="00D03583">
              <w:rPr>
                <w:rFonts w:ascii="宋体" w:cs="宋体" w:hint="eastAsia"/>
                <w:color w:val="000000"/>
                <w:lang w:val="en-US" w:eastAsia="zh-CN"/>
              </w:rPr>
              <w:t>物品/SKU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7FCF4C7" w14:textId="471C5FC9" w:rsidR="0092370D" w:rsidRPr="008A51A7" w:rsidRDefault="00D03583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 w:rsidRPr="00D03583">
              <w:rPr>
                <w:rFonts w:ascii="宋体" w:cs="宋体" w:hint="eastAsia"/>
                <w:color w:val="000000"/>
                <w:lang w:val="en-US" w:eastAsia="zh-CN"/>
              </w:rPr>
              <w:t>物品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B3809A" w14:textId="5303601B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 w:rsidRPr="001A13FF">
              <w:rPr>
                <w:rFonts w:ascii="宋体" w:cs="宋体" w:hint="eastAsia"/>
                <w:color w:val="000000"/>
              </w:rPr>
              <w:t>存货名称=物品名称</w:t>
            </w:r>
          </w:p>
        </w:tc>
      </w:tr>
      <w:tr w:rsidR="0092370D" w:rsidRPr="008A51A7" w14:paraId="6672A2EA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0B2E4EAA" w14:textId="1A213D7F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货位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A8C97D8" w14:textId="65B0C6A0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货架位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0AC0268" w14:textId="6C8AA8D4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货架位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A9E2E7" w14:textId="71F5759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13A30395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56E0D388" w14:textId="303EDD6B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货位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A1FF129" w14:textId="21C1D2E9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库位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8A5D21F" w14:textId="0478707E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库位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7362D4" w14:textId="15A07B45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7CA56EDF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6FCD372E" w14:textId="10A6B7A4" w:rsidR="0092370D" w:rsidRPr="008A51A7" w:rsidRDefault="00315B95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>
              <w:rPr>
                <w:rFonts w:hint="eastAsia"/>
                <w:lang w:eastAsia="zh-CN"/>
              </w:rPr>
              <w:t>辅助代码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CAC790" w14:textId="6A7486A7" w:rsidR="0092370D" w:rsidRPr="008A51A7" w:rsidRDefault="00315B95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序列号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FB5356A" w14:textId="3C883AED" w:rsidR="0092370D" w:rsidRPr="008A51A7" w:rsidRDefault="00315B95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序列号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6AFDD" w14:textId="54B8C6F3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1DE0E38D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719B6D0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B3784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B0A42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1AB6BA" w14:textId="47274C8D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2498C89E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E17A5C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20090B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5948DBB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07BADE" w14:textId="7F922B5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4C6D9491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55137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ED798D0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84E2FD3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E3755" w14:textId="6E0CB37A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A494616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E94C9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B2C862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C0B025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24BBE7" w14:textId="35A9BED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0DEA7434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12AA8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251CDE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BED26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134FB" w14:textId="2EA792FD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7174C485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789B78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F14DB9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E6A8972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3F60E3" w14:textId="375DA408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0E614BE6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41D47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E03E31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E761B4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CC3D3" w14:textId="7D4295B4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455984DA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96CA7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BA220E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BD3238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B92F53" w14:textId="666EF516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AFF4C92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4A8939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7F0402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D66C240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C99253" w14:textId="6EC457BC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266336C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2975B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97123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9CF1336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A22B5C" w14:textId="46FB82A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2BF2C956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CFAF9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912422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5F073F6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23D6C2" w14:textId="712B51DD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6B43CBD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22C18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68523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4D033C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268B21" w14:textId="68A88A58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4A028868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B110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180DE3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4E20FD6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D96B9E" w14:textId="224A3BBA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700BF1C2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37C8DC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D2179E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EB7F7B5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4EBF41" w14:textId="25C0C0FA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300BB061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694D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FC7DAC9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C5DCA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212816" w14:textId="1C24C5D2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</w:tbl>
    <w:p w14:paraId="4B7A51A7" w14:textId="77777777" w:rsidR="0092370D" w:rsidRPr="00913F52" w:rsidRDefault="0092370D" w:rsidP="0092370D">
      <w:pPr>
        <w:spacing w:after="0"/>
        <w:rPr>
          <w:lang w:eastAsia="zh-CN"/>
        </w:rPr>
      </w:pPr>
    </w:p>
    <w:p w14:paraId="2E9B5A65" w14:textId="77777777" w:rsidR="0092370D" w:rsidRDefault="0092370D" w:rsidP="0092370D">
      <w:pPr>
        <w:spacing w:after="0"/>
        <w:rPr>
          <w:lang w:eastAsia="zh-CN"/>
        </w:rPr>
      </w:pPr>
    </w:p>
    <w:p w14:paraId="18E7AFA8" w14:textId="77777777" w:rsidR="0092370D" w:rsidRDefault="0092370D" w:rsidP="0092370D">
      <w:pPr>
        <w:spacing w:after="0"/>
        <w:rPr>
          <w:lang w:eastAsia="zh-CN"/>
        </w:rPr>
      </w:pPr>
    </w:p>
    <w:p w14:paraId="0B4A8724" w14:textId="77777777" w:rsidR="0092370D" w:rsidRDefault="0092370D" w:rsidP="0092370D">
      <w:pPr>
        <w:rPr>
          <w:lang w:val="en-US" w:eastAsia="zh-CN"/>
        </w:rPr>
      </w:pPr>
    </w:p>
    <w:p w14:paraId="452F3204" w14:textId="77777777" w:rsidR="0092370D" w:rsidRDefault="0092370D" w:rsidP="0092370D">
      <w:pPr>
        <w:rPr>
          <w:lang w:val="en-US" w:eastAsia="zh-CN"/>
        </w:rPr>
      </w:pPr>
    </w:p>
    <w:p w14:paraId="3E9E974C" w14:textId="77777777" w:rsidR="0092370D" w:rsidRDefault="0092370D" w:rsidP="0092370D">
      <w:pPr>
        <w:rPr>
          <w:lang w:val="en-US" w:eastAsia="zh-CN"/>
        </w:rPr>
      </w:pPr>
    </w:p>
    <w:p w14:paraId="1B20D5D9" w14:textId="77777777" w:rsidR="0092370D" w:rsidRPr="00C3457A" w:rsidRDefault="0092370D" w:rsidP="0092370D">
      <w:pPr>
        <w:rPr>
          <w:lang w:val="en-US" w:eastAsia="zh-CN"/>
        </w:rPr>
      </w:pPr>
    </w:p>
    <w:p w14:paraId="674B5375" w14:textId="5C759944" w:rsidR="0092370D" w:rsidRDefault="0092370D">
      <w:pPr>
        <w:spacing w:after="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br w:type="page"/>
      </w:r>
    </w:p>
    <w:p w14:paraId="2685B772" w14:textId="1D4CED4E" w:rsidR="00B2666B" w:rsidRDefault="00B2666B" w:rsidP="003E5125">
      <w:pPr>
        <w:pStyle w:val="1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项目前提</w:t>
      </w:r>
      <w:r w:rsidR="00ED71A3">
        <w:rPr>
          <w:rFonts w:ascii="宋体" w:eastAsia="宋体" w:hAnsi="宋体" w:cs="宋体" w:hint="eastAsia"/>
          <w:lang w:eastAsia="zh-CN"/>
        </w:rPr>
        <w:t>条件</w:t>
      </w:r>
    </w:p>
    <w:p w14:paraId="04D50BC3" w14:textId="7C30F760" w:rsidR="008A580A" w:rsidRDefault="008A580A" w:rsidP="008A580A">
      <w:pPr>
        <w:rPr>
          <w:lang w:eastAsia="zh-CN"/>
        </w:rPr>
      </w:pPr>
    </w:p>
    <w:p w14:paraId="7D8F1F46" w14:textId="6394051D" w:rsidR="008A580A" w:rsidRDefault="00BF101D" w:rsidP="008A580A">
      <w:pPr>
        <w:rPr>
          <w:lang w:eastAsia="zh-CN"/>
        </w:rPr>
      </w:pPr>
      <w:r>
        <w:rPr>
          <w:rFonts w:hint="eastAsia"/>
          <w:lang w:eastAsia="zh-CN"/>
        </w:rPr>
        <w:t>成品下线打包</w:t>
      </w:r>
    </w:p>
    <w:p w14:paraId="72D2F624" w14:textId="3E616496" w:rsidR="00BF101D" w:rsidRDefault="00BF101D" w:rsidP="00B92365">
      <w:pPr>
        <w:pStyle w:val="af6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一个木箱中只能是对应一个成品工单，一个成品工单可以对应多个木箱。</w:t>
      </w:r>
    </w:p>
    <w:p w14:paraId="395CA7BC" w14:textId="0E39F335" w:rsidR="00DD0110" w:rsidRDefault="00DD0110" w:rsidP="00B92365">
      <w:pPr>
        <w:pStyle w:val="af6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如果成品工单的剩余数量不足打包到一个木箱时，需要重新生成一个新的工单，并使用新的工单进行打包。</w:t>
      </w:r>
    </w:p>
    <w:p w14:paraId="4DBD6CC6" w14:textId="7702BF11" w:rsidR="008A580A" w:rsidRDefault="008A580A" w:rsidP="008A580A">
      <w:pPr>
        <w:rPr>
          <w:lang w:eastAsia="zh-CN"/>
        </w:rPr>
      </w:pPr>
    </w:p>
    <w:p w14:paraId="65C5E89B" w14:textId="77777777" w:rsidR="008173F6" w:rsidRDefault="003D76E7" w:rsidP="008173F6">
      <w:pPr>
        <w:rPr>
          <w:lang w:eastAsia="zh-CN"/>
        </w:rPr>
      </w:pPr>
      <w:r>
        <w:rPr>
          <w:rFonts w:hint="eastAsia"/>
          <w:lang w:eastAsia="zh-CN"/>
        </w:rPr>
        <w:t>单据编辑</w:t>
      </w:r>
    </w:p>
    <w:p w14:paraId="61F5AC86" w14:textId="77777777" w:rsidR="008173F6" w:rsidRDefault="003D76E7" w:rsidP="00B92365">
      <w:pPr>
        <w:pStyle w:val="af6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下发到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系统之后，在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系统处理之前可以修改，一旦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系统正在执行收货或发货处理时则不能再修改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中的单据信息。</w:t>
      </w:r>
    </w:p>
    <w:p w14:paraId="70782D6C" w14:textId="4D44C2E5" w:rsidR="00D538DD" w:rsidRDefault="00D538DD" w:rsidP="00B92365">
      <w:pPr>
        <w:pStyle w:val="af6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系统中已经完成收货或发货的单据在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系统中不能进行修改。</w:t>
      </w:r>
    </w:p>
    <w:p w14:paraId="1728558E" w14:textId="022E8AB0" w:rsidR="003D76E7" w:rsidRDefault="003D76E7" w:rsidP="008A580A">
      <w:pPr>
        <w:rPr>
          <w:lang w:eastAsia="zh-CN"/>
        </w:rPr>
      </w:pPr>
    </w:p>
    <w:p w14:paraId="4E8B2E4B" w14:textId="67F96239" w:rsidR="00B61D6F" w:rsidRDefault="00B61D6F" w:rsidP="008A580A">
      <w:pPr>
        <w:rPr>
          <w:lang w:eastAsia="zh-CN"/>
        </w:rPr>
      </w:pPr>
      <w:r>
        <w:rPr>
          <w:rFonts w:hint="eastAsia"/>
          <w:lang w:eastAsia="zh-CN"/>
        </w:rPr>
        <w:t>用户模块</w:t>
      </w:r>
    </w:p>
    <w:p w14:paraId="653A1818" w14:textId="746FDE7D" w:rsidR="00B61D6F" w:rsidRDefault="00B61D6F" w:rsidP="00B92365">
      <w:pPr>
        <w:pStyle w:val="af6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打包人员使用工号作为系统中的登录账号。</w:t>
      </w:r>
    </w:p>
    <w:p w14:paraId="2B0BE3CA" w14:textId="07FEC951" w:rsidR="00B61D6F" w:rsidRDefault="00B61D6F" w:rsidP="008A580A">
      <w:pPr>
        <w:rPr>
          <w:lang w:eastAsia="zh-CN"/>
        </w:rPr>
      </w:pPr>
    </w:p>
    <w:p w14:paraId="547DEA96" w14:textId="2A900D9E" w:rsidR="008C3896" w:rsidRDefault="008C3896" w:rsidP="008A580A">
      <w:pPr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相关</w:t>
      </w:r>
    </w:p>
    <w:p w14:paraId="736728C8" w14:textId="57449E25" w:rsidR="008C3896" w:rsidRDefault="008C3896" w:rsidP="00B92365">
      <w:pPr>
        <w:pStyle w:val="af6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任务一旦下发则不支持取消</w:t>
      </w:r>
      <w:r w:rsidR="0048319B">
        <w:rPr>
          <w:rFonts w:hint="eastAsia"/>
          <w:lang w:eastAsia="zh-CN"/>
        </w:rPr>
        <w:t>。</w:t>
      </w:r>
    </w:p>
    <w:p w14:paraId="6E99EF29" w14:textId="33A1D69F" w:rsidR="00531941" w:rsidRDefault="00531941" w:rsidP="00B92365">
      <w:pPr>
        <w:pStyle w:val="af6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自动存储区中的每个库位需要事先定义好存储的箱型。</w:t>
      </w:r>
    </w:p>
    <w:p w14:paraId="1A41D2D1" w14:textId="77777777" w:rsidR="008C3896" w:rsidRPr="005E1C3E" w:rsidRDefault="008C3896" w:rsidP="008A580A">
      <w:pPr>
        <w:rPr>
          <w:lang w:eastAsia="zh-CN"/>
        </w:rPr>
      </w:pPr>
    </w:p>
    <w:p w14:paraId="40EEA608" w14:textId="4CACBE4C" w:rsidR="00D2436B" w:rsidRDefault="000C2A9C" w:rsidP="00891E2D">
      <w:pPr>
        <w:pStyle w:val="1"/>
      </w:pPr>
      <w:bookmarkStart w:id="2" w:name="_Toc92786686"/>
      <w:r>
        <w:rPr>
          <w:rFonts w:ascii="宋体" w:eastAsia="宋体" w:hAnsi="宋体" w:cs="宋体" w:hint="eastAsia"/>
        </w:rPr>
        <w:lastRenderedPageBreak/>
        <w:t>功能</w:t>
      </w:r>
      <w:bookmarkEnd w:id="2"/>
      <w:r w:rsidR="00E13CDF">
        <w:rPr>
          <w:rFonts w:ascii="宋体" w:eastAsia="宋体" w:hAnsi="宋体" w:cs="宋体" w:hint="eastAsia"/>
          <w:lang w:eastAsia="zh-CN"/>
        </w:rPr>
        <w:t>规划</w:t>
      </w:r>
    </w:p>
    <w:p w14:paraId="299F42FC" w14:textId="543562B4" w:rsidR="00961F44" w:rsidRDefault="00961F44" w:rsidP="00891E2D">
      <w:pPr>
        <w:pStyle w:val="2"/>
      </w:pPr>
      <w:bookmarkStart w:id="3" w:name="_Toc92786687"/>
      <w:r w:rsidRPr="00961F44">
        <w:rPr>
          <w:rFonts w:hint="eastAsia"/>
        </w:rPr>
        <w:t>系统配置</w:t>
      </w:r>
      <w:r w:rsidR="00667CD4">
        <w:rPr>
          <w:rFonts w:hint="eastAsia"/>
        </w:rPr>
        <w:t>项</w:t>
      </w:r>
      <w:bookmarkEnd w:id="3"/>
    </w:p>
    <w:tbl>
      <w:tblPr>
        <w:tblStyle w:val="af3"/>
        <w:tblW w:w="9527" w:type="dxa"/>
        <w:tblLook w:val="04A0" w:firstRow="1" w:lastRow="0" w:firstColumn="1" w:lastColumn="0" w:noHBand="0" w:noVBand="1"/>
      </w:tblPr>
      <w:tblGrid>
        <w:gridCol w:w="704"/>
        <w:gridCol w:w="2865"/>
        <w:gridCol w:w="2096"/>
        <w:gridCol w:w="3099"/>
        <w:gridCol w:w="763"/>
      </w:tblGrid>
      <w:tr w:rsidR="00667CD4" w14:paraId="68E078E4" w14:textId="04C942ED" w:rsidTr="00667CD4">
        <w:trPr>
          <w:trHeight w:val="161"/>
        </w:trPr>
        <w:tc>
          <w:tcPr>
            <w:tcW w:w="704" w:type="dxa"/>
            <w:shd w:val="clear" w:color="auto" w:fill="D9D9D9" w:themeFill="background1" w:themeFillShade="D9"/>
          </w:tcPr>
          <w:p w14:paraId="3AC852B8" w14:textId="53A66375" w:rsidR="001336EE" w:rsidRPr="00F92A89" w:rsidRDefault="001336EE" w:rsidP="00F92A89">
            <w:pPr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序号</w:t>
            </w:r>
          </w:p>
        </w:tc>
        <w:tc>
          <w:tcPr>
            <w:tcW w:w="2865" w:type="dxa"/>
            <w:shd w:val="clear" w:color="auto" w:fill="D9D9D9" w:themeFill="background1" w:themeFillShade="D9"/>
          </w:tcPr>
          <w:p w14:paraId="08B04AFE" w14:textId="7B6708C4" w:rsidR="001336EE" w:rsidRPr="00F92A89" w:rsidRDefault="001336EE" w:rsidP="00667CD4">
            <w:pPr>
              <w:spacing w:line="240" w:lineRule="auto"/>
              <w:ind w:rightChars="-56" w:right="-112"/>
              <w:jc w:val="center"/>
              <w:rPr>
                <w:b/>
                <w:bCs/>
              </w:rPr>
            </w:pPr>
            <w:r w:rsidRPr="00F92A89">
              <w:rPr>
                <w:rFonts w:hint="eastAsia"/>
                <w:b/>
                <w:bCs/>
                <w:lang w:eastAsia="zh-CN"/>
              </w:rPr>
              <w:t>参数名称</w:t>
            </w:r>
          </w:p>
        </w:tc>
        <w:tc>
          <w:tcPr>
            <w:tcW w:w="2096" w:type="dxa"/>
            <w:shd w:val="clear" w:color="auto" w:fill="D9D9D9" w:themeFill="background1" w:themeFillShade="D9"/>
          </w:tcPr>
          <w:p w14:paraId="6E399689" w14:textId="6211D54B" w:rsidR="001336EE" w:rsidRPr="00F92A89" w:rsidRDefault="001336EE" w:rsidP="00F92A89">
            <w:pPr>
              <w:spacing w:line="240" w:lineRule="auto"/>
              <w:jc w:val="center"/>
              <w:rPr>
                <w:b/>
                <w:bCs/>
              </w:rPr>
            </w:pPr>
            <w:r w:rsidRPr="00F92A89">
              <w:rPr>
                <w:rFonts w:hint="eastAsia"/>
                <w:b/>
                <w:bCs/>
                <w:lang w:eastAsia="zh-CN"/>
              </w:rPr>
              <w:t>默认值</w:t>
            </w:r>
          </w:p>
        </w:tc>
        <w:tc>
          <w:tcPr>
            <w:tcW w:w="3099" w:type="dxa"/>
            <w:shd w:val="clear" w:color="auto" w:fill="D9D9D9" w:themeFill="background1" w:themeFillShade="D9"/>
          </w:tcPr>
          <w:p w14:paraId="325102AD" w14:textId="02B0FF1B" w:rsidR="001336EE" w:rsidRPr="00F92A89" w:rsidRDefault="001336EE" w:rsidP="00F92A89">
            <w:pPr>
              <w:spacing w:line="240" w:lineRule="auto"/>
              <w:jc w:val="center"/>
              <w:rPr>
                <w:b/>
                <w:bCs/>
              </w:rPr>
            </w:pPr>
            <w:r w:rsidRPr="00F92A89">
              <w:rPr>
                <w:rFonts w:hint="eastAsia"/>
                <w:b/>
                <w:bCs/>
                <w:lang w:eastAsia="zh-CN"/>
              </w:rPr>
              <w:t>说明</w:t>
            </w:r>
          </w:p>
        </w:tc>
        <w:tc>
          <w:tcPr>
            <w:tcW w:w="763" w:type="dxa"/>
            <w:shd w:val="clear" w:color="auto" w:fill="D9D9D9" w:themeFill="background1" w:themeFillShade="D9"/>
          </w:tcPr>
          <w:p w14:paraId="381939D1" w14:textId="77D5A597" w:rsidR="001336EE" w:rsidRPr="00F92A89" w:rsidRDefault="001336EE" w:rsidP="00F92A89">
            <w:pPr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开放</w:t>
            </w:r>
          </w:p>
        </w:tc>
      </w:tr>
      <w:tr w:rsidR="00667CD4" w14:paraId="500CB002" w14:textId="3ACBD7D9" w:rsidTr="00667CD4">
        <w:tc>
          <w:tcPr>
            <w:tcW w:w="704" w:type="dxa"/>
          </w:tcPr>
          <w:p w14:paraId="33F29AC3" w14:textId="31425287" w:rsidR="001336EE" w:rsidRDefault="001336EE" w:rsidP="001336EE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65" w:type="dxa"/>
          </w:tcPr>
          <w:p w14:paraId="068ABF10" w14:textId="321A3F13" w:rsidR="001336EE" w:rsidRDefault="001336EE" w:rsidP="00961F44">
            <w:r>
              <w:rPr>
                <w:rFonts w:hint="eastAsia"/>
                <w:lang w:eastAsia="zh-CN"/>
              </w:rPr>
              <w:t>账号初始密码</w:t>
            </w:r>
          </w:p>
        </w:tc>
        <w:tc>
          <w:tcPr>
            <w:tcW w:w="2096" w:type="dxa"/>
          </w:tcPr>
          <w:p w14:paraId="13D0826F" w14:textId="00E58B40" w:rsidR="001336EE" w:rsidRDefault="001336EE" w:rsidP="00961F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23456</w:t>
            </w:r>
          </w:p>
        </w:tc>
        <w:tc>
          <w:tcPr>
            <w:tcW w:w="3099" w:type="dxa"/>
          </w:tcPr>
          <w:p w14:paraId="4128A9F3" w14:textId="442E3AC0" w:rsidR="001336EE" w:rsidRDefault="00DF72EB" w:rsidP="00961F44">
            <w:r>
              <w:rPr>
                <w:rFonts w:hint="eastAsia"/>
                <w:lang w:eastAsia="zh-CN"/>
              </w:rPr>
              <w:t>用户初始密码</w:t>
            </w:r>
          </w:p>
        </w:tc>
        <w:tc>
          <w:tcPr>
            <w:tcW w:w="763" w:type="dxa"/>
          </w:tcPr>
          <w:p w14:paraId="39248044" w14:textId="5700181A" w:rsidR="001336EE" w:rsidRDefault="001336EE" w:rsidP="00961F44">
            <w:r>
              <w:rPr>
                <w:rFonts w:hint="eastAsia"/>
                <w:lang w:eastAsia="zh-CN"/>
              </w:rPr>
              <w:t>是</w:t>
            </w:r>
          </w:p>
        </w:tc>
      </w:tr>
      <w:tr w:rsidR="00667CD4" w14:paraId="7F4CFA32" w14:textId="485981C6" w:rsidTr="00667CD4">
        <w:tc>
          <w:tcPr>
            <w:tcW w:w="704" w:type="dxa"/>
          </w:tcPr>
          <w:p w14:paraId="03091BBB" w14:textId="0BCEBBD7" w:rsidR="001336EE" w:rsidRDefault="004C1BBE" w:rsidP="001336EE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865" w:type="dxa"/>
          </w:tcPr>
          <w:p w14:paraId="21E212C8" w14:textId="1E73BD78" w:rsidR="001336EE" w:rsidRDefault="00BC3AAE" w:rsidP="00961F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货架列最大载重</w:t>
            </w:r>
            <w:r w:rsidR="00C75188">
              <w:rPr>
                <w:rFonts w:hint="eastAsia"/>
                <w:lang w:eastAsia="zh-CN"/>
              </w:rPr>
              <w:t>（</w:t>
            </w:r>
            <w:r w:rsidR="00C75188">
              <w:rPr>
                <w:rFonts w:hint="eastAsia"/>
                <w:lang w:eastAsia="zh-CN"/>
              </w:rPr>
              <w:t>KG</w:t>
            </w:r>
            <w:r w:rsidR="00C75188">
              <w:rPr>
                <w:rFonts w:hint="eastAsia"/>
                <w:lang w:eastAsia="zh-CN"/>
              </w:rPr>
              <w:t>）</w:t>
            </w:r>
          </w:p>
        </w:tc>
        <w:tc>
          <w:tcPr>
            <w:tcW w:w="2096" w:type="dxa"/>
          </w:tcPr>
          <w:p w14:paraId="78F748F0" w14:textId="71DF223A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41B60790" w14:textId="13DBC9F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CD4774D" w14:textId="34F005E5" w:rsidR="001336EE" w:rsidRDefault="001F0B4B" w:rsidP="00961F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</w:tr>
      <w:tr w:rsidR="00667CD4" w14:paraId="797F1B9A" w14:textId="6DF18DCD" w:rsidTr="00667CD4">
        <w:tc>
          <w:tcPr>
            <w:tcW w:w="704" w:type="dxa"/>
          </w:tcPr>
          <w:p w14:paraId="46785E8A" w14:textId="7FB96871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43962FB4" w14:textId="3861CE4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73B0EACC" w14:textId="4F23599D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652C8F37" w14:textId="6EFBDB92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66D9E097" w14:textId="7CAF5FD1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F36B338" w14:textId="4F89E915" w:rsidTr="00667CD4">
        <w:tc>
          <w:tcPr>
            <w:tcW w:w="704" w:type="dxa"/>
          </w:tcPr>
          <w:p w14:paraId="45C4CA72" w14:textId="465E9612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0AEFE895" w14:textId="1B32A8F3" w:rsidR="005910DA" w:rsidRDefault="005910DA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30BA5CDE" w14:textId="4DBD2FE6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78898816" w14:textId="26BA222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78BF9781" w14:textId="06E8A978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75020AE9" w14:textId="692417A3" w:rsidTr="00667CD4">
        <w:tc>
          <w:tcPr>
            <w:tcW w:w="704" w:type="dxa"/>
          </w:tcPr>
          <w:p w14:paraId="2DD5939F" w14:textId="567B55BC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4E2B4597" w14:textId="01882622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6D199475" w14:textId="4CE4BB0A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09614E35" w14:textId="3FB2E41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8ABB816" w14:textId="35B018C4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C98815B" w14:textId="5EC1DEBC" w:rsidTr="00667CD4">
        <w:tc>
          <w:tcPr>
            <w:tcW w:w="704" w:type="dxa"/>
          </w:tcPr>
          <w:p w14:paraId="3F289775" w14:textId="2AA5108F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23F5CA01" w14:textId="5F2B8E2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27533C11" w14:textId="081D117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3F341864" w14:textId="726AD93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4E8ABBB8" w14:textId="5494FAEB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0ECD1275" w14:textId="3B50717D" w:rsidTr="00667CD4">
        <w:tc>
          <w:tcPr>
            <w:tcW w:w="704" w:type="dxa"/>
          </w:tcPr>
          <w:p w14:paraId="2C124CC9" w14:textId="6D90966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7F83D0B4" w14:textId="4313E6F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7EEA75D0" w14:textId="58C61B5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03B6970A" w14:textId="540B83A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181E949D" w14:textId="19790D9A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72FA6F9D" w14:textId="77777777" w:rsidTr="00667CD4">
        <w:tc>
          <w:tcPr>
            <w:tcW w:w="704" w:type="dxa"/>
          </w:tcPr>
          <w:p w14:paraId="468C09ED" w14:textId="5F27EFD5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71FC0AA" w14:textId="707F4FD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782F1D42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42827592" w14:textId="31CBBF86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1E540FA" w14:textId="7CDFD3C2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74CABE89" w14:textId="77777777" w:rsidTr="00667CD4">
        <w:tc>
          <w:tcPr>
            <w:tcW w:w="704" w:type="dxa"/>
          </w:tcPr>
          <w:p w14:paraId="2670B69A" w14:textId="5CCE8AD6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8910BEC" w14:textId="77B45930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4F834C01" w14:textId="0B5FDD2A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7B079215" w14:textId="2469D6BD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6C7C3A05" w14:textId="1A28A5B5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7A2979A" w14:textId="77777777" w:rsidTr="00667CD4">
        <w:tc>
          <w:tcPr>
            <w:tcW w:w="704" w:type="dxa"/>
          </w:tcPr>
          <w:p w14:paraId="79462694" w14:textId="5476389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75D3439A" w14:textId="7A1D6345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44D56CB9" w14:textId="4F89F23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4AB8BFC3" w14:textId="75296162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CA16B6A" w14:textId="7AB10C14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3466175D" w14:textId="77777777" w:rsidTr="00667CD4">
        <w:tc>
          <w:tcPr>
            <w:tcW w:w="704" w:type="dxa"/>
          </w:tcPr>
          <w:p w14:paraId="0BCC0AA4" w14:textId="7A133DA8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24801114" w14:textId="1C8D76CC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601BFC36" w14:textId="4BE7F42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CA79C8E" w14:textId="3F84276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352DAD82" w14:textId="5666C443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EB0E6ED" w14:textId="77777777" w:rsidTr="00667CD4">
        <w:tc>
          <w:tcPr>
            <w:tcW w:w="704" w:type="dxa"/>
          </w:tcPr>
          <w:p w14:paraId="5C0A37A5" w14:textId="2A374E5A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94DE617" w14:textId="04BEE3D6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1C80E91C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187B881A" w14:textId="32C32DC0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5621185F" w14:textId="4F315628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2D0942B6" w14:textId="77777777" w:rsidTr="00667CD4">
        <w:tc>
          <w:tcPr>
            <w:tcW w:w="704" w:type="dxa"/>
          </w:tcPr>
          <w:p w14:paraId="665F9C81" w14:textId="77B297B6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B0D3987" w14:textId="3098F9C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2564D1E7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7D546F0" w14:textId="0700466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3C0F2B9F" w14:textId="26C5A2B8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27C0F342" w14:textId="77777777" w:rsidTr="00667CD4">
        <w:tc>
          <w:tcPr>
            <w:tcW w:w="704" w:type="dxa"/>
          </w:tcPr>
          <w:p w14:paraId="04F5491F" w14:textId="350D06D0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47D49038" w14:textId="54E01ED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40AD9753" w14:textId="64DEDD6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5E9322F7" w14:textId="6EDB0F1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4DB15970" w14:textId="19731436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117EA7AE" w14:textId="77777777" w:rsidTr="00667CD4">
        <w:tc>
          <w:tcPr>
            <w:tcW w:w="704" w:type="dxa"/>
          </w:tcPr>
          <w:p w14:paraId="266E4F01" w14:textId="005D5831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299BA517" w14:textId="0034B055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5319351A" w14:textId="3E272EA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091706CF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536CD6F0" w14:textId="4FCB1D12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51773473" w14:textId="77777777" w:rsidTr="00667CD4">
        <w:tc>
          <w:tcPr>
            <w:tcW w:w="704" w:type="dxa"/>
          </w:tcPr>
          <w:p w14:paraId="681921F4" w14:textId="0F70C62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3E3E9EEC" w14:textId="14F17DB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0363A25F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058D9CD" w14:textId="46325B9D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0BA8454C" w14:textId="180D02D5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1F10FC06" w14:textId="77777777" w:rsidTr="00667CD4">
        <w:tc>
          <w:tcPr>
            <w:tcW w:w="704" w:type="dxa"/>
          </w:tcPr>
          <w:p w14:paraId="4545F156" w14:textId="038FE61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1B64D3B1" w14:textId="3AC3C60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0619FA1B" w14:textId="72DA463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D9C9841" w14:textId="70CFE6E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6B89C329" w14:textId="746F6703" w:rsidR="001336EE" w:rsidRDefault="001336EE" w:rsidP="00961F44">
            <w:pPr>
              <w:rPr>
                <w:lang w:eastAsia="zh-CN"/>
              </w:rPr>
            </w:pPr>
          </w:p>
        </w:tc>
      </w:tr>
    </w:tbl>
    <w:p w14:paraId="05B6A5A4" w14:textId="69477B99" w:rsidR="00EB2CB9" w:rsidRDefault="00EB2CB9" w:rsidP="00891E2D">
      <w:pPr>
        <w:pStyle w:val="Infor"/>
      </w:pPr>
    </w:p>
    <w:p w14:paraId="765D96A3" w14:textId="77777777" w:rsidR="00891E2D" w:rsidRPr="00EB2CB9" w:rsidRDefault="00891E2D" w:rsidP="00891E2D">
      <w:pPr>
        <w:pStyle w:val="Infor"/>
      </w:pPr>
    </w:p>
    <w:p w14:paraId="70E07593" w14:textId="498945A9" w:rsidR="00111F40" w:rsidRPr="00961F44" w:rsidRDefault="00961F44" w:rsidP="00111F40">
      <w:pPr>
        <w:pStyle w:val="2"/>
      </w:pPr>
      <w:bookmarkStart w:id="4" w:name="_Toc92786689"/>
      <w:r>
        <w:rPr>
          <w:rFonts w:hint="eastAsia"/>
        </w:rPr>
        <w:t>基础信息</w:t>
      </w:r>
      <w:bookmarkEnd w:id="4"/>
    </w:p>
    <w:p w14:paraId="0302E70F" w14:textId="507EA49B" w:rsidR="00961F44" w:rsidRDefault="00961F44" w:rsidP="0055193F">
      <w:pPr>
        <w:pStyle w:val="3"/>
        <w:rPr>
          <w:lang w:eastAsia="zh-CN"/>
        </w:rPr>
      </w:pPr>
      <w:bookmarkStart w:id="5" w:name="_Toc92786690"/>
      <w:r w:rsidRPr="00961F44">
        <w:rPr>
          <w:rFonts w:ascii="宋体" w:eastAsia="宋体" w:hAnsi="宋体" w:cs="宋体" w:hint="eastAsia"/>
        </w:rPr>
        <w:t>仓库</w:t>
      </w:r>
      <w:r w:rsidR="00A70505">
        <w:rPr>
          <w:rFonts w:ascii="宋体" w:eastAsia="宋体" w:hAnsi="宋体" w:cs="宋体" w:hint="eastAsia"/>
          <w:lang w:eastAsia="zh-CN"/>
        </w:rPr>
        <w:t>管理</w:t>
      </w:r>
      <w:bookmarkEnd w:id="5"/>
    </w:p>
    <w:p w14:paraId="0614840C" w14:textId="77777777" w:rsidR="002F0A94" w:rsidRPr="00764135" w:rsidRDefault="002F0A94" w:rsidP="002F0A94">
      <w:pPr>
        <w:spacing w:after="0"/>
      </w:pPr>
    </w:p>
    <w:tbl>
      <w:tblPr>
        <w:tblW w:w="9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52"/>
        <w:gridCol w:w="2421"/>
        <w:gridCol w:w="2199"/>
        <w:gridCol w:w="3144"/>
      </w:tblGrid>
      <w:tr w:rsidR="002F0A94" w:rsidRPr="00764135" w14:paraId="3C45BE2F" w14:textId="77777777" w:rsidTr="002F0A94">
        <w:trPr>
          <w:cantSplit/>
          <w:trHeight w:val="289"/>
          <w:tblHeader/>
        </w:trPr>
        <w:tc>
          <w:tcPr>
            <w:tcW w:w="1752" w:type="dxa"/>
            <w:shd w:val="clear" w:color="auto" w:fill="auto"/>
          </w:tcPr>
          <w:p w14:paraId="5C1A7914" w14:textId="77777777" w:rsidR="002F0A94" w:rsidRPr="00FD6CEB" w:rsidRDefault="002F0A94" w:rsidP="002F0A94">
            <w:pPr>
              <w:pStyle w:val="af7"/>
              <w:rPr>
                <w:rFonts w:ascii="Calibri" w:hAnsi="Calibri"/>
                <w:b/>
              </w:rPr>
            </w:pPr>
            <w:r w:rsidRPr="00FD6CEB">
              <w:rPr>
                <w:rFonts w:ascii="Calibri"/>
                <w:b/>
              </w:rPr>
              <w:t>公司</w:t>
            </w:r>
          </w:p>
        </w:tc>
        <w:tc>
          <w:tcPr>
            <w:tcW w:w="2421" w:type="dxa"/>
            <w:shd w:val="clear" w:color="auto" w:fill="auto"/>
          </w:tcPr>
          <w:p w14:paraId="7EA3E15C" w14:textId="77777777" w:rsidR="002F0A94" w:rsidRPr="00FD6CEB" w:rsidRDefault="002F0A94" w:rsidP="002F0A94">
            <w:pPr>
              <w:pStyle w:val="af7"/>
              <w:rPr>
                <w:rFonts w:ascii="Calibri" w:hAnsi="Calibri"/>
                <w:b/>
              </w:rPr>
            </w:pPr>
            <w:r w:rsidRPr="00FD6CEB">
              <w:rPr>
                <w:rFonts w:ascii="Calibri"/>
                <w:b/>
              </w:rPr>
              <w:t>仓库名称</w:t>
            </w:r>
          </w:p>
        </w:tc>
        <w:tc>
          <w:tcPr>
            <w:tcW w:w="2199" w:type="dxa"/>
            <w:shd w:val="clear" w:color="auto" w:fill="auto"/>
          </w:tcPr>
          <w:p w14:paraId="7009723E" w14:textId="189A2965" w:rsidR="002F0A94" w:rsidRPr="00FD6CEB" w:rsidRDefault="00201B7C" w:rsidP="002F0A94">
            <w:pPr>
              <w:pStyle w:val="af7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仓库编码</w:t>
            </w:r>
          </w:p>
        </w:tc>
        <w:tc>
          <w:tcPr>
            <w:tcW w:w="3144" w:type="dxa"/>
            <w:shd w:val="clear" w:color="auto" w:fill="auto"/>
          </w:tcPr>
          <w:p w14:paraId="35709D0D" w14:textId="77777777" w:rsidR="002F0A94" w:rsidRPr="00FD6CEB" w:rsidRDefault="002F0A94" w:rsidP="002F0A94">
            <w:pPr>
              <w:pStyle w:val="af7"/>
              <w:rPr>
                <w:rFonts w:ascii="Calibri" w:hAnsi="Calibri"/>
                <w:b/>
              </w:rPr>
            </w:pPr>
            <w:r w:rsidRPr="00FD6CEB">
              <w:rPr>
                <w:rFonts w:ascii="Calibri"/>
                <w:b/>
              </w:rPr>
              <w:t>备注</w:t>
            </w:r>
          </w:p>
        </w:tc>
      </w:tr>
      <w:tr w:rsidR="002F0A94" w:rsidRPr="00764135" w14:paraId="6E16E081" w14:textId="77777777" w:rsidTr="002F0A94">
        <w:trPr>
          <w:cantSplit/>
          <w:trHeight w:val="273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9DEF55" w14:textId="77777777" w:rsidR="002F0A94" w:rsidRPr="00FD6CEB" w:rsidRDefault="002F0A94" w:rsidP="002F0A94">
            <w:pPr>
              <w:pStyle w:val="af7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天宜上佳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F37D0C" w14:textId="0C18E563" w:rsidR="002F0A94" w:rsidRPr="00FD6CEB" w:rsidRDefault="002F0A94" w:rsidP="002F0A94">
            <w:pPr>
              <w:pStyle w:val="af7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房山成品</w:t>
            </w:r>
            <w:r w:rsidR="007F4182">
              <w:rPr>
                <w:rFonts w:ascii="Calibri" w:hAnsi="Calibri" w:hint="eastAsia"/>
              </w:rPr>
              <w:t>智能</w:t>
            </w:r>
            <w:r>
              <w:rPr>
                <w:rFonts w:ascii="Calibri" w:hAnsi="Calibri" w:hint="eastAsia"/>
              </w:rPr>
              <w:t>仓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3112826" w14:textId="47EAA223" w:rsidR="002F0A94" w:rsidRPr="00FD6CEB" w:rsidRDefault="00201B7C" w:rsidP="002F0A94">
            <w:pPr>
              <w:pStyle w:val="af7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WH1</w:t>
            </w:r>
          </w:p>
        </w:tc>
        <w:tc>
          <w:tcPr>
            <w:tcW w:w="3144" w:type="dxa"/>
            <w:shd w:val="clear" w:color="auto" w:fill="auto"/>
          </w:tcPr>
          <w:p w14:paraId="543E1E22" w14:textId="77777777" w:rsidR="002F0A94" w:rsidRPr="00FD6CEB" w:rsidRDefault="002F0A94" w:rsidP="002F0A94">
            <w:pPr>
              <w:pStyle w:val="af7"/>
              <w:rPr>
                <w:rFonts w:ascii="Calibri" w:hAnsi="Calibri"/>
              </w:rPr>
            </w:pPr>
          </w:p>
        </w:tc>
      </w:tr>
    </w:tbl>
    <w:p w14:paraId="7EAFB31D" w14:textId="77777777" w:rsidR="002F0A94" w:rsidRDefault="002F0A94" w:rsidP="002F0A94">
      <w:pPr>
        <w:spacing w:after="0"/>
      </w:pPr>
    </w:p>
    <w:p w14:paraId="35776249" w14:textId="77777777" w:rsidR="002F0A94" w:rsidRDefault="002F0A94" w:rsidP="002F0A94">
      <w:pPr>
        <w:spacing w:after="0"/>
      </w:pPr>
      <w:r w:rsidRPr="00EB2CB9">
        <w:rPr>
          <w:noProof/>
        </w:rPr>
        <w:lastRenderedPageBreak/>
        <w:drawing>
          <wp:inline distT="0" distB="0" distL="0" distR="0" wp14:anchorId="41176DBF" wp14:editId="3ADA1D2A">
            <wp:extent cx="5695950" cy="3010535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6303" w14:textId="77777777" w:rsidR="002F0A94" w:rsidRDefault="002F0A94" w:rsidP="002F0A94">
      <w:pPr>
        <w:spacing w:after="0"/>
        <w:jc w:val="center"/>
      </w:pPr>
    </w:p>
    <w:p w14:paraId="369D316C" w14:textId="77777777" w:rsidR="002F0A94" w:rsidRDefault="002F0A94" w:rsidP="002F0A94">
      <w:pPr>
        <w:spacing w:after="0"/>
        <w:ind w:leftChars="142" w:left="284"/>
        <w:rPr>
          <w:lang w:eastAsia="zh-CN"/>
        </w:rPr>
      </w:pPr>
      <w:r>
        <w:rPr>
          <w:rFonts w:hint="eastAsia"/>
          <w:u w:val="single"/>
          <w:lang w:eastAsia="zh-CN"/>
        </w:rPr>
        <w:t>说明</w:t>
      </w:r>
      <w:r w:rsidRPr="000071EA">
        <w:rPr>
          <w:rFonts w:hint="eastAsia"/>
          <w:u w:val="single"/>
          <w:lang w:eastAsia="zh-CN"/>
        </w:rPr>
        <w:t>：</w:t>
      </w:r>
    </w:p>
    <w:p w14:paraId="73224DED" w14:textId="477DD313" w:rsidR="002F0A94" w:rsidRPr="002F0A94" w:rsidRDefault="002F0A94" w:rsidP="002F0A94">
      <w:pPr>
        <w:ind w:firstLine="720"/>
        <w:rPr>
          <w:lang w:eastAsia="zh-CN"/>
        </w:rPr>
      </w:pPr>
      <w:r w:rsidRPr="008561E9">
        <w:rPr>
          <w:rFonts w:hint="eastAsia"/>
          <w:lang w:eastAsia="zh-CN"/>
        </w:rPr>
        <w:t>这里的仓库管理，是将实际的仓库在系统上进行一个映射，并进行简单的管理。仓库信息主要包括仓库编码、仓库名称、所属机构、联系方式、仓库地址等。</w:t>
      </w:r>
    </w:p>
    <w:p w14:paraId="24597793" w14:textId="5C9DB9DC" w:rsidR="00961F44" w:rsidRDefault="00961F44" w:rsidP="00961F44">
      <w:pPr>
        <w:spacing w:after="0"/>
        <w:ind w:firstLine="720"/>
        <w:rPr>
          <w:lang w:val="en-US" w:eastAsia="zh-CN"/>
        </w:rPr>
      </w:pPr>
      <w:r>
        <w:rPr>
          <w:rFonts w:hint="eastAsia"/>
          <w:lang w:val="en-US" w:eastAsia="zh-CN"/>
        </w:rPr>
        <w:t>由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GV</w:t>
      </w:r>
      <w:r>
        <w:rPr>
          <w:rFonts w:hint="eastAsia"/>
          <w:lang w:val="en-US" w:eastAsia="zh-CN"/>
        </w:rPr>
        <w:t>叉车辅助</w:t>
      </w:r>
      <w:r>
        <w:rPr>
          <w:rFonts w:hint="eastAsia"/>
          <w:lang w:val="en-US" w:eastAsia="zh-CN"/>
        </w:rPr>
        <w:t>W</w:t>
      </w:r>
      <w:r>
        <w:rPr>
          <w:lang w:val="en-US" w:eastAsia="zh-CN"/>
        </w:rPr>
        <w:t>MS</w:t>
      </w:r>
      <w:r>
        <w:rPr>
          <w:rFonts w:hint="eastAsia"/>
          <w:lang w:val="en-US" w:eastAsia="zh-CN"/>
        </w:rPr>
        <w:t>作业。</w:t>
      </w:r>
    </w:p>
    <w:p w14:paraId="4563023C" w14:textId="77777777" w:rsidR="00961F44" w:rsidRDefault="00961F44" w:rsidP="00B92365">
      <w:pPr>
        <w:numPr>
          <w:ilvl w:val="2"/>
          <w:numId w:val="3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本次项目实施主要针对成品仓库进行业务规划。</w:t>
      </w:r>
    </w:p>
    <w:p w14:paraId="025995C3" w14:textId="77777777" w:rsidR="00961F44" w:rsidRDefault="00961F44" w:rsidP="00B92365">
      <w:pPr>
        <w:numPr>
          <w:ilvl w:val="2"/>
          <w:numId w:val="3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仓库中的业务主要由人工与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完成收发作业。</w:t>
      </w:r>
    </w:p>
    <w:p w14:paraId="41D304C6" w14:textId="1BFC33C9" w:rsidR="00961F44" w:rsidRDefault="00961F44" w:rsidP="00B92365">
      <w:pPr>
        <w:numPr>
          <w:ilvl w:val="2"/>
          <w:numId w:val="3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整个成品仓库规划为两个大区，人工区与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自动作业区。</w:t>
      </w:r>
    </w:p>
    <w:p w14:paraId="355B658F" w14:textId="77777777" w:rsidR="00667CD4" w:rsidRDefault="00667CD4" w:rsidP="00667CD4">
      <w:pPr>
        <w:spacing w:after="0"/>
        <w:rPr>
          <w:lang w:eastAsia="zh-CN"/>
        </w:rPr>
      </w:pPr>
    </w:p>
    <w:p w14:paraId="0D66FE4E" w14:textId="4BC33CB1" w:rsidR="00667CD4" w:rsidRDefault="00667CD4" w:rsidP="00667CD4">
      <w:pPr>
        <w:pStyle w:val="af6"/>
        <w:spacing w:after="0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库房规划图见下图：</w:t>
      </w:r>
    </w:p>
    <w:p w14:paraId="06FB2822" w14:textId="078AD110" w:rsidR="00961F44" w:rsidRDefault="001F79BF" w:rsidP="00F445B0">
      <w:pPr>
        <w:spacing w:after="0"/>
        <w:jc w:val="center"/>
        <w:rPr>
          <w:lang w:eastAsia="zh-CN"/>
        </w:rPr>
      </w:pPr>
      <w:r w:rsidRPr="001F79BF">
        <w:rPr>
          <w:noProof/>
          <w:lang w:eastAsia="zh-CN"/>
        </w:rPr>
        <w:drawing>
          <wp:inline distT="0" distB="0" distL="0" distR="0" wp14:anchorId="400D7165" wp14:editId="31050554">
            <wp:extent cx="5695950" cy="3241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23FC" w14:textId="77777777" w:rsidR="001F79BF" w:rsidRPr="00961F44" w:rsidRDefault="001F79BF" w:rsidP="00667CD4">
      <w:pPr>
        <w:spacing w:after="0"/>
        <w:rPr>
          <w:lang w:eastAsia="zh-CN"/>
        </w:rPr>
      </w:pPr>
    </w:p>
    <w:p w14:paraId="371C0572" w14:textId="09261C33" w:rsidR="00961F44" w:rsidRDefault="00667CD4" w:rsidP="0055193F">
      <w:pPr>
        <w:pStyle w:val="3"/>
        <w:rPr>
          <w:lang w:eastAsia="zh-CN"/>
        </w:rPr>
      </w:pPr>
      <w:bookmarkStart w:id="6" w:name="_Toc92786691"/>
      <w:r w:rsidRPr="00A70505">
        <w:rPr>
          <w:rFonts w:ascii="宋体" w:eastAsia="宋体" w:hAnsi="宋体" w:cs="宋体" w:hint="eastAsia"/>
          <w:lang w:eastAsia="zh-CN"/>
        </w:rPr>
        <w:lastRenderedPageBreak/>
        <w:t>库区</w:t>
      </w:r>
      <w:r w:rsidR="00A70505">
        <w:rPr>
          <w:rFonts w:ascii="宋体" w:eastAsia="宋体" w:hAnsi="宋体" w:cs="宋体" w:hint="eastAsia"/>
          <w:lang w:eastAsia="zh-CN"/>
        </w:rPr>
        <w:t>管理</w:t>
      </w:r>
      <w:bookmarkEnd w:id="6"/>
    </w:p>
    <w:p w14:paraId="0443EB12" w14:textId="77777777" w:rsidR="002F0A94" w:rsidRDefault="002F0A94" w:rsidP="002F0A94">
      <w:pPr>
        <w:spacing w:after="0"/>
        <w:ind w:leftChars="142" w:left="284"/>
        <w:rPr>
          <w:lang w:eastAsia="zh-CN"/>
        </w:rPr>
      </w:pPr>
      <w:r>
        <w:rPr>
          <w:rFonts w:hint="eastAsia"/>
          <w:lang w:eastAsia="zh-CN"/>
        </w:rPr>
        <w:t>说明：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中一个库房、库区、库位的关系：</w:t>
      </w:r>
    </w:p>
    <w:p w14:paraId="3C9DCCBC" w14:textId="77777777" w:rsidR="002F0A94" w:rsidRDefault="002F0A94" w:rsidP="00B92365">
      <w:pPr>
        <w:pStyle w:val="af6"/>
        <w:numPr>
          <w:ilvl w:val="0"/>
          <w:numId w:val="3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一个库房存在多个库区，一个库区会存在多个库位；</w:t>
      </w:r>
    </w:p>
    <w:p w14:paraId="0CC40ECF" w14:textId="752FAE10" w:rsidR="002F0A94" w:rsidRDefault="002F0A94" w:rsidP="00B92365">
      <w:pPr>
        <w:pStyle w:val="af6"/>
        <w:numPr>
          <w:ilvl w:val="0"/>
          <w:numId w:val="3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创建库房后，系统会自动创建虚拟库区：入库集货区、出库</w:t>
      </w:r>
      <w:r w:rsidR="00F8610B">
        <w:rPr>
          <w:rFonts w:hint="eastAsia"/>
          <w:lang w:eastAsia="zh-CN"/>
        </w:rPr>
        <w:t>待发</w:t>
      </w:r>
      <w:r>
        <w:rPr>
          <w:rFonts w:hint="eastAsia"/>
          <w:lang w:eastAsia="zh-CN"/>
        </w:rPr>
        <w:t>区、质检区等系统库区；</w:t>
      </w:r>
    </w:p>
    <w:p w14:paraId="4C481469" w14:textId="4460B28E" w:rsidR="002F0A94" w:rsidRDefault="002F0A94" w:rsidP="00B92365">
      <w:pPr>
        <w:pStyle w:val="af6"/>
        <w:numPr>
          <w:ilvl w:val="0"/>
          <w:numId w:val="3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在运行上架、拣货策略时，一个库区中的库位除库位编码不同外，在管理上认为是无差异的；</w:t>
      </w:r>
    </w:p>
    <w:p w14:paraId="4CAEC92D" w14:textId="77777777" w:rsidR="0015026B" w:rsidRDefault="0015026B" w:rsidP="0015026B">
      <w:pPr>
        <w:spacing w:after="0"/>
        <w:ind w:left="420"/>
        <w:rPr>
          <w:lang w:eastAsia="zh-CN"/>
        </w:rPr>
      </w:pPr>
    </w:p>
    <w:p w14:paraId="665A396A" w14:textId="2E95BD72" w:rsidR="00991C31" w:rsidRDefault="00962FEF" w:rsidP="0015026B">
      <w:pPr>
        <w:spacing w:after="0"/>
        <w:ind w:left="420"/>
        <w:rPr>
          <w:lang w:eastAsia="zh-CN"/>
        </w:rPr>
      </w:pPr>
      <w:r>
        <w:rPr>
          <w:rFonts w:hint="eastAsia"/>
          <w:lang w:eastAsia="zh-CN"/>
        </w:rPr>
        <w:t>库区</w:t>
      </w:r>
      <w:r w:rsidR="00B91C77">
        <w:rPr>
          <w:rFonts w:hint="eastAsia"/>
          <w:lang w:eastAsia="zh-CN"/>
        </w:rPr>
        <w:t>列表</w:t>
      </w:r>
      <w:r>
        <w:rPr>
          <w:rFonts w:hint="eastAsia"/>
          <w:lang w:eastAsia="zh-CN"/>
        </w:rPr>
        <w:t>：</w:t>
      </w:r>
    </w:p>
    <w:tbl>
      <w:tblPr>
        <w:tblStyle w:val="af3"/>
        <w:tblW w:w="0" w:type="auto"/>
        <w:tblInd w:w="420" w:type="dxa"/>
        <w:tblLook w:val="04A0" w:firstRow="1" w:lastRow="0" w:firstColumn="1" w:lastColumn="0" w:noHBand="0" w:noVBand="1"/>
      </w:tblPr>
      <w:tblGrid>
        <w:gridCol w:w="1560"/>
        <w:gridCol w:w="1984"/>
        <w:gridCol w:w="1134"/>
        <w:gridCol w:w="3119"/>
      </w:tblGrid>
      <w:tr w:rsidR="0068721F" w:rsidRPr="005B1355" w14:paraId="6DBC25E1" w14:textId="77777777" w:rsidTr="003A76A0">
        <w:tc>
          <w:tcPr>
            <w:tcW w:w="1560" w:type="dxa"/>
          </w:tcPr>
          <w:p w14:paraId="4580D715" w14:textId="1262FA50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库区编码</w:t>
            </w:r>
          </w:p>
        </w:tc>
        <w:tc>
          <w:tcPr>
            <w:tcW w:w="1984" w:type="dxa"/>
          </w:tcPr>
          <w:p w14:paraId="7AC8288D" w14:textId="5C58D99A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库区描述</w:t>
            </w:r>
          </w:p>
        </w:tc>
        <w:tc>
          <w:tcPr>
            <w:tcW w:w="1134" w:type="dxa"/>
          </w:tcPr>
          <w:p w14:paraId="6BC8A6F3" w14:textId="34046D0D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创建方式</w:t>
            </w:r>
          </w:p>
        </w:tc>
        <w:tc>
          <w:tcPr>
            <w:tcW w:w="3119" w:type="dxa"/>
          </w:tcPr>
          <w:p w14:paraId="0BB9B0B1" w14:textId="0924A6DC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库区说明</w:t>
            </w:r>
          </w:p>
        </w:tc>
      </w:tr>
      <w:tr w:rsidR="0068721F" w14:paraId="6151CF81" w14:textId="77777777" w:rsidTr="003A76A0">
        <w:tc>
          <w:tcPr>
            <w:tcW w:w="1560" w:type="dxa"/>
          </w:tcPr>
          <w:p w14:paraId="66060FB0" w14:textId="5EF99A57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</w:t>
            </w:r>
            <w:bookmarkStart w:id="7" w:name="_Hlk102994136"/>
            <w:r>
              <w:rPr>
                <w:lang w:eastAsia="zh-CN"/>
              </w:rPr>
              <w:t>STAGE</w:t>
            </w:r>
            <w:bookmarkEnd w:id="7"/>
          </w:p>
        </w:tc>
        <w:tc>
          <w:tcPr>
            <w:tcW w:w="1984" w:type="dxa"/>
          </w:tcPr>
          <w:p w14:paraId="1194C2F5" w14:textId="6DCAA840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入库暂存区</w:t>
            </w:r>
          </w:p>
        </w:tc>
        <w:tc>
          <w:tcPr>
            <w:tcW w:w="1134" w:type="dxa"/>
          </w:tcPr>
          <w:p w14:paraId="1307F9B0" w14:textId="02922DFD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</w:t>
            </w:r>
            <w:r w:rsidR="003A1757">
              <w:rPr>
                <w:rFonts w:hint="eastAsia"/>
                <w:lang w:eastAsia="zh-CN"/>
              </w:rPr>
              <w:t>自动</w:t>
            </w:r>
          </w:p>
        </w:tc>
        <w:tc>
          <w:tcPr>
            <w:tcW w:w="3119" w:type="dxa"/>
          </w:tcPr>
          <w:p w14:paraId="34028FC2" w14:textId="42E8255E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43EEE99B" w14:textId="77777777" w:rsidTr="003A76A0">
        <w:tc>
          <w:tcPr>
            <w:tcW w:w="1560" w:type="dxa"/>
          </w:tcPr>
          <w:p w14:paraId="1A927363" w14:textId="4EEE8773" w:rsidR="0068721F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H1-PICK</w:t>
            </w:r>
          </w:p>
        </w:tc>
        <w:tc>
          <w:tcPr>
            <w:tcW w:w="1984" w:type="dxa"/>
          </w:tcPr>
          <w:p w14:paraId="7F61698A" w14:textId="159FCC44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出库待发区</w:t>
            </w:r>
          </w:p>
        </w:tc>
        <w:tc>
          <w:tcPr>
            <w:tcW w:w="1134" w:type="dxa"/>
          </w:tcPr>
          <w:p w14:paraId="571AC566" w14:textId="09055099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</w:t>
            </w:r>
            <w:r w:rsidR="003A1757">
              <w:rPr>
                <w:rFonts w:hint="eastAsia"/>
                <w:lang w:eastAsia="zh-CN"/>
              </w:rPr>
              <w:t>自动</w:t>
            </w:r>
          </w:p>
        </w:tc>
        <w:tc>
          <w:tcPr>
            <w:tcW w:w="3119" w:type="dxa"/>
          </w:tcPr>
          <w:p w14:paraId="3913B40B" w14:textId="67B432CE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38913091" w14:textId="77777777" w:rsidTr="003A76A0">
        <w:tc>
          <w:tcPr>
            <w:tcW w:w="1560" w:type="dxa"/>
          </w:tcPr>
          <w:p w14:paraId="0D2BF3A6" w14:textId="63CAD590" w:rsidR="0068721F" w:rsidRDefault="00D47404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WH1</w:t>
            </w:r>
          </w:p>
        </w:tc>
        <w:tc>
          <w:tcPr>
            <w:tcW w:w="1984" w:type="dxa"/>
          </w:tcPr>
          <w:p w14:paraId="6A2EF215" w14:textId="2C4655D1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零散存储区</w:t>
            </w:r>
          </w:p>
        </w:tc>
        <w:tc>
          <w:tcPr>
            <w:tcW w:w="1134" w:type="dxa"/>
          </w:tcPr>
          <w:p w14:paraId="2609F41C" w14:textId="00AE9DF5" w:rsidR="0068721F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66E69FE6" w14:textId="070DE500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00AD6F13" w14:textId="77777777" w:rsidTr="003A76A0">
        <w:tc>
          <w:tcPr>
            <w:tcW w:w="1560" w:type="dxa"/>
          </w:tcPr>
          <w:p w14:paraId="050C53EE" w14:textId="4A31A694" w:rsidR="0068721F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H1-Q</w:t>
            </w:r>
          </w:p>
        </w:tc>
        <w:tc>
          <w:tcPr>
            <w:tcW w:w="1984" w:type="dxa"/>
          </w:tcPr>
          <w:p w14:paraId="44FC94BF" w14:textId="6F16CD3B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质检区</w:t>
            </w:r>
          </w:p>
        </w:tc>
        <w:tc>
          <w:tcPr>
            <w:tcW w:w="1134" w:type="dxa"/>
          </w:tcPr>
          <w:p w14:paraId="28E34193" w14:textId="5B7BAB91" w:rsidR="0068721F" w:rsidRDefault="006F6BE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系统自动</w:t>
            </w:r>
          </w:p>
        </w:tc>
        <w:tc>
          <w:tcPr>
            <w:tcW w:w="3119" w:type="dxa"/>
          </w:tcPr>
          <w:p w14:paraId="3157643E" w14:textId="3B16F483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66AD813C" w14:textId="77777777" w:rsidTr="003A76A0">
        <w:tc>
          <w:tcPr>
            <w:tcW w:w="1560" w:type="dxa"/>
          </w:tcPr>
          <w:p w14:paraId="4424B6E6" w14:textId="420477FC" w:rsidR="0068721F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H1-D</w:t>
            </w:r>
          </w:p>
        </w:tc>
        <w:tc>
          <w:tcPr>
            <w:tcW w:w="1984" w:type="dxa"/>
          </w:tcPr>
          <w:p w14:paraId="4F898160" w14:textId="59AE1E2D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箱人工拣货区</w:t>
            </w:r>
          </w:p>
        </w:tc>
        <w:tc>
          <w:tcPr>
            <w:tcW w:w="1134" w:type="dxa"/>
          </w:tcPr>
          <w:p w14:paraId="69352853" w14:textId="040F9AB6" w:rsidR="0068721F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3758D9EF" w14:textId="7AAF1250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3A76A0" w14:paraId="459FBE3E" w14:textId="77777777" w:rsidTr="003A76A0">
        <w:tc>
          <w:tcPr>
            <w:tcW w:w="1560" w:type="dxa"/>
          </w:tcPr>
          <w:p w14:paraId="5416B6F6" w14:textId="37BABF74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H1-AGV-A</w:t>
            </w:r>
          </w:p>
        </w:tc>
        <w:tc>
          <w:tcPr>
            <w:tcW w:w="1984" w:type="dxa"/>
          </w:tcPr>
          <w:p w14:paraId="0675D56F" w14:textId="7C572AE2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</w:t>
            </w:r>
            <w:r>
              <w:rPr>
                <w:rFonts w:hint="eastAsia"/>
                <w:lang w:eastAsia="zh-CN"/>
              </w:rPr>
              <w:t>-A</w:t>
            </w:r>
            <w:r>
              <w:rPr>
                <w:rFonts w:hint="eastAsia"/>
                <w:lang w:eastAsia="zh-CN"/>
              </w:rPr>
              <w:t>箱区</w:t>
            </w:r>
          </w:p>
        </w:tc>
        <w:tc>
          <w:tcPr>
            <w:tcW w:w="1134" w:type="dxa"/>
          </w:tcPr>
          <w:p w14:paraId="7189C389" w14:textId="65AEFA6D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4D1F5229" w14:textId="6FB6FBE5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71B96C3D" w14:textId="77777777" w:rsidTr="003A76A0">
        <w:tc>
          <w:tcPr>
            <w:tcW w:w="1560" w:type="dxa"/>
          </w:tcPr>
          <w:p w14:paraId="6B022CFC" w14:textId="3C2C5270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H1-AGV-B</w:t>
            </w:r>
          </w:p>
        </w:tc>
        <w:tc>
          <w:tcPr>
            <w:tcW w:w="1984" w:type="dxa"/>
          </w:tcPr>
          <w:p w14:paraId="4D849F3B" w14:textId="717A4C81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</w:t>
            </w:r>
            <w:r>
              <w:rPr>
                <w:rFonts w:hint="eastAsia"/>
                <w:lang w:eastAsia="zh-CN"/>
              </w:rPr>
              <w:t>-B</w:t>
            </w:r>
            <w:r>
              <w:rPr>
                <w:rFonts w:hint="eastAsia"/>
                <w:lang w:eastAsia="zh-CN"/>
              </w:rPr>
              <w:t>箱区</w:t>
            </w:r>
          </w:p>
        </w:tc>
        <w:tc>
          <w:tcPr>
            <w:tcW w:w="1134" w:type="dxa"/>
          </w:tcPr>
          <w:p w14:paraId="73DD729F" w14:textId="04CA1E4A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118335F3" w14:textId="05D81E92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372D28C7" w14:textId="77777777" w:rsidTr="003A76A0">
        <w:tc>
          <w:tcPr>
            <w:tcW w:w="1560" w:type="dxa"/>
          </w:tcPr>
          <w:p w14:paraId="739A9DB9" w14:textId="10789D9F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H1-AGV-C</w:t>
            </w:r>
          </w:p>
        </w:tc>
        <w:tc>
          <w:tcPr>
            <w:tcW w:w="1984" w:type="dxa"/>
          </w:tcPr>
          <w:p w14:paraId="0DA1C5C9" w14:textId="2C0D8558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</w:t>
            </w:r>
            <w:r>
              <w:rPr>
                <w:rFonts w:hint="eastAsia"/>
                <w:lang w:eastAsia="zh-CN"/>
              </w:rPr>
              <w:t>-C</w:t>
            </w:r>
            <w:r>
              <w:rPr>
                <w:rFonts w:hint="eastAsia"/>
                <w:lang w:eastAsia="zh-CN"/>
              </w:rPr>
              <w:t>箱区</w:t>
            </w:r>
          </w:p>
        </w:tc>
        <w:tc>
          <w:tcPr>
            <w:tcW w:w="1134" w:type="dxa"/>
          </w:tcPr>
          <w:p w14:paraId="122D6200" w14:textId="58F8A591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72155364" w14:textId="4F1978B7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373AC1EE" w14:textId="77777777" w:rsidTr="003A76A0">
        <w:tc>
          <w:tcPr>
            <w:tcW w:w="1560" w:type="dxa"/>
          </w:tcPr>
          <w:p w14:paraId="7E275FBA" w14:textId="0516B1C2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H1-AGV-D</w:t>
            </w:r>
          </w:p>
        </w:tc>
        <w:tc>
          <w:tcPr>
            <w:tcW w:w="1984" w:type="dxa"/>
          </w:tcPr>
          <w:p w14:paraId="47905429" w14:textId="513D2F76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</w:t>
            </w:r>
            <w:r>
              <w:rPr>
                <w:rFonts w:hint="eastAsia"/>
                <w:lang w:eastAsia="zh-CN"/>
              </w:rPr>
              <w:t>-D</w:t>
            </w:r>
            <w:r>
              <w:rPr>
                <w:rFonts w:hint="eastAsia"/>
                <w:lang w:eastAsia="zh-CN"/>
              </w:rPr>
              <w:t>箱区</w:t>
            </w:r>
          </w:p>
        </w:tc>
        <w:tc>
          <w:tcPr>
            <w:tcW w:w="1134" w:type="dxa"/>
          </w:tcPr>
          <w:p w14:paraId="06F990D3" w14:textId="55F49DB7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2F359FA8" w14:textId="1F38EEBB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360FEE43" w14:textId="77777777" w:rsidTr="003A76A0">
        <w:tc>
          <w:tcPr>
            <w:tcW w:w="1560" w:type="dxa"/>
          </w:tcPr>
          <w:p w14:paraId="5D67BB40" w14:textId="73A14605" w:rsidR="003A76A0" w:rsidRDefault="007D6720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WH1-R</w:t>
            </w:r>
            <w:r>
              <w:rPr>
                <w:lang w:eastAsia="zh-CN"/>
              </w:rPr>
              <w:t>ECE</w:t>
            </w:r>
          </w:p>
        </w:tc>
        <w:tc>
          <w:tcPr>
            <w:tcW w:w="1984" w:type="dxa"/>
          </w:tcPr>
          <w:p w14:paraId="6F8763E8" w14:textId="59D439BD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AGV</w:t>
            </w:r>
            <w:r>
              <w:rPr>
                <w:rFonts w:hint="eastAsia"/>
                <w:lang w:eastAsia="zh-CN"/>
              </w:rPr>
              <w:t>收货接驳区</w:t>
            </w:r>
          </w:p>
        </w:tc>
        <w:tc>
          <w:tcPr>
            <w:tcW w:w="1134" w:type="dxa"/>
          </w:tcPr>
          <w:p w14:paraId="3810BD6F" w14:textId="245360DB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7540126E" w14:textId="4E0D0B74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1AEE45E4" w14:textId="77777777" w:rsidTr="003A76A0">
        <w:tc>
          <w:tcPr>
            <w:tcW w:w="1560" w:type="dxa"/>
          </w:tcPr>
          <w:p w14:paraId="5229BB55" w14:textId="43368B7C" w:rsidR="003A76A0" w:rsidRDefault="003434C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H1-PICKTO</w:t>
            </w:r>
          </w:p>
        </w:tc>
        <w:tc>
          <w:tcPr>
            <w:tcW w:w="1984" w:type="dxa"/>
          </w:tcPr>
          <w:p w14:paraId="26047B88" w14:textId="09997EE6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AGV</w:t>
            </w:r>
            <w:r>
              <w:rPr>
                <w:rFonts w:hint="eastAsia"/>
                <w:lang w:eastAsia="zh-CN"/>
              </w:rPr>
              <w:t>发货接驳区</w:t>
            </w:r>
          </w:p>
        </w:tc>
        <w:tc>
          <w:tcPr>
            <w:tcW w:w="1134" w:type="dxa"/>
          </w:tcPr>
          <w:p w14:paraId="1503D292" w14:textId="2DB77033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4EB1ED6D" w14:textId="47D83F9B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</w:tbl>
    <w:p w14:paraId="016650A4" w14:textId="4D30479E" w:rsidR="005B1355" w:rsidRDefault="005B1355" w:rsidP="00AA3758">
      <w:pPr>
        <w:spacing w:after="0"/>
        <w:ind w:left="420"/>
        <w:rPr>
          <w:lang w:eastAsia="zh-CN"/>
        </w:rPr>
      </w:pPr>
    </w:p>
    <w:p w14:paraId="50386066" w14:textId="77777777" w:rsidR="005B1355" w:rsidRPr="00AA3758" w:rsidRDefault="005B1355" w:rsidP="00AA3758">
      <w:pPr>
        <w:spacing w:after="0"/>
        <w:ind w:left="420"/>
        <w:rPr>
          <w:lang w:eastAsia="zh-CN"/>
        </w:rPr>
      </w:pPr>
    </w:p>
    <w:p w14:paraId="5B8D3629" w14:textId="4F17436F" w:rsidR="00667CD4" w:rsidRDefault="00667CD4" w:rsidP="002F0A94">
      <w:pPr>
        <w:spacing w:after="0"/>
        <w:rPr>
          <w:noProof/>
          <w:lang w:eastAsia="zh-CN"/>
        </w:rPr>
      </w:pPr>
      <w:r>
        <w:rPr>
          <w:rFonts w:hint="eastAsia"/>
          <w:lang w:eastAsia="zh-CN"/>
        </w:rPr>
        <w:t>建议库房</w:t>
      </w:r>
      <w:r w:rsidRPr="00460CE2">
        <w:rPr>
          <w:rFonts w:hint="eastAsia"/>
          <w:b/>
          <w:u w:val="single"/>
          <w:lang w:eastAsia="zh-CN"/>
        </w:rPr>
        <w:t>物理区</w:t>
      </w:r>
      <w:r>
        <w:rPr>
          <w:rFonts w:hint="eastAsia"/>
          <w:lang w:eastAsia="zh-CN"/>
        </w:rPr>
        <w:t>以下方式命名：</w:t>
      </w:r>
    </w:p>
    <w:p w14:paraId="4A82E931" w14:textId="61DB9330" w:rsidR="00E8004B" w:rsidRDefault="00E8004B" w:rsidP="002F0A94">
      <w:pPr>
        <w:spacing w:after="0"/>
        <w:rPr>
          <w:lang w:eastAsia="zh-CN"/>
        </w:rPr>
      </w:pPr>
      <w:r w:rsidRPr="00E8004B">
        <w:rPr>
          <w:noProof/>
          <w:lang w:eastAsia="zh-CN"/>
        </w:rPr>
        <w:drawing>
          <wp:inline distT="0" distB="0" distL="0" distR="0" wp14:anchorId="5920EE97" wp14:editId="36988677">
            <wp:extent cx="5695950" cy="32397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488B" w14:textId="146B52BB" w:rsidR="00E8004B" w:rsidRDefault="00E8004B" w:rsidP="002F0A94">
      <w:pPr>
        <w:spacing w:after="0"/>
        <w:rPr>
          <w:lang w:eastAsia="zh-CN"/>
        </w:rPr>
      </w:pPr>
    </w:p>
    <w:p w14:paraId="74519F0E" w14:textId="0723F3A1" w:rsidR="00E8004B" w:rsidRDefault="007B3509" w:rsidP="002F0A94">
      <w:pPr>
        <w:spacing w:after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箱人工拣货区：</w:t>
      </w:r>
    </w:p>
    <w:p w14:paraId="34089924" w14:textId="4DB30BC6" w:rsidR="00E8004B" w:rsidRDefault="00E8004B" w:rsidP="002F0A94">
      <w:pPr>
        <w:spacing w:after="0"/>
        <w:rPr>
          <w:lang w:eastAsia="zh-CN"/>
        </w:rPr>
      </w:pPr>
      <w:r w:rsidRPr="00E8004B">
        <w:rPr>
          <w:noProof/>
          <w:lang w:eastAsia="zh-CN"/>
        </w:rPr>
        <w:lastRenderedPageBreak/>
        <w:drawing>
          <wp:inline distT="0" distB="0" distL="0" distR="0" wp14:anchorId="18A5138C" wp14:editId="21CF1997">
            <wp:extent cx="5695950" cy="2219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9A25" w14:textId="13572317" w:rsidR="00667CD4" w:rsidRDefault="00E8004B" w:rsidP="00961F44">
      <w:pPr>
        <w:spacing w:after="0"/>
        <w:rPr>
          <w:lang w:eastAsia="zh-CN"/>
        </w:rPr>
      </w:pPr>
      <w:r w:rsidRPr="00E8004B">
        <w:rPr>
          <w:noProof/>
          <w:lang w:eastAsia="zh-CN"/>
        </w:rPr>
        <w:drawing>
          <wp:inline distT="0" distB="0" distL="0" distR="0" wp14:anchorId="721DAFEB" wp14:editId="6A59D542">
            <wp:extent cx="5695950" cy="2219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E23B" w14:textId="77777777" w:rsidR="00E8004B" w:rsidRPr="00667CD4" w:rsidRDefault="00E8004B" w:rsidP="00961F44">
      <w:pPr>
        <w:spacing w:after="0"/>
        <w:rPr>
          <w:lang w:eastAsia="zh-CN"/>
        </w:rPr>
      </w:pPr>
    </w:p>
    <w:p w14:paraId="5ABF4ED8" w14:textId="77777777" w:rsidR="00667CD4" w:rsidRDefault="00667CD4" w:rsidP="00667CD4">
      <w:pPr>
        <w:spacing w:after="0"/>
        <w:ind w:left="420"/>
        <w:rPr>
          <w:lang w:eastAsia="zh-CN"/>
        </w:rPr>
      </w:pPr>
      <w:r>
        <w:rPr>
          <w:rFonts w:hint="eastAsia"/>
          <w:lang w:eastAsia="zh-CN"/>
        </w:rPr>
        <w:t>本次项目中成品仓库主要划分为两个物理大区，人工拣货区与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自动存取区。</w:t>
      </w:r>
    </w:p>
    <w:p w14:paraId="7840A5FB" w14:textId="5B745FCA" w:rsidR="00667CD4" w:rsidRDefault="00667CD4" w:rsidP="00667CD4">
      <w:pPr>
        <w:spacing w:after="0"/>
        <w:ind w:firstLine="42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区域正常作业情况下属于无人值守区域，禁止人员自由出入，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区域的物料全部通过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下发的指令自动执行物料的整存整取。</w:t>
      </w:r>
    </w:p>
    <w:p w14:paraId="1F5B54C6" w14:textId="545938B6" w:rsidR="00A36451" w:rsidRDefault="00A70505" w:rsidP="00A36451">
      <w:pPr>
        <w:spacing w:after="0"/>
      </w:pPr>
      <w:r w:rsidRPr="00A70505">
        <w:rPr>
          <w:noProof/>
        </w:rPr>
        <w:drawing>
          <wp:inline distT="0" distB="0" distL="0" distR="0" wp14:anchorId="5D8FE175" wp14:editId="7230D344">
            <wp:extent cx="5695950" cy="3482975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1CC0" w14:textId="550FBB6A" w:rsidR="00E1686C" w:rsidRDefault="00F90F86" w:rsidP="00A36451">
      <w:pPr>
        <w:spacing w:after="0"/>
      </w:pPr>
      <w:r>
        <w:rPr>
          <w:rFonts w:hint="eastAsia"/>
          <w:lang w:eastAsia="zh-CN"/>
        </w:rPr>
        <w:lastRenderedPageBreak/>
        <w:t>系统中的</w:t>
      </w:r>
      <w:r w:rsidR="00627D1D">
        <w:rPr>
          <w:rFonts w:hint="eastAsia"/>
          <w:lang w:eastAsia="zh-CN"/>
        </w:rPr>
        <w:t>库区类型有：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4110"/>
      </w:tblGrid>
      <w:tr w:rsidR="00497446" w14:paraId="6578DA38" w14:textId="77777777" w:rsidTr="00CC0173">
        <w:tc>
          <w:tcPr>
            <w:tcW w:w="846" w:type="dxa"/>
          </w:tcPr>
          <w:p w14:paraId="0B8F0C44" w14:textId="77777777" w:rsidR="00497446" w:rsidRPr="0099286E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序号</w:t>
            </w:r>
          </w:p>
        </w:tc>
        <w:tc>
          <w:tcPr>
            <w:tcW w:w="1843" w:type="dxa"/>
          </w:tcPr>
          <w:p w14:paraId="09D6371E" w14:textId="4D31FAAA" w:rsidR="00497446" w:rsidRPr="0099286E" w:rsidRDefault="00EA1834" w:rsidP="00CC0173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库区类型</w:t>
            </w:r>
            <w:r>
              <w:rPr>
                <w:rFonts w:hint="eastAsia"/>
                <w:b/>
                <w:bCs/>
                <w:lang w:eastAsia="zh-CN"/>
              </w:rPr>
              <w:t>code</w:t>
            </w:r>
          </w:p>
        </w:tc>
        <w:tc>
          <w:tcPr>
            <w:tcW w:w="4110" w:type="dxa"/>
          </w:tcPr>
          <w:p w14:paraId="7A0D2607" w14:textId="59A7E61F" w:rsidR="00497446" w:rsidRPr="0099286E" w:rsidRDefault="00EA1834" w:rsidP="00CC0173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库区类型描述</w:t>
            </w:r>
          </w:p>
        </w:tc>
      </w:tr>
      <w:tr w:rsidR="00497446" w14:paraId="08FBDA0D" w14:textId="77777777" w:rsidTr="00CC0173">
        <w:tc>
          <w:tcPr>
            <w:tcW w:w="846" w:type="dxa"/>
          </w:tcPr>
          <w:p w14:paraId="685883F6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843" w:type="dxa"/>
          </w:tcPr>
          <w:p w14:paraId="26CB6A9B" w14:textId="482EB032" w:rsidR="00497446" w:rsidRDefault="00BD0061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73</w:t>
            </w:r>
          </w:p>
        </w:tc>
        <w:tc>
          <w:tcPr>
            <w:tcW w:w="4110" w:type="dxa"/>
          </w:tcPr>
          <w:p w14:paraId="64C587E9" w14:textId="4BB6A7FF" w:rsidR="00497446" w:rsidRDefault="00BD0061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入库</w:t>
            </w:r>
            <w:r w:rsidR="0095061E">
              <w:rPr>
                <w:rFonts w:hint="eastAsia"/>
                <w:lang w:eastAsia="zh-CN"/>
              </w:rPr>
              <w:t>集货</w:t>
            </w:r>
            <w:r>
              <w:rPr>
                <w:rFonts w:hint="eastAsia"/>
                <w:lang w:eastAsia="zh-CN"/>
              </w:rPr>
              <w:t>区</w:t>
            </w:r>
          </w:p>
        </w:tc>
      </w:tr>
      <w:tr w:rsidR="00497446" w14:paraId="3A7A35F6" w14:textId="77777777" w:rsidTr="00CC0173">
        <w:tc>
          <w:tcPr>
            <w:tcW w:w="846" w:type="dxa"/>
          </w:tcPr>
          <w:p w14:paraId="40E8E77C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843" w:type="dxa"/>
          </w:tcPr>
          <w:p w14:paraId="420553D1" w14:textId="77A7D68D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74</w:t>
            </w:r>
          </w:p>
        </w:tc>
        <w:tc>
          <w:tcPr>
            <w:tcW w:w="4110" w:type="dxa"/>
          </w:tcPr>
          <w:p w14:paraId="616D559C" w14:textId="18FEADE9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出库待发区</w:t>
            </w:r>
          </w:p>
        </w:tc>
      </w:tr>
      <w:tr w:rsidR="00497446" w14:paraId="1CC532A5" w14:textId="77777777" w:rsidTr="00CC0173">
        <w:tc>
          <w:tcPr>
            <w:tcW w:w="846" w:type="dxa"/>
          </w:tcPr>
          <w:p w14:paraId="7D74F49B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843" w:type="dxa"/>
          </w:tcPr>
          <w:p w14:paraId="0AD8E123" w14:textId="0D78E6FC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76</w:t>
            </w:r>
          </w:p>
        </w:tc>
        <w:tc>
          <w:tcPr>
            <w:tcW w:w="4110" w:type="dxa"/>
          </w:tcPr>
          <w:p w14:paraId="3D41B4E3" w14:textId="0F04692A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质检区</w:t>
            </w:r>
          </w:p>
        </w:tc>
      </w:tr>
      <w:tr w:rsidR="00497446" w14:paraId="527CFE42" w14:textId="77777777" w:rsidTr="00CC0173">
        <w:tc>
          <w:tcPr>
            <w:tcW w:w="846" w:type="dxa"/>
          </w:tcPr>
          <w:p w14:paraId="5434B709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843" w:type="dxa"/>
          </w:tcPr>
          <w:p w14:paraId="055EBEF9" w14:textId="112ACC22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77</w:t>
            </w:r>
          </w:p>
        </w:tc>
        <w:tc>
          <w:tcPr>
            <w:tcW w:w="4110" w:type="dxa"/>
          </w:tcPr>
          <w:p w14:paraId="1ED0FCBF" w14:textId="142F4B0E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人工拣货区</w:t>
            </w:r>
          </w:p>
        </w:tc>
      </w:tr>
      <w:tr w:rsidR="00497446" w14:paraId="1151ABBC" w14:textId="77777777" w:rsidTr="00CC0173">
        <w:tc>
          <w:tcPr>
            <w:tcW w:w="846" w:type="dxa"/>
          </w:tcPr>
          <w:p w14:paraId="2032FFC6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1843" w:type="dxa"/>
          </w:tcPr>
          <w:p w14:paraId="5F8B0194" w14:textId="5C04214C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78</w:t>
            </w:r>
          </w:p>
        </w:tc>
        <w:tc>
          <w:tcPr>
            <w:tcW w:w="4110" w:type="dxa"/>
          </w:tcPr>
          <w:p w14:paraId="72C882DF" w14:textId="755F1453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自动存储区</w:t>
            </w:r>
            <w:r w:rsidR="0062558D" w:rsidRPr="004260B5">
              <w:rPr>
                <w:rFonts w:hint="eastAsia"/>
                <w:b/>
                <w:bCs/>
                <w:lang w:eastAsia="zh-CN"/>
              </w:rPr>
              <w:t>（本次定制功能）</w:t>
            </w:r>
          </w:p>
        </w:tc>
      </w:tr>
      <w:tr w:rsidR="005F0C25" w14:paraId="3AA93310" w14:textId="77777777" w:rsidTr="00CC0173">
        <w:tc>
          <w:tcPr>
            <w:tcW w:w="846" w:type="dxa"/>
          </w:tcPr>
          <w:p w14:paraId="08AAC12C" w14:textId="5F9FC28D" w:rsidR="005F0C25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1843" w:type="dxa"/>
          </w:tcPr>
          <w:p w14:paraId="19C159B4" w14:textId="7A695359" w:rsidR="005F0C25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79</w:t>
            </w:r>
          </w:p>
        </w:tc>
        <w:tc>
          <w:tcPr>
            <w:tcW w:w="4110" w:type="dxa"/>
          </w:tcPr>
          <w:p w14:paraId="299B0205" w14:textId="5257C705" w:rsidR="005F0C25" w:rsidRDefault="00FA2C59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入库接驳区</w:t>
            </w:r>
            <w:r w:rsidR="0062558D" w:rsidRPr="004260B5">
              <w:rPr>
                <w:rFonts w:hint="eastAsia"/>
                <w:b/>
                <w:bCs/>
                <w:lang w:eastAsia="zh-CN"/>
              </w:rPr>
              <w:t>（本次定制功能）</w:t>
            </w:r>
          </w:p>
        </w:tc>
      </w:tr>
      <w:tr w:rsidR="00FA2C59" w14:paraId="7874173C" w14:textId="77777777" w:rsidTr="00CC0173">
        <w:tc>
          <w:tcPr>
            <w:tcW w:w="846" w:type="dxa"/>
          </w:tcPr>
          <w:p w14:paraId="07CE01A3" w14:textId="0EF77B5C" w:rsidR="00FA2C59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1843" w:type="dxa"/>
          </w:tcPr>
          <w:p w14:paraId="05217B5F" w14:textId="0012785A" w:rsidR="00FA2C59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80</w:t>
            </w:r>
          </w:p>
        </w:tc>
        <w:tc>
          <w:tcPr>
            <w:tcW w:w="4110" w:type="dxa"/>
          </w:tcPr>
          <w:p w14:paraId="7086A4FB" w14:textId="70CD0333" w:rsidR="00FA2C59" w:rsidRDefault="00FA2C59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出库接驳区</w:t>
            </w:r>
            <w:r w:rsidR="0062558D" w:rsidRPr="004260B5">
              <w:rPr>
                <w:rFonts w:hint="eastAsia"/>
                <w:b/>
                <w:bCs/>
                <w:lang w:eastAsia="zh-CN"/>
              </w:rPr>
              <w:t>（本次定制功能）</w:t>
            </w:r>
          </w:p>
        </w:tc>
      </w:tr>
    </w:tbl>
    <w:p w14:paraId="18941C2A" w14:textId="050942B7" w:rsidR="00497446" w:rsidRDefault="00497446" w:rsidP="00A36451">
      <w:pPr>
        <w:spacing w:after="0"/>
        <w:rPr>
          <w:lang w:eastAsia="zh-CN"/>
        </w:rPr>
      </w:pPr>
    </w:p>
    <w:p w14:paraId="4F511695" w14:textId="77777777" w:rsidR="00497446" w:rsidRDefault="00497446" w:rsidP="00A36451">
      <w:pPr>
        <w:spacing w:after="0"/>
        <w:rPr>
          <w:lang w:eastAsia="zh-CN"/>
        </w:rPr>
      </w:pPr>
    </w:p>
    <w:p w14:paraId="5ED900A0" w14:textId="2C3BA069" w:rsidR="00A70505" w:rsidRDefault="00A70505" w:rsidP="0055193F">
      <w:pPr>
        <w:pStyle w:val="3"/>
        <w:rPr>
          <w:lang w:eastAsia="zh-CN"/>
        </w:rPr>
      </w:pPr>
      <w:bookmarkStart w:id="8" w:name="_Toc92786692"/>
      <w:r w:rsidRPr="00A70505">
        <w:rPr>
          <w:rFonts w:ascii="宋体" w:eastAsia="宋体" w:hAnsi="宋体" w:cs="宋体" w:hint="eastAsia"/>
          <w:lang w:eastAsia="zh-CN"/>
        </w:rPr>
        <w:t>库位</w:t>
      </w:r>
      <w:r>
        <w:rPr>
          <w:rFonts w:ascii="宋体" w:eastAsia="宋体" w:hAnsi="宋体" w:cs="宋体" w:hint="eastAsia"/>
          <w:lang w:eastAsia="zh-CN"/>
        </w:rPr>
        <w:t>管理</w:t>
      </w:r>
      <w:bookmarkEnd w:id="8"/>
    </w:p>
    <w:p w14:paraId="176435C0" w14:textId="77777777" w:rsidR="002F0A94" w:rsidRDefault="002F0A94" w:rsidP="002F0A94">
      <w:pPr>
        <w:spacing w:after="0"/>
        <w:rPr>
          <w:u w:val="single"/>
          <w:lang w:eastAsia="zh-CN"/>
        </w:rPr>
      </w:pPr>
      <w:r>
        <w:rPr>
          <w:rFonts w:hint="eastAsia"/>
          <w:u w:val="single"/>
          <w:lang w:eastAsia="zh-CN"/>
        </w:rPr>
        <w:t>说明：</w:t>
      </w:r>
    </w:p>
    <w:p w14:paraId="05AE8BF4" w14:textId="6778F55C" w:rsidR="002F0A94" w:rsidRPr="00B16D72" w:rsidRDefault="002F0A94" w:rsidP="002F0A94">
      <w:pPr>
        <w:spacing w:after="0"/>
        <w:ind w:firstLine="720"/>
        <w:rPr>
          <w:u w:val="single"/>
          <w:lang w:eastAsia="zh-CN"/>
        </w:rPr>
      </w:pPr>
      <w:r w:rsidRPr="00B16D72">
        <w:rPr>
          <w:rFonts w:hint="eastAsia"/>
          <w:u w:val="single"/>
          <w:lang w:eastAsia="zh-CN"/>
        </w:rPr>
        <w:t>库位存在的目的是为了让仓内作业人员知道货在哪。所以库位尽量遵循物理空间的划分，比如有库区、通道、货架、层、位等物理属性，那么为了方便作业人员定位商品，也可以遵循物理空间的划分。</w:t>
      </w:r>
    </w:p>
    <w:p w14:paraId="51ED3C43" w14:textId="77777777" w:rsidR="002F0A94" w:rsidRDefault="002F0A94" w:rsidP="002F0A94">
      <w:pPr>
        <w:spacing w:after="0"/>
        <w:rPr>
          <w:lang w:eastAsia="zh-CN"/>
        </w:rPr>
      </w:pPr>
    </w:p>
    <w:p w14:paraId="38D9D243" w14:textId="56364B11" w:rsidR="002F0A94" w:rsidRDefault="007C3169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库位编码规则</w:t>
      </w:r>
      <w:r w:rsidR="00F657F7">
        <w:rPr>
          <w:rFonts w:hint="eastAsia"/>
          <w:lang w:eastAsia="zh-CN"/>
        </w:rPr>
        <w:t>(</w:t>
      </w:r>
      <w:r w:rsidR="00F657F7">
        <w:rPr>
          <w:rFonts w:hint="eastAsia"/>
          <w:lang w:eastAsia="zh-CN"/>
        </w:rPr>
        <w:t>其中库区编码不是必须的</w:t>
      </w:r>
      <w:r w:rsidR="00F657F7">
        <w:rPr>
          <w:lang w:eastAsia="zh-CN"/>
        </w:rPr>
        <w:t>)</w:t>
      </w:r>
      <w:r>
        <w:rPr>
          <w:rFonts w:hint="eastAsia"/>
          <w:lang w:eastAsia="zh-CN"/>
        </w:rPr>
        <w:t>；</w:t>
      </w:r>
    </w:p>
    <w:p w14:paraId="1DB1893F" w14:textId="086BE1A5" w:rsidR="007C3169" w:rsidRPr="008A56F3" w:rsidRDefault="0030284F" w:rsidP="002F0A94">
      <w:pPr>
        <w:tabs>
          <w:tab w:val="left" w:pos="1440"/>
        </w:tabs>
        <w:spacing w:after="0"/>
        <w:rPr>
          <w:u w:val="single"/>
          <w:lang w:eastAsia="zh-CN"/>
        </w:rPr>
      </w:pPr>
      <w:r>
        <w:rPr>
          <w:lang w:eastAsia="zh-CN"/>
        </w:rPr>
        <w:tab/>
      </w:r>
      <w:r w:rsidR="005052F9" w:rsidRPr="008A56F3">
        <w:rPr>
          <w:rFonts w:hint="eastAsia"/>
          <w:u w:val="single"/>
          <w:lang w:eastAsia="zh-CN"/>
        </w:rPr>
        <w:t>仓库编码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F657F7" w:rsidRPr="008A56F3">
        <w:rPr>
          <w:u w:val="single"/>
          <w:lang w:eastAsia="zh-CN"/>
        </w:rPr>
        <w:t>[</w:t>
      </w:r>
      <w:r w:rsidR="005052F9" w:rsidRPr="008A56F3">
        <w:rPr>
          <w:rFonts w:hint="eastAsia"/>
          <w:u w:val="single"/>
          <w:lang w:eastAsia="zh-CN"/>
        </w:rPr>
        <w:t>库区编码</w:t>
      </w:r>
      <w:r w:rsidR="00F657F7" w:rsidRPr="008A56F3">
        <w:rPr>
          <w:rFonts w:hint="eastAsia"/>
          <w:u w:val="single"/>
          <w:lang w:eastAsia="zh-CN"/>
        </w:rPr>
        <w:t>]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5052F9" w:rsidRPr="008A56F3">
        <w:rPr>
          <w:rFonts w:hint="eastAsia"/>
          <w:u w:val="single"/>
          <w:lang w:eastAsia="zh-CN"/>
        </w:rPr>
        <w:t>排</w:t>
      </w:r>
      <w:r w:rsidR="005052F9" w:rsidRPr="008A56F3">
        <w:rPr>
          <w:rFonts w:hint="eastAsia"/>
          <w:u w:val="single"/>
          <w:lang w:eastAsia="zh-CN"/>
        </w:rPr>
        <w:t>(</w:t>
      </w:r>
      <w:r w:rsidR="005052F9" w:rsidRPr="008A56F3">
        <w:rPr>
          <w:u w:val="single"/>
          <w:lang w:eastAsia="zh-CN"/>
        </w:rPr>
        <w:t>Bank)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5052F9" w:rsidRPr="008A56F3">
        <w:rPr>
          <w:rFonts w:hint="eastAsia"/>
          <w:u w:val="single"/>
          <w:lang w:eastAsia="zh-CN"/>
        </w:rPr>
        <w:t>列</w:t>
      </w:r>
      <w:r w:rsidR="005052F9" w:rsidRPr="008A56F3">
        <w:rPr>
          <w:rFonts w:hint="eastAsia"/>
          <w:u w:val="single"/>
          <w:lang w:eastAsia="zh-CN"/>
        </w:rPr>
        <w:t>(</w:t>
      </w:r>
      <w:r w:rsidR="005052F9" w:rsidRPr="008A56F3">
        <w:rPr>
          <w:u w:val="single"/>
          <w:lang w:eastAsia="zh-CN"/>
        </w:rPr>
        <w:t>Bay)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5052F9" w:rsidRPr="008A56F3">
        <w:rPr>
          <w:rFonts w:hint="eastAsia"/>
          <w:u w:val="single"/>
          <w:lang w:eastAsia="zh-CN"/>
        </w:rPr>
        <w:t>层</w:t>
      </w:r>
      <w:r w:rsidR="005052F9" w:rsidRPr="008A56F3">
        <w:rPr>
          <w:rFonts w:hint="eastAsia"/>
          <w:u w:val="single"/>
          <w:lang w:eastAsia="zh-CN"/>
        </w:rPr>
        <w:t>(</w:t>
      </w:r>
      <w:r w:rsidR="005052F9" w:rsidRPr="008A56F3">
        <w:rPr>
          <w:u w:val="single"/>
          <w:lang w:eastAsia="zh-CN"/>
        </w:rPr>
        <w:t>Level)</w:t>
      </w:r>
    </w:p>
    <w:p w14:paraId="47793CA9" w14:textId="357B6015" w:rsidR="007C3169" w:rsidRDefault="007C3169" w:rsidP="002F0A94">
      <w:pPr>
        <w:tabs>
          <w:tab w:val="left" w:pos="1440"/>
        </w:tabs>
        <w:spacing w:after="0"/>
        <w:rPr>
          <w:lang w:eastAsia="zh-CN"/>
        </w:rPr>
      </w:pPr>
    </w:p>
    <w:p w14:paraId="5921E217" w14:textId="28A455D8" w:rsidR="00125FCF" w:rsidRDefault="00125FCF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库位划分标准：</w:t>
      </w:r>
    </w:p>
    <w:p w14:paraId="5EA3B52C" w14:textId="6C5DF44E" w:rsidR="003D250E" w:rsidRDefault="003D250E" w:rsidP="00B92365">
      <w:pPr>
        <w:pStyle w:val="af6"/>
        <w:numPr>
          <w:ilvl w:val="0"/>
          <w:numId w:val="37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存储区按照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一次操作的容器为一个库位。</w:t>
      </w:r>
    </w:p>
    <w:p w14:paraId="6B7248EC" w14:textId="4226517E" w:rsidR="003D250E" w:rsidRDefault="003D250E" w:rsidP="00B92365">
      <w:pPr>
        <w:pStyle w:val="af6"/>
        <w:numPr>
          <w:ilvl w:val="0"/>
          <w:numId w:val="37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人工存储区建议按照排、列、层进行库位的划分。</w:t>
      </w:r>
    </w:p>
    <w:p w14:paraId="79911443" w14:textId="77777777" w:rsidR="00125FCF" w:rsidRDefault="00125FCF" w:rsidP="002F0A94">
      <w:pPr>
        <w:tabs>
          <w:tab w:val="left" w:pos="1440"/>
        </w:tabs>
        <w:spacing w:after="0"/>
        <w:rPr>
          <w:lang w:eastAsia="zh-CN"/>
        </w:rPr>
      </w:pPr>
    </w:p>
    <w:p w14:paraId="2720C8EA" w14:textId="2E9D7DD9" w:rsidR="00CB1E02" w:rsidRDefault="00CB1E02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库位数据中新增的属性有：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4110"/>
      </w:tblGrid>
      <w:tr w:rsidR="003D42A1" w14:paraId="59F9245F" w14:textId="77777777" w:rsidTr="0099286E">
        <w:tc>
          <w:tcPr>
            <w:tcW w:w="846" w:type="dxa"/>
          </w:tcPr>
          <w:p w14:paraId="703AE175" w14:textId="1D66996A" w:rsidR="003D42A1" w:rsidRPr="0099286E" w:rsidRDefault="003D42A1" w:rsidP="002F0A94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序号</w:t>
            </w:r>
          </w:p>
        </w:tc>
        <w:tc>
          <w:tcPr>
            <w:tcW w:w="1843" w:type="dxa"/>
          </w:tcPr>
          <w:p w14:paraId="1DE839CC" w14:textId="1ADC92A1" w:rsidR="003D42A1" w:rsidRPr="0099286E" w:rsidRDefault="003D42A1" w:rsidP="002F0A94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属性</w:t>
            </w:r>
          </w:p>
        </w:tc>
        <w:tc>
          <w:tcPr>
            <w:tcW w:w="4110" w:type="dxa"/>
          </w:tcPr>
          <w:p w14:paraId="70FDF6FC" w14:textId="370FA36F" w:rsidR="003D42A1" w:rsidRPr="0099286E" w:rsidRDefault="003D42A1" w:rsidP="002F0A94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说明</w:t>
            </w:r>
          </w:p>
        </w:tc>
      </w:tr>
      <w:tr w:rsidR="003D42A1" w14:paraId="57E32EC4" w14:textId="77777777" w:rsidTr="0099286E">
        <w:tc>
          <w:tcPr>
            <w:tcW w:w="846" w:type="dxa"/>
          </w:tcPr>
          <w:p w14:paraId="45F5300C" w14:textId="555CF5D4" w:rsidR="003D42A1" w:rsidRDefault="0099286E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843" w:type="dxa"/>
          </w:tcPr>
          <w:p w14:paraId="6A410689" w14:textId="6694F5E4" w:rsidR="003D42A1" w:rsidRDefault="00364CFD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上架顺序</w:t>
            </w:r>
          </w:p>
        </w:tc>
        <w:tc>
          <w:tcPr>
            <w:tcW w:w="4110" w:type="dxa"/>
          </w:tcPr>
          <w:p w14:paraId="5BA4AF3A" w14:textId="4C1257E2" w:rsidR="003D42A1" w:rsidRDefault="00364CFD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用来执行上架顺序的推荐时</w:t>
            </w:r>
            <w:r w:rsidR="00BA7A86">
              <w:rPr>
                <w:rFonts w:hint="eastAsia"/>
                <w:lang w:eastAsia="zh-CN"/>
              </w:rPr>
              <w:t>使</w:t>
            </w:r>
            <w:r>
              <w:rPr>
                <w:rFonts w:hint="eastAsia"/>
                <w:lang w:eastAsia="zh-CN"/>
              </w:rPr>
              <w:t>用</w:t>
            </w:r>
          </w:p>
        </w:tc>
      </w:tr>
      <w:tr w:rsidR="003D42A1" w14:paraId="1EC5C2F2" w14:textId="77777777" w:rsidTr="0099286E">
        <w:tc>
          <w:tcPr>
            <w:tcW w:w="846" w:type="dxa"/>
          </w:tcPr>
          <w:p w14:paraId="41860838" w14:textId="6A4F96DC" w:rsidR="003D42A1" w:rsidRDefault="0099286E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843" w:type="dxa"/>
          </w:tcPr>
          <w:p w14:paraId="4DF61F37" w14:textId="109349D2" w:rsidR="003D42A1" w:rsidRDefault="0099286E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货架列</w:t>
            </w:r>
            <w:r w:rsidR="00C81259"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4110" w:type="dxa"/>
          </w:tcPr>
          <w:p w14:paraId="761856C5" w14:textId="2AF1399D" w:rsidR="003D42A1" w:rsidRDefault="00AD05EC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 w:rsidRPr="00555F4C">
              <w:rPr>
                <w:rFonts w:hint="eastAsia"/>
                <w:b/>
                <w:bCs/>
                <w:lang w:eastAsia="zh-CN"/>
              </w:rPr>
              <w:t>一层的两个库位对应一列。</w:t>
            </w:r>
            <w:r w:rsidR="00067C11" w:rsidRPr="00AB7335">
              <w:rPr>
                <w:rFonts w:hint="eastAsia"/>
                <w:b/>
                <w:bCs/>
                <w:color w:val="FF0000"/>
                <w:lang w:eastAsia="zh-CN"/>
              </w:rPr>
              <w:t>同一个库房内的货架列序号要求唯一。</w:t>
            </w:r>
          </w:p>
        </w:tc>
      </w:tr>
    </w:tbl>
    <w:p w14:paraId="7D658044" w14:textId="5BE25A26" w:rsidR="00177917" w:rsidRDefault="00177917" w:rsidP="002F0A94">
      <w:pPr>
        <w:tabs>
          <w:tab w:val="left" w:pos="1440"/>
        </w:tabs>
        <w:spacing w:after="0"/>
        <w:rPr>
          <w:lang w:eastAsia="zh-CN"/>
        </w:rPr>
      </w:pPr>
    </w:p>
    <w:p w14:paraId="15A95207" w14:textId="4522F1F4" w:rsidR="00EB13F2" w:rsidRDefault="003C51D5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收货接驳区的库位列表（此处为固定库位）：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3402"/>
      </w:tblGrid>
      <w:tr w:rsidR="00965C00" w14:paraId="5978528A" w14:textId="77777777" w:rsidTr="00965C00">
        <w:tc>
          <w:tcPr>
            <w:tcW w:w="846" w:type="dxa"/>
          </w:tcPr>
          <w:p w14:paraId="2B7349D4" w14:textId="0152897A" w:rsidR="00965C00" w:rsidRDefault="00965C00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693" w:type="dxa"/>
          </w:tcPr>
          <w:p w14:paraId="00E42150" w14:textId="71C3D494" w:rsidR="00965C00" w:rsidRDefault="00965C00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库位编码</w:t>
            </w:r>
          </w:p>
        </w:tc>
        <w:tc>
          <w:tcPr>
            <w:tcW w:w="3402" w:type="dxa"/>
          </w:tcPr>
          <w:p w14:paraId="4ADE9EA1" w14:textId="0A953A9A" w:rsidR="00965C00" w:rsidRDefault="00965C00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适用箱型</w:t>
            </w:r>
          </w:p>
        </w:tc>
      </w:tr>
      <w:tr w:rsidR="00965C00" w14:paraId="63E3A225" w14:textId="77777777" w:rsidTr="00965C00">
        <w:tc>
          <w:tcPr>
            <w:tcW w:w="846" w:type="dxa"/>
          </w:tcPr>
          <w:p w14:paraId="78036B72" w14:textId="7E6CDEB9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3" w:type="dxa"/>
          </w:tcPr>
          <w:p w14:paraId="363DE329" w14:textId="472D433E" w:rsidR="00965C00" w:rsidRDefault="00E91775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H1-RECE-01-01</w:t>
            </w:r>
          </w:p>
        </w:tc>
        <w:tc>
          <w:tcPr>
            <w:tcW w:w="3402" w:type="dxa"/>
          </w:tcPr>
          <w:p w14:paraId="7F406159" w14:textId="1EAFF257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</w:p>
        </w:tc>
      </w:tr>
      <w:tr w:rsidR="00965C00" w14:paraId="5E388DE7" w14:textId="77777777" w:rsidTr="00965C00">
        <w:tc>
          <w:tcPr>
            <w:tcW w:w="846" w:type="dxa"/>
          </w:tcPr>
          <w:p w14:paraId="2ED04760" w14:textId="31A94ABB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3" w:type="dxa"/>
          </w:tcPr>
          <w:p w14:paraId="074EF0DD" w14:textId="5B946733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H1-RECE-01-02</w:t>
            </w:r>
          </w:p>
        </w:tc>
        <w:tc>
          <w:tcPr>
            <w:tcW w:w="3402" w:type="dxa"/>
          </w:tcPr>
          <w:p w14:paraId="7A7B1098" w14:textId="5EF0AE33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</w:p>
        </w:tc>
      </w:tr>
      <w:tr w:rsidR="00965C00" w14:paraId="4B298A15" w14:textId="77777777" w:rsidTr="00965C00">
        <w:tc>
          <w:tcPr>
            <w:tcW w:w="846" w:type="dxa"/>
          </w:tcPr>
          <w:p w14:paraId="3AA8CC55" w14:textId="46A4B496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693" w:type="dxa"/>
          </w:tcPr>
          <w:p w14:paraId="78B3A48E" w14:textId="370BA654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H1-RECE-02-01</w:t>
            </w:r>
          </w:p>
        </w:tc>
        <w:tc>
          <w:tcPr>
            <w:tcW w:w="3402" w:type="dxa"/>
          </w:tcPr>
          <w:p w14:paraId="1EBCC6F6" w14:textId="54F8A660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965C00" w14:paraId="187BF68B" w14:textId="77777777" w:rsidTr="00965C00">
        <w:tc>
          <w:tcPr>
            <w:tcW w:w="846" w:type="dxa"/>
          </w:tcPr>
          <w:p w14:paraId="13A322BF" w14:textId="37B0B15D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693" w:type="dxa"/>
          </w:tcPr>
          <w:p w14:paraId="7478A810" w14:textId="5B0CF8E8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H1-RECE-02-02</w:t>
            </w:r>
          </w:p>
        </w:tc>
        <w:tc>
          <w:tcPr>
            <w:tcW w:w="3402" w:type="dxa"/>
          </w:tcPr>
          <w:p w14:paraId="53D4743C" w14:textId="6213A41D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E468C6" w14:paraId="7D9B0459" w14:textId="77777777" w:rsidTr="00965C00">
        <w:tc>
          <w:tcPr>
            <w:tcW w:w="846" w:type="dxa"/>
          </w:tcPr>
          <w:p w14:paraId="30756131" w14:textId="10911295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693" w:type="dxa"/>
          </w:tcPr>
          <w:p w14:paraId="221E5DB5" w14:textId="0865A23D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H1-RECE-03-01</w:t>
            </w:r>
          </w:p>
        </w:tc>
        <w:tc>
          <w:tcPr>
            <w:tcW w:w="3402" w:type="dxa"/>
          </w:tcPr>
          <w:p w14:paraId="01FDB87B" w14:textId="3893F2E9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E468C6" w14:paraId="708FC561" w14:textId="77777777" w:rsidTr="00965C00">
        <w:tc>
          <w:tcPr>
            <w:tcW w:w="846" w:type="dxa"/>
          </w:tcPr>
          <w:p w14:paraId="53ED32FD" w14:textId="288290C8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693" w:type="dxa"/>
          </w:tcPr>
          <w:p w14:paraId="4DC9FAF0" w14:textId="62414697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H1-RECE-03-02</w:t>
            </w:r>
          </w:p>
        </w:tc>
        <w:tc>
          <w:tcPr>
            <w:tcW w:w="3402" w:type="dxa"/>
          </w:tcPr>
          <w:p w14:paraId="58AC99A9" w14:textId="34478F06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E468C6" w14:paraId="22FBDB34" w14:textId="77777777" w:rsidTr="00965C00">
        <w:tc>
          <w:tcPr>
            <w:tcW w:w="846" w:type="dxa"/>
          </w:tcPr>
          <w:p w14:paraId="6B7022A9" w14:textId="33F91A67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693" w:type="dxa"/>
          </w:tcPr>
          <w:p w14:paraId="47EE8C7A" w14:textId="297AF3EF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H1-RECE-04-01</w:t>
            </w:r>
          </w:p>
        </w:tc>
        <w:tc>
          <w:tcPr>
            <w:tcW w:w="3402" w:type="dxa"/>
          </w:tcPr>
          <w:p w14:paraId="2590117E" w14:textId="6CECE30D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</w:p>
        </w:tc>
      </w:tr>
      <w:tr w:rsidR="00E468C6" w14:paraId="12690155" w14:textId="77777777" w:rsidTr="00965C00">
        <w:tc>
          <w:tcPr>
            <w:tcW w:w="846" w:type="dxa"/>
          </w:tcPr>
          <w:p w14:paraId="3F035D6C" w14:textId="7676C1C6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2693" w:type="dxa"/>
          </w:tcPr>
          <w:p w14:paraId="7F23E0D5" w14:textId="71BC401B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H1-RECE-04-02</w:t>
            </w:r>
          </w:p>
        </w:tc>
        <w:tc>
          <w:tcPr>
            <w:tcW w:w="3402" w:type="dxa"/>
          </w:tcPr>
          <w:p w14:paraId="1E753B19" w14:textId="5DF431C9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</w:p>
        </w:tc>
      </w:tr>
      <w:tr w:rsidR="00E468C6" w14:paraId="4DE1FBEC" w14:textId="77777777" w:rsidTr="00965C00">
        <w:tc>
          <w:tcPr>
            <w:tcW w:w="846" w:type="dxa"/>
          </w:tcPr>
          <w:p w14:paraId="5CA16F46" w14:textId="44F4B966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2693" w:type="dxa"/>
          </w:tcPr>
          <w:p w14:paraId="3836C5C5" w14:textId="68D9221A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H1-RECE-05-01</w:t>
            </w:r>
          </w:p>
        </w:tc>
        <w:tc>
          <w:tcPr>
            <w:tcW w:w="3402" w:type="dxa"/>
          </w:tcPr>
          <w:p w14:paraId="284DDB47" w14:textId="6CFE2186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</w:p>
        </w:tc>
      </w:tr>
      <w:tr w:rsidR="00E468C6" w14:paraId="5172EC4E" w14:textId="77777777" w:rsidTr="00965C00">
        <w:tc>
          <w:tcPr>
            <w:tcW w:w="846" w:type="dxa"/>
          </w:tcPr>
          <w:p w14:paraId="56B2BCC1" w14:textId="77229566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</w:t>
            </w:r>
          </w:p>
        </w:tc>
        <w:tc>
          <w:tcPr>
            <w:tcW w:w="2693" w:type="dxa"/>
          </w:tcPr>
          <w:p w14:paraId="22002330" w14:textId="7E67BF9E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H1-RECE-05-02</w:t>
            </w:r>
          </w:p>
        </w:tc>
        <w:tc>
          <w:tcPr>
            <w:tcW w:w="3402" w:type="dxa"/>
          </w:tcPr>
          <w:p w14:paraId="7A52B190" w14:textId="6D2EFF4A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</w:p>
        </w:tc>
      </w:tr>
    </w:tbl>
    <w:p w14:paraId="68A8FD19" w14:textId="77777777" w:rsidR="003C51D5" w:rsidRPr="00177917" w:rsidRDefault="003C51D5" w:rsidP="002F0A94">
      <w:pPr>
        <w:tabs>
          <w:tab w:val="left" w:pos="1440"/>
        </w:tabs>
        <w:spacing w:after="0"/>
        <w:rPr>
          <w:lang w:eastAsia="zh-CN"/>
        </w:rPr>
      </w:pPr>
    </w:p>
    <w:p w14:paraId="07348551" w14:textId="24B3C106" w:rsidR="004517B4" w:rsidRDefault="00420A26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>GV</w:t>
      </w:r>
      <w:r w:rsidR="00A45625">
        <w:rPr>
          <w:rFonts w:hint="eastAsia"/>
          <w:lang w:eastAsia="zh-CN"/>
        </w:rPr>
        <w:t>发货接驳区</w:t>
      </w:r>
      <w:r w:rsidR="006B578A">
        <w:rPr>
          <w:rFonts w:hint="eastAsia"/>
          <w:lang w:eastAsia="zh-CN"/>
        </w:rPr>
        <w:t>的库位</w:t>
      </w:r>
      <w:r w:rsidR="004517B4">
        <w:rPr>
          <w:rFonts w:hint="eastAsia"/>
          <w:lang w:eastAsia="zh-CN"/>
        </w:rPr>
        <w:t>列表：</w:t>
      </w:r>
    </w:p>
    <w:p w14:paraId="60DE59E5" w14:textId="77777777" w:rsidR="00702AC1" w:rsidRDefault="006B578A" w:rsidP="00B92365">
      <w:pPr>
        <w:pStyle w:val="af6"/>
        <w:numPr>
          <w:ilvl w:val="0"/>
          <w:numId w:val="38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只需要接受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三种箱型的存储</w:t>
      </w:r>
      <w:r w:rsidR="00702AC1">
        <w:rPr>
          <w:rFonts w:hint="eastAsia"/>
          <w:lang w:eastAsia="zh-CN"/>
        </w:rPr>
        <w:t>。</w:t>
      </w:r>
    </w:p>
    <w:p w14:paraId="61B4FDA6" w14:textId="5C6319B7" w:rsidR="00E32F26" w:rsidRDefault="006B578A" w:rsidP="00B92365">
      <w:pPr>
        <w:pStyle w:val="af6"/>
        <w:numPr>
          <w:ilvl w:val="0"/>
          <w:numId w:val="38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由于此处的库位也是固定的，需要根据客户发货的实际情况进行合理的设计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三种箱型的落放库位。</w:t>
      </w:r>
    </w:p>
    <w:p w14:paraId="7BC6500F" w14:textId="01FA489D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</w:p>
    <w:p w14:paraId="79C05791" w14:textId="2563B4BF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收货暂存区和发货集货区的库位由系统自动创建。其它库区的库位用户按照编码格式定义，导入到系统。</w:t>
      </w:r>
    </w:p>
    <w:p w14:paraId="7D19CDDD" w14:textId="61FB8641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</w:p>
    <w:p w14:paraId="095A45E8" w14:textId="370766E5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lastRenderedPageBreak/>
        <w:t>为了配合手持的精准作业，所有库位需要打印二维码，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系统会提供库位二维码打印功能。</w:t>
      </w:r>
    </w:p>
    <w:p w14:paraId="5F6E03B6" w14:textId="2194E67C" w:rsidR="00E9425E" w:rsidRDefault="00E9425E" w:rsidP="002F0A94">
      <w:pPr>
        <w:tabs>
          <w:tab w:val="left" w:pos="1440"/>
        </w:tabs>
        <w:spacing w:after="0"/>
        <w:rPr>
          <w:lang w:eastAsia="zh-CN"/>
        </w:rPr>
      </w:pPr>
    </w:p>
    <w:p w14:paraId="685AEF79" w14:textId="51B248FF" w:rsidR="000831AB" w:rsidRDefault="000831AB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库位二维码规则：</w:t>
      </w:r>
    </w:p>
    <w:p w14:paraId="3FA747E9" w14:textId="44F5A7B9" w:rsidR="000831AB" w:rsidRDefault="000831AB" w:rsidP="002F0A94">
      <w:pPr>
        <w:tabs>
          <w:tab w:val="left" w:pos="1440"/>
        </w:tabs>
        <w:spacing w:after="0"/>
        <w:rPr>
          <w:lang w:eastAsia="zh-CN"/>
        </w:rPr>
      </w:pPr>
    </w:p>
    <w:p w14:paraId="1F304B50" w14:textId="088646E9" w:rsidR="008B1806" w:rsidRPr="00721BF6" w:rsidRDefault="008B1806" w:rsidP="002F0A94">
      <w:pPr>
        <w:tabs>
          <w:tab w:val="left" w:pos="1440"/>
        </w:tabs>
        <w:spacing w:after="0"/>
        <w:rPr>
          <w:b/>
          <w:bCs/>
          <w:u w:val="single"/>
          <w:lang w:eastAsia="zh-CN"/>
        </w:rPr>
      </w:pPr>
      <w:r w:rsidRPr="00721BF6">
        <w:rPr>
          <w:rFonts w:hint="eastAsia"/>
          <w:b/>
          <w:bCs/>
          <w:u w:val="single"/>
          <w:lang w:eastAsia="zh-CN"/>
        </w:rPr>
        <w:t>LOC:</w:t>
      </w:r>
      <w:r w:rsidRPr="00721BF6">
        <w:rPr>
          <w:b/>
          <w:bCs/>
          <w:u w:val="single"/>
          <w:lang w:eastAsia="zh-CN"/>
        </w:rPr>
        <w:t xml:space="preserve"> + </w:t>
      </w:r>
      <w:r w:rsidRPr="00721BF6">
        <w:rPr>
          <w:rFonts w:hint="eastAsia"/>
          <w:b/>
          <w:bCs/>
          <w:u w:val="single"/>
          <w:lang w:eastAsia="zh-CN"/>
        </w:rPr>
        <w:t>库位编码</w:t>
      </w:r>
    </w:p>
    <w:p w14:paraId="362756F2" w14:textId="77777777" w:rsidR="008B1806" w:rsidRPr="002F0A94" w:rsidRDefault="008B1806" w:rsidP="002F0A94">
      <w:pPr>
        <w:tabs>
          <w:tab w:val="left" w:pos="1440"/>
        </w:tabs>
        <w:spacing w:after="0"/>
        <w:rPr>
          <w:lang w:eastAsia="zh-CN"/>
        </w:rPr>
      </w:pPr>
    </w:p>
    <w:p w14:paraId="235D54AD" w14:textId="7FDB4BE0" w:rsidR="00A70505" w:rsidRDefault="00600BBB" w:rsidP="00A36451">
      <w:pPr>
        <w:spacing w:after="0"/>
        <w:rPr>
          <w:lang w:eastAsia="zh-CN"/>
        </w:rPr>
      </w:pPr>
      <w:r w:rsidRPr="00600BBB">
        <w:rPr>
          <w:noProof/>
          <w:lang w:eastAsia="zh-CN"/>
        </w:rPr>
        <w:drawing>
          <wp:inline distT="0" distB="0" distL="0" distR="0" wp14:anchorId="3436F0DB" wp14:editId="6FE4AEF7">
            <wp:extent cx="5695950" cy="3469005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97B4" w14:textId="69EA2E51" w:rsidR="00607301" w:rsidRDefault="007920FC" w:rsidP="00607301">
      <w:pPr>
        <w:spacing w:after="0"/>
        <w:rPr>
          <w:lang w:eastAsia="zh-CN"/>
        </w:rPr>
      </w:pPr>
      <w:r>
        <w:rPr>
          <w:noProof/>
        </w:rPr>
        <w:object w:dxaOrig="12528" w:dyaOrig="7428" w14:anchorId="030174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8.75pt;height:260.25pt;mso-width-percent:0;mso-height-percent:0;mso-width-percent:0;mso-height-percent:0" o:ole="">
            <v:imagedata r:id="rId17" o:title=""/>
          </v:shape>
          <o:OLEObject Type="Embed" ProgID="Visio.Drawing.11" ShapeID="_x0000_i1025" DrawAspect="Content" ObjectID="_1716970123" r:id="rId18"/>
        </w:object>
      </w:r>
    </w:p>
    <w:p w14:paraId="1AFAD1B4" w14:textId="77777777" w:rsidR="00607301" w:rsidRDefault="00607301" w:rsidP="00A36451">
      <w:pPr>
        <w:spacing w:after="0"/>
        <w:rPr>
          <w:lang w:eastAsia="zh-CN"/>
        </w:rPr>
      </w:pPr>
    </w:p>
    <w:p w14:paraId="0E45B222" w14:textId="7659832C" w:rsidR="00A70505" w:rsidRDefault="00A70505" w:rsidP="0055193F">
      <w:pPr>
        <w:pStyle w:val="3"/>
        <w:rPr>
          <w:lang w:eastAsia="zh-CN"/>
        </w:rPr>
      </w:pPr>
      <w:bookmarkStart w:id="9" w:name="_Toc92786693"/>
      <w:r w:rsidRPr="00A70505">
        <w:rPr>
          <w:rFonts w:ascii="宋体" w:eastAsia="宋体" w:hAnsi="宋体" w:cs="宋体" w:hint="eastAsia"/>
          <w:lang w:eastAsia="zh-CN"/>
        </w:rPr>
        <w:t>容器</w:t>
      </w:r>
      <w:r w:rsidR="00AE1A4A">
        <w:rPr>
          <w:rFonts w:ascii="宋体" w:eastAsia="宋体" w:hAnsi="宋体" w:cs="宋体" w:hint="eastAsia"/>
          <w:lang w:eastAsia="zh-CN"/>
        </w:rPr>
        <w:t>类型</w:t>
      </w:r>
      <w:r w:rsidRPr="00A70505">
        <w:rPr>
          <w:rFonts w:ascii="宋体" w:eastAsia="宋体" w:hAnsi="宋体" w:cs="宋体" w:hint="eastAsia"/>
          <w:lang w:eastAsia="zh-CN"/>
        </w:rPr>
        <w:t>管理</w:t>
      </w:r>
      <w:bookmarkEnd w:id="9"/>
    </w:p>
    <w:p w14:paraId="7A8A1A3B" w14:textId="706F101C" w:rsidR="00D00AB1" w:rsidRDefault="00E501D0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容器的定义是指可移动的存储单元，客户现场会有托和箱两种容器。</w:t>
      </w:r>
    </w:p>
    <w:p w14:paraId="4469D3C5" w14:textId="2AEE001D" w:rsidR="00F97D0F" w:rsidRDefault="00F97D0F" w:rsidP="00B54ECD">
      <w:pPr>
        <w:spacing w:after="0"/>
        <w:rPr>
          <w:lang w:eastAsia="zh-CN"/>
        </w:rPr>
      </w:pPr>
    </w:p>
    <w:p w14:paraId="07872052" w14:textId="27469766" w:rsidR="00F97D0F" w:rsidRDefault="00F42A88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lastRenderedPageBreak/>
        <w:t>托盘说明：</w:t>
      </w:r>
    </w:p>
    <w:p w14:paraId="5A2ADA4D" w14:textId="0DF52258" w:rsidR="00F42A88" w:rsidRDefault="00524C50" w:rsidP="00B92365">
      <w:pPr>
        <w:pStyle w:val="af6"/>
        <w:numPr>
          <w:ilvl w:val="0"/>
          <w:numId w:val="3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一个托盘上最多可以放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箱。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操作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箱的时候是按托盘</w:t>
      </w:r>
      <w:r w:rsidR="00B10D9B">
        <w:rPr>
          <w:rFonts w:hint="eastAsia"/>
          <w:lang w:eastAsia="zh-CN"/>
        </w:rPr>
        <w:t>管理</w:t>
      </w:r>
      <w:r w:rsidR="001F389D">
        <w:rPr>
          <w:rFonts w:hint="eastAsia"/>
          <w:lang w:eastAsia="zh-CN"/>
        </w:rPr>
        <w:t>；</w:t>
      </w:r>
      <w:r w:rsidR="001F389D">
        <w:rPr>
          <w:rFonts w:hint="eastAsia"/>
          <w:lang w:eastAsia="zh-CN"/>
        </w:rPr>
        <w:t>D</w:t>
      </w:r>
      <w:r w:rsidR="001F389D">
        <w:rPr>
          <w:rFonts w:hint="eastAsia"/>
          <w:lang w:eastAsia="zh-CN"/>
        </w:rPr>
        <w:t>箱执行人工拣货的时候是按箱拣货。</w:t>
      </w:r>
    </w:p>
    <w:p w14:paraId="082636D6" w14:textId="11C4EA2B" w:rsidR="00CC46A8" w:rsidRDefault="009F736B" w:rsidP="00B92365">
      <w:pPr>
        <w:pStyle w:val="af6"/>
        <w:numPr>
          <w:ilvl w:val="0"/>
          <w:numId w:val="3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承载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箱的托盘编码采用库位编码。</w:t>
      </w:r>
    </w:p>
    <w:p w14:paraId="3B489AEE" w14:textId="43197532" w:rsidR="00524C50" w:rsidRDefault="00524C50" w:rsidP="00B92365">
      <w:pPr>
        <w:pStyle w:val="af6"/>
        <w:numPr>
          <w:ilvl w:val="0"/>
          <w:numId w:val="3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三个箱不需要有对应的托盘，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操作直接</w:t>
      </w:r>
      <w:r w:rsidR="00E51137">
        <w:rPr>
          <w:rFonts w:hint="eastAsia"/>
          <w:lang w:eastAsia="zh-CN"/>
        </w:rPr>
        <w:t>按箱操作。</w:t>
      </w:r>
    </w:p>
    <w:p w14:paraId="42B1C872" w14:textId="13BF85C4" w:rsidR="00125FCF" w:rsidRDefault="00125FCF" w:rsidP="00B54ECD">
      <w:pPr>
        <w:spacing w:after="0"/>
        <w:rPr>
          <w:lang w:eastAsia="zh-CN"/>
        </w:rPr>
      </w:pPr>
    </w:p>
    <w:p w14:paraId="51E366E3" w14:textId="3100D394" w:rsidR="00EE0677" w:rsidRDefault="00366FB2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箱说明：</w:t>
      </w:r>
    </w:p>
    <w:p w14:paraId="07C19103" w14:textId="7933A8D8" w:rsidR="000E1E57" w:rsidRDefault="008E2A4E" w:rsidP="00B92365">
      <w:pPr>
        <w:pStyle w:val="af6"/>
        <w:numPr>
          <w:ilvl w:val="0"/>
          <w:numId w:val="40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每个箱都必须要有编码，并粘贴二维码</w:t>
      </w:r>
      <w:r w:rsidR="0017458D">
        <w:rPr>
          <w:rFonts w:hint="eastAsia"/>
          <w:lang w:eastAsia="zh-CN"/>
        </w:rPr>
        <w:t>。</w:t>
      </w:r>
      <w:r w:rsidR="00350E5E">
        <w:rPr>
          <w:rFonts w:hint="eastAsia"/>
          <w:lang w:eastAsia="zh-CN"/>
        </w:rPr>
        <w:t>建议至少要贴两个面。</w:t>
      </w:r>
    </w:p>
    <w:p w14:paraId="58703F32" w14:textId="4BB3868C" w:rsidR="00A521BA" w:rsidRDefault="00A521BA" w:rsidP="00B92365">
      <w:pPr>
        <w:pStyle w:val="af6"/>
        <w:numPr>
          <w:ilvl w:val="0"/>
          <w:numId w:val="40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序列号管理的物品需要采集序列号和箱码的对应关系。</w:t>
      </w:r>
    </w:p>
    <w:p w14:paraId="413D8E8A" w14:textId="4AB11EDC" w:rsidR="00350E5E" w:rsidRDefault="00350E5E" w:rsidP="00B54ECD">
      <w:pPr>
        <w:spacing w:after="0"/>
        <w:rPr>
          <w:lang w:eastAsia="zh-CN"/>
        </w:rPr>
      </w:pPr>
    </w:p>
    <w:p w14:paraId="07F9B777" w14:textId="2AA981FE" w:rsidR="00251C63" w:rsidRDefault="00E15284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本项目中容器的数据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91"/>
        <w:gridCol w:w="2658"/>
        <w:gridCol w:w="2425"/>
        <w:gridCol w:w="2486"/>
      </w:tblGrid>
      <w:tr w:rsidR="00EF7374" w14:paraId="341FA5A5" w14:textId="77777777" w:rsidTr="00EF7374">
        <w:tc>
          <w:tcPr>
            <w:tcW w:w="1391" w:type="dxa"/>
          </w:tcPr>
          <w:p w14:paraId="57F61E9B" w14:textId="1B95E972" w:rsidR="00EF7374" w:rsidRPr="00EF7374" w:rsidRDefault="00EF7374" w:rsidP="00B54ECD">
            <w:pPr>
              <w:spacing w:after="0"/>
              <w:rPr>
                <w:b/>
                <w:bCs/>
                <w:lang w:eastAsia="zh-CN"/>
              </w:rPr>
            </w:pPr>
            <w:r w:rsidRPr="00EF7374">
              <w:rPr>
                <w:rFonts w:hint="eastAsia"/>
                <w:b/>
                <w:bCs/>
                <w:lang w:eastAsia="zh-CN"/>
              </w:rPr>
              <w:t>容器类型</w:t>
            </w:r>
          </w:p>
        </w:tc>
        <w:tc>
          <w:tcPr>
            <w:tcW w:w="2658" w:type="dxa"/>
          </w:tcPr>
          <w:p w14:paraId="1800F2A8" w14:textId="5079CDC0" w:rsidR="00EF7374" w:rsidRPr="00EF7374" w:rsidRDefault="00EF7374" w:rsidP="00B54ECD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容器类型</w:t>
            </w:r>
          </w:p>
        </w:tc>
        <w:tc>
          <w:tcPr>
            <w:tcW w:w="2425" w:type="dxa"/>
          </w:tcPr>
          <w:p w14:paraId="30C9D7CC" w14:textId="2B9D84E1" w:rsidR="00EF7374" w:rsidRPr="00EF7374" w:rsidRDefault="00EF7374" w:rsidP="00B54ECD">
            <w:pPr>
              <w:spacing w:after="0"/>
              <w:rPr>
                <w:b/>
                <w:bCs/>
                <w:lang w:eastAsia="zh-CN"/>
              </w:rPr>
            </w:pPr>
            <w:r w:rsidRPr="00EF7374">
              <w:rPr>
                <w:rFonts w:hint="eastAsia"/>
                <w:b/>
                <w:bCs/>
                <w:lang w:eastAsia="zh-CN"/>
              </w:rPr>
              <w:t>编码格式</w:t>
            </w:r>
          </w:p>
        </w:tc>
        <w:tc>
          <w:tcPr>
            <w:tcW w:w="2486" w:type="dxa"/>
          </w:tcPr>
          <w:p w14:paraId="7769E268" w14:textId="235740EF" w:rsidR="00EF7374" w:rsidRPr="00EF7374" w:rsidRDefault="00212A22" w:rsidP="00212A22">
            <w:pPr>
              <w:tabs>
                <w:tab w:val="clear" w:pos="851"/>
                <w:tab w:val="clear" w:pos="1134"/>
                <w:tab w:val="clear" w:pos="1418"/>
                <w:tab w:val="clear" w:pos="1701"/>
                <w:tab w:val="clear" w:pos="2268"/>
                <w:tab w:val="center" w:pos="1135"/>
              </w:tabs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重量</w:t>
            </w:r>
            <w:r w:rsidR="00064C53">
              <w:rPr>
                <w:rFonts w:hint="eastAsia"/>
                <w:b/>
                <w:bCs/>
                <w:lang w:eastAsia="zh-CN"/>
              </w:rPr>
              <w:t>/</w:t>
            </w:r>
            <w:r w:rsidR="00341878">
              <w:rPr>
                <w:rFonts w:hint="eastAsia"/>
                <w:b/>
                <w:bCs/>
                <w:lang w:eastAsia="zh-CN"/>
              </w:rPr>
              <w:t>KG</w:t>
            </w:r>
            <w:r>
              <w:rPr>
                <w:rFonts w:hint="eastAsia"/>
                <w:b/>
                <w:bCs/>
                <w:lang w:eastAsia="zh-CN"/>
              </w:rPr>
              <w:t>（满载重量）</w:t>
            </w:r>
          </w:p>
        </w:tc>
      </w:tr>
      <w:tr w:rsidR="00EF7374" w14:paraId="7C1996C9" w14:textId="77777777" w:rsidTr="00EF7374">
        <w:tc>
          <w:tcPr>
            <w:tcW w:w="1391" w:type="dxa"/>
          </w:tcPr>
          <w:p w14:paraId="3D227A24" w14:textId="3CC6009C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6EB490B1" w14:textId="15D526A7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27C021EF" w14:textId="574C4558" w:rsidR="00EF7374" w:rsidRDefault="008D23C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>
              <w:rPr>
                <w:lang w:eastAsia="zh-CN"/>
              </w:rPr>
              <w:t>AYYYYXXXXX</w:t>
            </w:r>
          </w:p>
        </w:tc>
        <w:tc>
          <w:tcPr>
            <w:tcW w:w="2486" w:type="dxa"/>
          </w:tcPr>
          <w:p w14:paraId="201FB96F" w14:textId="7261D6F7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75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  <w:tr w:rsidR="00EF7374" w14:paraId="313D69C1" w14:textId="77777777" w:rsidTr="00EF7374">
        <w:tc>
          <w:tcPr>
            <w:tcW w:w="1391" w:type="dxa"/>
          </w:tcPr>
          <w:p w14:paraId="7CBA9773" w14:textId="7C4C90D2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1D510F7D" w14:textId="668326C7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5E6A22EB" w14:textId="3690C120" w:rsidR="00EF7374" w:rsidRDefault="002F0B4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 w:rsidR="004E7C0E">
              <w:rPr>
                <w:lang w:eastAsia="zh-CN"/>
              </w:rPr>
              <w:t>B</w:t>
            </w:r>
            <w:r>
              <w:rPr>
                <w:lang w:eastAsia="zh-CN"/>
              </w:rPr>
              <w:t>YYYYXXXXX</w:t>
            </w:r>
          </w:p>
        </w:tc>
        <w:tc>
          <w:tcPr>
            <w:tcW w:w="2486" w:type="dxa"/>
          </w:tcPr>
          <w:p w14:paraId="49CBF9DD" w14:textId="06D97258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38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  <w:tr w:rsidR="00EF7374" w14:paraId="141C6A39" w14:textId="77777777" w:rsidTr="00EF7374">
        <w:tc>
          <w:tcPr>
            <w:tcW w:w="1391" w:type="dxa"/>
          </w:tcPr>
          <w:p w14:paraId="1C0EDC1E" w14:textId="74E60308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011F3DEC" w14:textId="4E503C29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78298C2A" w14:textId="4297B302" w:rsidR="00EF7374" w:rsidRDefault="002F0B4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 w:rsidR="004E7C0E">
              <w:rPr>
                <w:lang w:eastAsia="zh-CN"/>
              </w:rPr>
              <w:t>C</w:t>
            </w:r>
            <w:r>
              <w:rPr>
                <w:lang w:eastAsia="zh-CN"/>
              </w:rPr>
              <w:t>YYYYXXXXX</w:t>
            </w:r>
          </w:p>
        </w:tc>
        <w:tc>
          <w:tcPr>
            <w:tcW w:w="2486" w:type="dxa"/>
          </w:tcPr>
          <w:p w14:paraId="2697441A" w14:textId="6DC5F3E0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67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  <w:tr w:rsidR="00EF7374" w14:paraId="7BCD17E1" w14:textId="77777777" w:rsidTr="00EF7374">
        <w:tc>
          <w:tcPr>
            <w:tcW w:w="1391" w:type="dxa"/>
          </w:tcPr>
          <w:p w14:paraId="2123C458" w14:textId="6503F7E4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74302591" w14:textId="3EB4EB30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48741DA6" w14:textId="38A42E80" w:rsidR="00EF7374" w:rsidRDefault="002F0B4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 w:rsidR="004E7C0E">
              <w:rPr>
                <w:lang w:eastAsia="zh-CN"/>
              </w:rPr>
              <w:t>D</w:t>
            </w:r>
            <w:r>
              <w:rPr>
                <w:lang w:eastAsia="zh-CN"/>
              </w:rPr>
              <w:t>YYYYXXXXX</w:t>
            </w:r>
          </w:p>
        </w:tc>
        <w:tc>
          <w:tcPr>
            <w:tcW w:w="2486" w:type="dxa"/>
          </w:tcPr>
          <w:p w14:paraId="761E19B4" w14:textId="716FDE23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</w:tbl>
    <w:p w14:paraId="43ECA565" w14:textId="77777777" w:rsidR="00F3467F" w:rsidRDefault="00F3467F" w:rsidP="00B54ECD">
      <w:pPr>
        <w:spacing w:after="0"/>
        <w:rPr>
          <w:lang w:eastAsia="zh-CN"/>
        </w:rPr>
      </w:pPr>
    </w:p>
    <w:p w14:paraId="39E6126B" w14:textId="77777777" w:rsidR="00000619" w:rsidRDefault="00000619" w:rsidP="00B54ECD">
      <w:pPr>
        <w:spacing w:after="0"/>
        <w:rPr>
          <w:lang w:eastAsia="zh-CN"/>
        </w:rPr>
      </w:pPr>
    </w:p>
    <w:p w14:paraId="3ECF732F" w14:textId="74BC7461" w:rsidR="00350E5E" w:rsidRDefault="001A1591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容器</w:t>
      </w:r>
      <w:r w:rsidR="00DF7999">
        <w:rPr>
          <w:rFonts w:hint="eastAsia"/>
          <w:lang w:eastAsia="zh-CN"/>
        </w:rPr>
        <w:t>标签</w:t>
      </w:r>
      <w:r>
        <w:rPr>
          <w:rFonts w:hint="eastAsia"/>
          <w:lang w:eastAsia="zh-CN"/>
        </w:rPr>
        <w:t>说明：</w:t>
      </w:r>
    </w:p>
    <w:p w14:paraId="7CC9A4E5" w14:textId="1F3EE612" w:rsidR="00CC46A8" w:rsidRDefault="00CC46A8" w:rsidP="00B92365">
      <w:pPr>
        <w:pStyle w:val="af6"/>
        <w:numPr>
          <w:ilvl w:val="0"/>
          <w:numId w:val="4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箱都需要粘贴标签。</w:t>
      </w:r>
    </w:p>
    <w:p w14:paraId="4B0D14E8" w14:textId="69B3C66D" w:rsidR="00740B35" w:rsidRDefault="00740B35" w:rsidP="00B92365">
      <w:pPr>
        <w:pStyle w:val="af6"/>
        <w:numPr>
          <w:ilvl w:val="0"/>
          <w:numId w:val="4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托盘不需要粘贴标签。</w:t>
      </w:r>
    </w:p>
    <w:p w14:paraId="30D035B7" w14:textId="56C3361C" w:rsidR="00015DD2" w:rsidRDefault="00015DD2" w:rsidP="00B92365">
      <w:pPr>
        <w:pStyle w:val="af6"/>
        <w:numPr>
          <w:ilvl w:val="0"/>
          <w:numId w:val="4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标签的可视信息和二维码内容参考成品下线打包程序中的说明。</w:t>
      </w:r>
    </w:p>
    <w:p w14:paraId="08508EE5" w14:textId="4327DFE0" w:rsidR="00524C50" w:rsidRDefault="00524C50" w:rsidP="00B54ECD">
      <w:pPr>
        <w:spacing w:after="0"/>
        <w:rPr>
          <w:lang w:eastAsia="zh-CN"/>
        </w:rPr>
      </w:pPr>
    </w:p>
    <w:p w14:paraId="6BC46DC3" w14:textId="77777777" w:rsidR="00015DD2" w:rsidRDefault="00015DD2" w:rsidP="00B54ECD">
      <w:pPr>
        <w:spacing w:after="0"/>
        <w:rPr>
          <w:lang w:eastAsia="zh-CN"/>
        </w:rPr>
      </w:pPr>
    </w:p>
    <w:p w14:paraId="68F697A2" w14:textId="319DA943" w:rsidR="00524C50" w:rsidRDefault="00524C50" w:rsidP="00B54ECD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087334E1" wp14:editId="3AF91373">
            <wp:extent cx="5695950" cy="17259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4C01" w14:textId="7D6275FC" w:rsidR="00524C50" w:rsidRDefault="00524C50" w:rsidP="00B54ECD">
      <w:pPr>
        <w:spacing w:after="0"/>
        <w:rPr>
          <w:lang w:eastAsia="zh-CN"/>
        </w:rPr>
      </w:pPr>
    </w:p>
    <w:p w14:paraId="45554A85" w14:textId="7677FC4E" w:rsidR="00524C50" w:rsidRDefault="00E51137" w:rsidP="00B54ECD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7417327F" wp14:editId="18878D97">
            <wp:extent cx="5695950" cy="25679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2C6C" w14:textId="493EF57A" w:rsidR="00EE0677" w:rsidRDefault="001C61AB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目前客户现场的箱标签格式：</w:t>
      </w:r>
    </w:p>
    <w:p w14:paraId="0F5C2569" w14:textId="738E73B7" w:rsidR="001C61AB" w:rsidRDefault="00C53E22" w:rsidP="00B54ECD">
      <w:pPr>
        <w:spacing w:after="0"/>
        <w:rPr>
          <w:lang w:eastAsia="zh-CN"/>
        </w:rPr>
      </w:pPr>
      <w:r w:rsidRPr="00C53E22">
        <w:rPr>
          <w:noProof/>
          <w:lang w:eastAsia="zh-CN"/>
        </w:rPr>
        <w:lastRenderedPageBreak/>
        <w:drawing>
          <wp:inline distT="0" distB="0" distL="0" distR="0" wp14:anchorId="6D80E63E" wp14:editId="1812E36B">
            <wp:extent cx="5695950" cy="25634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EE8C" w14:textId="3B7D380B" w:rsidR="001C61AB" w:rsidRDefault="001C61AB" w:rsidP="00B54ECD">
      <w:pPr>
        <w:spacing w:after="0"/>
        <w:rPr>
          <w:lang w:eastAsia="zh-CN"/>
        </w:rPr>
      </w:pPr>
    </w:p>
    <w:p w14:paraId="4DDBC6E7" w14:textId="77777777" w:rsidR="001C61AB" w:rsidRDefault="001C61AB" w:rsidP="00B54ECD">
      <w:pPr>
        <w:spacing w:after="0"/>
        <w:rPr>
          <w:lang w:eastAsia="zh-CN"/>
        </w:rPr>
      </w:pPr>
    </w:p>
    <w:p w14:paraId="35679307" w14:textId="1ED6472C" w:rsidR="00A70505" w:rsidRDefault="00A70505" w:rsidP="0055193F">
      <w:pPr>
        <w:pStyle w:val="3"/>
        <w:rPr>
          <w:lang w:eastAsia="zh-CN"/>
        </w:rPr>
      </w:pPr>
      <w:bookmarkStart w:id="10" w:name="_Toc92786694"/>
      <w:r w:rsidRPr="00A70505">
        <w:rPr>
          <w:rFonts w:ascii="宋体" w:eastAsia="宋体" w:hAnsi="宋体" w:cs="宋体" w:hint="eastAsia"/>
          <w:lang w:eastAsia="zh-CN"/>
        </w:rPr>
        <w:t>货主管理</w:t>
      </w:r>
      <w:bookmarkEnd w:id="10"/>
    </w:p>
    <w:p w14:paraId="0364DE8F" w14:textId="77777777" w:rsidR="00296D55" w:rsidRDefault="00296D55" w:rsidP="00296D55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4FBAB537" w14:textId="77777777" w:rsidR="00296D55" w:rsidRPr="00B16D72" w:rsidRDefault="00296D55" w:rsidP="00296D55">
      <w:pPr>
        <w:spacing w:after="0"/>
        <w:rPr>
          <w:rFonts w:ascii="宋体" w:eastAsia="宋体" w:hAnsi="宋体" w:cs="宋体"/>
          <w:sz w:val="24"/>
          <w:szCs w:val="24"/>
          <w:lang w:val="en-US" w:eastAsia="zh-CN"/>
        </w:rPr>
      </w:pPr>
      <w:r>
        <w:rPr>
          <w:lang w:eastAsia="zh-CN"/>
        </w:rPr>
        <w:tab/>
      </w:r>
      <w:r w:rsidRPr="00B16D72">
        <w:rPr>
          <w:rFonts w:ascii="Helvetica Neue" w:eastAsia="宋体" w:hAnsi="Helvetica Neue" w:cs="宋体"/>
          <w:color w:val="333333"/>
          <w:sz w:val="21"/>
          <w:szCs w:val="21"/>
          <w:shd w:val="clear" w:color="auto" w:fill="FFFFFF"/>
          <w:lang w:val="en-US" w:eastAsia="zh-CN"/>
        </w:rPr>
        <w:t>指货物所有权的拥有者</w:t>
      </w:r>
      <w:r>
        <w:rPr>
          <w:rFonts w:ascii="宋体" w:eastAsia="宋体" w:hAnsi="宋体" w:cs="宋体" w:hint="eastAsia"/>
          <w:sz w:val="24"/>
          <w:szCs w:val="24"/>
          <w:lang w:val="en-US" w:eastAsia="zh-CN"/>
        </w:rPr>
        <w:t>；</w:t>
      </w:r>
      <w:r w:rsidRPr="00B16D72">
        <w:rPr>
          <w:rFonts w:ascii="Helvetica Neue" w:eastAsia="宋体" w:hAnsi="Helvetica Neue" w:cs="宋体" w:hint="eastAsia"/>
          <w:color w:val="333333"/>
          <w:sz w:val="21"/>
          <w:szCs w:val="21"/>
          <w:shd w:val="clear" w:color="auto" w:fill="FFFFFF"/>
          <w:lang w:val="en-US" w:eastAsia="zh-CN"/>
        </w:rPr>
        <w:t>很多情况下，仓库内同一种的货物属于不同的供应商，通过不同货物编码来记录相同货物与供应商进行绑定，继而实现了多货主功能。</w:t>
      </w:r>
    </w:p>
    <w:p w14:paraId="6A31610B" w14:textId="77777777" w:rsidR="00296D55" w:rsidRPr="00296D55" w:rsidRDefault="00296D55" w:rsidP="00296D55">
      <w:pPr>
        <w:rPr>
          <w:lang w:val="en-US" w:eastAsia="zh-CN"/>
        </w:rPr>
      </w:pPr>
    </w:p>
    <w:p w14:paraId="40BC88C5" w14:textId="78476D0C" w:rsidR="00A70505" w:rsidRDefault="00860DE7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在这个项目中，货主就设置为天宜上佳</w:t>
      </w:r>
    </w:p>
    <w:p w14:paraId="672F4FFB" w14:textId="606EB506" w:rsidR="00860DE7" w:rsidRPr="00860DE7" w:rsidRDefault="00860DE7" w:rsidP="00A36451">
      <w:pPr>
        <w:spacing w:after="0"/>
        <w:rPr>
          <w:rFonts w:hAnsi="宋体" w:cs="Arial"/>
          <w:lang w:eastAsia="zh-CN"/>
        </w:rPr>
      </w:pPr>
      <w:r w:rsidRPr="00860DE7">
        <w:rPr>
          <w:rFonts w:hAnsi="宋体" w:cs="Arial"/>
          <w:noProof/>
          <w:lang w:eastAsia="zh-CN"/>
        </w:rPr>
        <w:drawing>
          <wp:inline distT="0" distB="0" distL="0" distR="0" wp14:anchorId="12239913" wp14:editId="230D740C">
            <wp:extent cx="5695950" cy="444754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0A59" w14:textId="2235BE5E" w:rsidR="00860DE7" w:rsidRDefault="00A70505" w:rsidP="0055193F">
      <w:pPr>
        <w:pStyle w:val="3"/>
        <w:rPr>
          <w:lang w:eastAsia="zh-CN"/>
        </w:rPr>
      </w:pPr>
      <w:bookmarkStart w:id="11" w:name="_Toc92786695"/>
      <w:r w:rsidRPr="00A70505">
        <w:rPr>
          <w:rFonts w:ascii="宋体" w:eastAsia="宋体" w:hAnsi="宋体" w:cs="宋体" w:hint="eastAsia"/>
          <w:lang w:eastAsia="zh-CN"/>
        </w:rPr>
        <w:lastRenderedPageBreak/>
        <w:t>物品管理</w:t>
      </w:r>
      <w:bookmarkEnd w:id="11"/>
    </w:p>
    <w:p w14:paraId="668F05EC" w14:textId="6D9A7990" w:rsidR="000A0B64" w:rsidRDefault="00860DE7" w:rsidP="00860DE7">
      <w:pPr>
        <w:rPr>
          <w:lang w:eastAsia="zh-CN"/>
        </w:rPr>
      </w:pPr>
      <w:r>
        <w:rPr>
          <w:rFonts w:hint="eastAsia"/>
          <w:lang w:eastAsia="zh-CN"/>
        </w:rPr>
        <w:t>通过接口下发，部分库房特有属性可在</w:t>
      </w:r>
      <w:r>
        <w:rPr>
          <w:rFonts w:hint="eastAsia"/>
          <w:lang w:eastAsia="zh-CN"/>
        </w:rPr>
        <w:t>W</w:t>
      </w:r>
      <w:r>
        <w:rPr>
          <w:lang w:eastAsia="zh-CN"/>
        </w:rPr>
        <w:t>MS</w:t>
      </w:r>
      <w:r>
        <w:rPr>
          <w:rFonts w:hint="eastAsia"/>
          <w:lang w:eastAsia="zh-CN"/>
        </w:rPr>
        <w:t>中维护</w:t>
      </w:r>
      <w:r w:rsidR="000A0B64">
        <w:rPr>
          <w:rFonts w:hint="eastAsia"/>
          <w:lang w:eastAsia="zh-CN"/>
        </w:rPr>
        <w:t>。</w:t>
      </w:r>
    </w:p>
    <w:p w14:paraId="5A368205" w14:textId="7826EBA1" w:rsidR="000A0B64" w:rsidRDefault="000A0B64" w:rsidP="00860DE7">
      <w:pPr>
        <w:rPr>
          <w:lang w:eastAsia="zh-CN"/>
        </w:rPr>
      </w:pPr>
    </w:p>
    <w:p w14:paraId="082A7C53" w14:textId="1DB5F53F" w:rsidR="000A0B64" w:rsidRDefault="000A0B64" w:rsidP="00860DE7">
      <w:pPr>
        <w:rPr>
          <w:lang w:eastAsia="zh-CN"/>
        </w:rPr>
      </w:pPr>
      <w:r>
        <w:rPr>
          <w:rFonts w:hint="eastAsia"/>
          <w:lang w:eastAsia="zh-CN"/>
        </w:rPr>
        <w:t>物品在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系统存在两种不同的类型，通过是否带钢背进行区分。</w:t>
      </w:r>
      <w:r w:rsidR="00176921">
        <w:rPr>
          <w:rFonts w:hint="eastAsia"/>
          <w:lang w:eastAsia="zh-CN"/>
        </w:rPr>
        <w:t>WMS</w:t>
      </w:r>
      <w:r w:rsidR="00176921">
        <w:rPr>
          <w:rFonts w:hint="eastAsia"/>
          <w:lang w:eastAsia="zh-CN"/>
        </w:rPr>
        <w:t>系统中则将不带钢板的物品作为常规物品，带钢背的物品作为组合物品。组合物品是需要关联物品</w:t>
      </w:r>
      <w:r w:rsidR="00176921">
        <w:rPr>
          <w:rFonts w:hint="eastAsia"/>
          <w:lang w:eastAsia="zh-CN"/>
        </w:rPr>
        <w:t>BOM</w:t>
      </w:r>
      <w:r w:rsidR="00176921">
        <w:rPr>
          <w:rFonts w:hint="eastAsia"/>
          <w:lang w:eastAsia="zh-CN"/>
        </w:rPr>
        <w:t>表。</w:t>
      </w:r>
    </w:p>
    <w:p w14:paraId="688E4102" w14:textId="3460E2BD" w:rsidR="00112B55" w:rsidRDefault="00112B55" w:rsidP="00860DE7">
      <w:pPr>
        <w:rPr>
          <w:lang w:eastAsia="zh-CN"/>
        </w:rPr>
      </w:pPr>
    </w:p>
    <w:p w14:paraId="3BC1B668" w14:textId="258434E0" w:rsidR="00900F3F" w:rsidRDefault="00112B55" w:rsidP="00860DE7">
      <w:pPr>
        <w:rPr>
          <w:lang w:eastAsia="zh-CN"/>
        </w:rPr>
      </w:pP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系统中物品信息对应关系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578"/>
      </w:tblGrid>
      <w:tr w:rsidR="00D11FC2" w14:paraId="2084AE91" w14:textId="77777777" w:rsidTr="00E94D1F">
        <w:tc>
          <w:tcPr>
            <w:tcW w:w="2263" w:type="dxa"/>
          </w:tcPr>
          <w:p w14:paraId="0F618D42" w14:textId="47F87103" w:rsidR="00D11FC2" w:rsidRPr="00D11FC2" w:rsidRDefault="00D11FC2" w:rsidP="00860DE7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ERP</w:t>
            </w:r>
            <w:r>
              <w:rPr>
                <w:rFonts w:hint="eastAsia"/>
                <w:b/>
                <w:bCs/>
                <w:lang w:eastAsia="zh-CN"/>
              </w:rPr>
              <w:t>属性</w:t>
            </w:r>
          </w:p>
        </w:tc>
        <w:tc>
          <w:tcPr>
            <w:tcW w:w="3119" w:type="dxa"/>
          </w:tcPr>
          <w:p w14:paraId="2C74D2C7" w14:textId="741CCD53" w:rsidR="00D11FC2" w:rsidRPr="00D11FC2" w:rsidRDefault="00D11FC2" w:rsidP="00860DE7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对应</w:t>
            </w:r>
            <w:r>
              <w:rPr>
                <w:rFonts w:hint="eastAsia"/>
                <w:b/>
                <w:bCs/>
                <w:lang w:eastAsia="zh-CN"/>
              </w:rPr>
              <w:t>WMS</w:t>
            </w:r>
            <w:r>
              <w:rPr>
                <w:rFonts w:hint="eastAsia"/>
                <w:b/>
                <w:bCs/>
                <w:lang w:eastAsia="zh-CN"/>
              </w:rPr>
              <w:t>属性</w:t>
            </w:r>
          </w:p>
        </w:tc>
        <w:tc>
          <w:tcPr>
            <w:tcW w:w="3578" w:type="dxa"/>
          </w:tcPr>
          <w:p w14:paraId="18C6DFCE" w14:textId="109BD4DA" w:rsidR="00D11FC2" w:rsidRPr="00D11FC2" w:rsidRDefault="00D11FC2" w:rsidP="00860DE7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说明</w:t>
            </w:r>
          </w:p>
        </w:tc>
      </w:tr>
      <w:tr w:rsidR="00D11FC2" w14:paraId="1060E85D" w14:textId="77777777" w:rsidTr="00E94D1F">
        <w:tc>
          <w:tcPr>
            <w:tcW w:w="2263" w:type="dxa"/>
          </w:tcPr>
          <w:p w14:paraId="1D29A427" w14:textId="2B2D5B80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存货编码</w:t>
            </w:r>
          </w:p>
        </w:tc>
        <w:tc>
          <w:tcPr>
            <w:tcW w:w="3119" w:type="dxa"/>
          </w:tcPr>
          <w:p w14:paraId="618B3DD7" w14:textId="18F7A9E5" w:rsidR="00D11FC2" w:rsidRDefault="008969A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 w:rsidR="00A348F3">
              <w:rPr>
                <w:rFonts w:hint="eastAsia"/>
                <w:lang w:eastAsia="zh-CN"/>
              </w:rPr>
              <w:t>物品编码</w:t>
            </w:r>
          </w:p>
        </w:tc>
        <w:tc>
          <w:tcPr>
            <w:tcW w:w="3578" w:type="dxa"/>
          </w:tcPr>
          <w:p w14:paraId="35D03A7F" w14:textId="01265E9F" w:rsidR="00D11FC2" w:rsidRDefault="00F83D16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ERP</w:t>
            </w:r>
            <w:r>
              <w:rPr>
                <w:rFonts w:hint="eastAsia"/>
                <w:lang w:eastAsia="zh-CN"/>
              </w:rPr>
              <w:t>中存在存货编码重复的数据，如</w:t>
            </w:r>
            <w:r w:rsidRPr="00F83D16">
              <w:rPr>
                <w:lang w:eastAsia="zh-CN"/>
              </w:rPr>
              <w:t>AF5880132YZJ</w:t>
            </w:r>
            <w:r w:rsidR="008D3CD9">
              <w:rPr>
                <w:rFonts w:hint="eastAsia"/>
                <w:lang w:eastAsia="zh-CN"/>
              </w:rPr>
              <w:t>，但它的规格型号是不同的。</w:t>
            </w:r>
          </w:p>
        </w:tc>
      </w:tr>
      <w:tr w:rsidR="00D11FC2" w14:paraId="6A886D6B" w14:textId="77777777" w:rsidTr="00E94D1F">
        <w:tc>
          <w:tcPr>
            <w:tcW w:w="2263" w:type="dxa"/>
          </w:tcPr>
          <w:p w14:paraId="70BF0389" w14:textId="08106770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存货名称</w:t>
            </w:r>
          </w:p>
        </w:tc>
        <w:tc>
          <w:tcPr>
            <w:tcW w:w="3119" w:type="dxa"/>
          </w:tcPr>
          <w:p w14:paraId="6AF7911C" w14:textId="3EE988DE" w:rsidR="00D11FC2" w:rsidRDefault="008969A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物品名称</w:t>
            </w:r>
          </w:p>
        </w:tc>
        <w:tc>
          <w:tcPr>
            <w:tcW w:w="3578" w:type="dxa"/>
          </w:tcPr>
          <w:p w14:paraId="3686C034" w14:textId="77777777" w:rsidR="00D11FC2" w:rsidRDefault="00D11FC2" w:rsidP="00860DE7">
            <w:pPr>
              <w:rPr>
                <w:lang w:eastAsia="zh-CN"/>
              </w:rPr>
            </w:pPr>
          </w:p>
        </w:tc>
      </w:tr>
      <w:tr w:rsidR="00D11FC2" w14:paraId="77F75F2B" w14:textId="77777777" w:rsidTr="00E94D1F">
        <w:tc>
          <w:tcPr>
            <w:tcW w:w="2263" w:type="dxa"/>
          </w:tcPr>
          <w:p w14:paraId="0EDA9C9B" w14:textId="30C3FC98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规格型号</w:t>
            </w:r>
          </w:p>
        </w:tc>
        <w:tc>
          <w:tcPr>
            <w:tcW w:w="3119" w:type="dxa"/>
          </w:tcPr>
          <w:p w14:paraId="73B6AE03" w14:textId="1B5BC448" w:rsidR="00D11FC2" w:rsidRDefault="00DF7BD2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规格</w:t>
            </w:r>
          </w:p>
        </w:tc>
        <w:tc>
          <w:tcPr>
            <w:tcW w:w="3578" w:type="dxa"/>
          </w:tcPr>
          <w:p w14:paraId="423EA2C6" w14:textId="1959AF57" w:rsidR="00D11FC2" w:rsidRDefault="00DF7BD2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项目新增</w:t>
            </w:r>
          </w:p>
        </w:tc>
      </w:tr>
      <w:tr w:rsidR="00D11FC2" w14:paraId="1377DA5D" w14:textId="77777777" w:rsidTr="00E94D1F">
        <w:tc>
          <w:tcPr>
            <w:tcW w:w="2263" w:type="dxa"/>
          </w:tcPr>
          <w:p w14:paraId="680ADB45" w14:textId="0F2469AD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存货大类编码</w:t>
            </w:r>
          </w:p>
        </w:tc>
        <w:tc>
          <w:tcPr>
            <w:tcW w:w="3119" w:type="dxa"/>
          </w:tcPr>
          <w:p w14:paraId="038AE094" w14:textId="3804A492" w:rsidR="00D11FC2" w:rsidRDefault="000C6C4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物品分类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分类编码</w:t>
            </w:r>
          </w:p>
        </w:tc>
        <w:tc>
          <w:tcPr>
            <w:tcW w:w="3578" w:type="dxa"/>
          </w:tcPr>
          <w:p w14:paraId="01D64092" w14:textId="77777777" w:rsidR="00D11FC2" w:rsidRDefault="00D11FC2" w:rsidP="00860DE7">
            <w:pPr>
              <w:rPr>
                <w:lang w:eastAsia="zh-CN"/>
              </w:rPr>
            </w:pPr>
          </w:p>
        </w:tc>
      </w:tr>
      <w:tr w:rsidR="00D11FC2" w14:paraId="31A2456C" w14:textId="77777777" w:rsidTr="00E94D1F">
        <w:tc>
          <w:tcPr>
            <w:tcW w:w="2263" w:type="dxa"/>
          </w:tcPr>
          <w:p w14:paraId="7800D389" w14:textId="2F3DC899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存货大类名称</w:t>
            </w:r>
          </w:p>
        </w:tc>
        <w:tc>
          <w:tcPr>
            <w:tcW w:w="3119" w:type="dxa"/>
          </w:tcPr>
          <w:p w14:paraId="52C036FD" w14:textId="4FCCAEF0" w:rsidR="00D11FC2" w:rsidRDefault="000C6C4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物品分类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分类名称</w:t>
            </w:r>
          </w:p>
        </w:tc>
        <w:tc>
          <w:tcPr>
            <w:tcW w:w="3578" w:type="dxa"/>
          </w:tcPr>
          <w:p w14:paraId="330A6A71" w14:textId="77777777" w:rsidR="00D11FC2" w:rsidRDefault="00D11FC2" w:rsidP="00860DE7">
            <w:pPr>
              <w:rPr>
                <w:lang w:eastAsia="zh-CN"/>
              </w:rPr>
            </w:pPr>
          </w:p>
        </w:tc>
      </w:tr>
      <w:tr w:rsidR="00D11FC2" w14:paraId="3C97C4E7" w14:textId="77777777" w:rsidTr="00E94D1F">
        <w:tc>
          <w:tcPr>
            <w:tcW w:w="2263" w:type="dxa"/>
          </w:tcPr>
          <w:p w14:paraId="394E07F1" w14:textId="7A0A85F0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是否批次管理</w:t>
            </w:r>
          </w:p>
        </w:tc>
        <w:tc>
          <w:tcPr>
            <w:tcW w:w="3119" w:type="dxa"/>
          </w:tcPr>
          <w:p w14:paraId="01937BE0" w14:textId="77777777" w:rsidR="00D11FC2" w:rsidRDefault="00D11FC2" w:rsidP="00860DE7">
            <w:pPr>
              <w:rPr>
                <w:lang w:eastAsia="zh-CN"/>
              </w:rPr>
            </w:pPr>
          </w:p>
        </w:tc>
        <w:tc>
          <w:tcPr>
            <w:tcW w:w="3578" w:type="dxa"/>
          </w:tcPr>
          <w:p w14:paraId="1203F341" w14:textId="02BA3D9F" w:rsidR="00D11FC2" w:rsidRDefault="004E3D8A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WMS</w:t>
            </w:r>
            <w:r>
              <w:rPr>
                <w:rFonts w:hint="eastAsia"/>
                <w:lang w:eastAsia="zh-CN"/>
              </w:rPr>
              <w:t>系统中要求都带有批次</w:t>
            </w:r>
          </w:p>
        </w:tc>
      </w:tr>
      <w:tr w:rsidR="00D11FC2" w14:paraId="387802A5" w14:textId="77777777" w:rsidTr="00E94D1F">
        <w:tc>
          <w:tcPr>
            <w:tcW w:w="2263" w:type="dxa"/>
          </w:tcPr>
          <w:p w14:paraId="2569B16B" w14:textId="3FC0D4EA" w:rsidR="00D11FC2" w:rsidRDefault="003F1C3B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是否带钢背</w:t>
            </w:r>
          </w:p>
        </w:tc>
        <w:tc>
          <w:tcPr>
            <w:tcW w:w="3119" w:type="dxa"/>
          </w:tcPr>
          <w:p w14:paraId="62C8096C" w14:textId="048BB614" w:rsidR="00D11FC2" w:rsidRDefault="00F87F36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物品类型</w:t>
            </w:r>
          </w:p>
        </w:tc>
        <w:tc>
          <w:tcPr>
            <w:tcW w:w="3578" w:type="dxa"/>
          </w:tcPr>
          <w:p w14:paraId="2F1E4CE0" w14:textId="3F2F0C55" w:rsidR="00D11FC2" w:rsidRDefault="00F87F36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带钢背的需要从</w:t>
            </w:r>
            <w:r>
              <w:rPr>
                <w:rFonts w:hint="eastAsia"/>
                <w:lang w:eastAsia="zh-CN"/>
              </w:rPr>
              <w:t>ERP</w:t>
            </w:r>
            <w:r>
              <w:rPr>
                <w:rFonts w:hint="eastAsia"/>
                <w:lang w:eastAsia="zh-CN"/>
              </w:rPr>
              <w:t>读取</w:t>
            </w:r>
            <w:r>
              <w:rPr>
                <w:rFonts w:hint="eastAsia"/>
                <w:lang w:eastAsia="zh-CN"/>
              </w:rPr>
              <w:t>BOM</w:t>
            </w:r>
            <w:r>
              <w:rPr>
                <w:rFonts w:hint="eastAsia"/>
                <w:lang w:eastAsia="zh-CN"/>
              </w:rPr>
              <w:t>并关联</w:t>
            </w:r>
            <w:r>
              <w:rPr>
                <w:rFonts w:hint="eastAsia"/>
                <w:lang w:eastAsia="zh-CN"/>
              </w:rPr>
              <w:t>WMS</w:t>
            </w:r>
            <w:r>
              <w:rPr>
                <w:rFonts w:hint="eastAsia"/>
                <w:lang w:eastAsia="zh-CN"/>
              </w:rPr>
              <w:t>系统中的</w:t>
            </w:r>
            <w:r>
              <w:rPr>
                <w:rFonts w:hint="eastAsia"/>
                <w:lang w:eastAsia="zh-CN"/>
              </w:rPr>
              <w:t>BOM</w:t>
            </w:r>
          </w:p>
        </w:tc>
      </w:tr>
      <w:tr w:rsidR="00A348F3" w14:paraId="16C40E4F" w14:textId="77777777" w:rsidTr="00E94D1F">
        <w:tc>
          <w:tcPr>
            <w:tcW w:w="2263" w:type="dxa"/>
          </w:tcPr>
          <w:p w14:paraId="143B2F5C" w14:textId="1C98DE7B" w:rsidR="00A348F3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是否序列号</w:t>
            </w:r>
          </w:p>
        </w:tc>
        <w:tc>
          <w:tcPr>
            <w:tcW w:w="3119" w:type="dxa"/>
          </w:tcPr>
          <w:p w14:paraId="3D9492BF" w14:textId="3D5F1881" w:rsidR="00A348F3" w:rsidRDefault="00001A14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序列号管理</w:t>
            </w:r>
          </w:p>
        </w:tc>
        <w:tc>
          <w:tcPr>
            <w:tcW w:w="3578" w:type="dxa"/>
          </w:tcPr>
          <w:p w14:paraId="07CE7751" w14:textId="56F8DC05" w:rsidR="00A348F3" w:rsidRDefault="00965207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一个物品启用序列号管理之后在收货的时候必须要采集序列号</w:t>
            </w:r>
          </w:p>
        </w:tc>
      </w:tr>
      <w:tr w:rsidR="00A348F3" w14:paraId="626678BE" w14:textId="77777777" w:rsidTr="00E94D1F">
        <w:tc>
          <w:tcPr>
            <w:tcW w:w="2263" w:type="dxa"/>
          </w:tcPr>
          <w:p w14:paraId="40FE2128" w14:textId="63B4EF85" w:rsidR="00A348F3" w:rsidRDefault="003F1C3B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是否保质期</w:t>
            </w:r>
          </w:p>
        </w:tc>
        <w:tc>
          <w:tcPr>
            <w:tcW w:w="3119" w:type="dxa"/>
          </w:tcPr>
          <w:p w14:paraId="704ADF8F" w14:textId="77777777" w:rsidR="00A348F3" w:rsidRDefault="00A348F3" w:rsidP="00860DE7">
            <w:pPr>
              <w:rPr>
                <w:lang w:eastAsia="zh-CN"/>
              </w:rPr>
            </w:pPr>
          </w:p>
        </w:tc>
        <w:tc>
          <w:tcPr>
            <w:tcW w:w="3578" w:type="dxa"/>
          </w:tcPr>
          <w:p w14:paraId="036F5D99" w14:textId="467CFF2C" w:rsidR="00A348F3" w:rsidRDefault="00814922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不需要使用</w:t>
            </w:r>
          </w:p>
        </w:tc>
      </w:tr>
      <w:tr w:rsidR="00A348F3" w14:paraId="6F770893" w14:textId="77777777" w:rsidTr="00E94D1F">
        <w:tc>
          <w:tcPr>
            <w:tcW w:w="2263" w:type="dxa"/>
          </w:tcPr>
          <w:p w14:paraId="0A5BF223" w14:textId="2A0F3165" w:rsidR="00A348F3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主计量单位编码</w:t>
            </w:r>
          </w:p>
        </w:tc>
        <w:tc>
          <w:tcPr>
            <w:tcW w:w="3119" w:type="dxa"/>
          </w:tcPr>
          <w:p w14:paraId="0464D7EC" w14:textId="6EE40533" w:rsidR="00A348F3" w:rsidRDefault="000445D5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包装</w:t>
            </w: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3578" w:type="dxa"/>
          </w:tcPr>
          <w:p w14:paraId="2BBC3CD9" w14:textId="77777777" w:rsidR="00A348F3" w:rsidRDefault="00A348F3" w:rsidP="00860DE7">
            <w:pPr>
              <w:rPr>
                <w:lang w:eastAsia="zh-CN"/>
              </w:rPr>
            </w:pPr>
          </w:p>
        </w:tc>
      </w:tr>
      <w:tr w:rsidR="00A348F3" w14:paraId="64E357F4" w14:textId="77777777" w:rsidTr="00E94D1F">
        <w:tc>
          <w:tcPr>
            <w:tcW w:w="2263" w:type="dxa"/>
          </w:tcPr>
          <w:p w14:paraId="1F0B4928" w14:textId="571629B9" w:rsidR="00A348F3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主计量单位名称</w:t>
            </w:r>
          </w:p>
        </w:tc>
        <w:tc>
          <w:tcPr>
            <w:tcW w:w="3119" w:type="dxa"/>
          </w:tcPr>
          <w:p w14:paraId="0F024C97" w14:textId="5B1BC1AB" w:rsidR="00A348F3" w:rsidRDefault="00ED6EDA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包装</w:t>
            </w: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3578" w:type="dxa"/>
          </w:tcPr>
          <w:p w14:paraId="6640F427" w14:textId="77777777" w:rsidR="00A348F3" w:rsidRDefault="00A348F3" w:rsidP="00860DE7">
            <w:pPr>
              <w:rPr>
                <w:lang w:eastAsia="zh-CN"/>
              </w:rPr>
            </w:pPr>
          </w:p>
        </w:tc>
      </w:tr>
    </w:tbl>
    <w:p w14:paraId="32B73235" w14:textId="77777777" w:rsidR="007618B9" w:rsidRDefault="007618B9" w:rsidP="00860DE7">
      <w:pPr>
        <w:rPr>
          <w:lang w:eastAsia="zh-CN"/>
        </w:rPr>
      </w:pPr>
    </w:p>
    <w:p w14:paraId="0026AB1F" w14:textId="2EC58638" w:rsidR="000A0B64" w:rsidRDefault="00F664EF" w:rsidP="00860DE7">
      <w:pPr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系统中单独维护的物品属性有：</w:t>
      </w:r>
    </w:p>
    <w:p w14:paraId="43A3857E" w14:textId="5A307D29" w:rsidR="00FA76F1" w:rsidRPr="009E0E45" w:rsidRDefault="00592FE3" w:rsidP="00B92365">
      <w:pPr>
        <w:pStyle w:val="af6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color w:val="FF0000"/>
          <w:lang w:eastAsia="zh-CN"/>
        </w:rPr>
        <w:t>物品简称</w:t>
      </w:r>
    </w:p>
    <w:p w14:paraId="11268B91" w14:textId="77777777" w:rsidR="00CB6451" w:rsidRDefault="00CB6451" w:rsidP="00860DE7">
      <w:pPr>
        <w:spacing w:after="0"/>
        <w:ind w:left="360"/>
        <w:rPr>
          <w:color w:val="FF0000"/>
          <w:lang w:eastAsia="zh-CN"/>
        </w:rPr>
      </w:pPr>
    </w:p>
    <w:p w14:paraId="03DE5EA7" w14:textId="77777777" w:rsidR="00860DE7" w:rsidRDefault="00860DE7" w:rsidP="00860DE7">
      <w:pPr>
        <w:spacing w:after="0"/>
        <w:ind w:left="360"/>
        <w:rPr>
          <w:color w:val="FF0000"/>
          <w:lang w:eastAsia="zh-CN"/>
        </w:rPr>
      </w:pPr>
      <w:r>
        <w:rPr>
          <w:noProof/>
        </w:rPr>
        <w:lastRenderedPageBreak/>
        <w:drawing>
          <wp:inline distT="0" distB="0" distL="0" distR="0" wp14:anchorId="3FF93F36" wp14:editId="57FAC180">
            <wp:extent cx="5695950" cy="30149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E265" w14:textId="77777777" w:rsidR="00860DE7" w:rsidRPr="00B17A9D" w:rsidRDefault="00860DE7" w:rsidP="00860DE7">
      <w:pPr>
        <w:spacing w:after="0"/>
        <w:ind w:left="360"/>
        <w:rPr>
          <w:color w:val="FF0000"/>
          <w:lang w:eastAsia="zh-CN"/>
        </w:rPr>
      </w:pPr>
    </w:p>
    <w:p w14:paraId="68B6F93B" w14:textId="77777777" w:rsidR="00860DE7" w:rsidRPr="008A0333" w:rsidRDefault="00860DE7" w:rsidP="00860DE7">
      <w:pPr>
        <w:spacing w:after="0"/>
        <w:rPr>
          <w:u w:val="single"/>
          <w:lang w:eastAsia="zh-CN"/>
        </w:rPr>
      </w:pPr>
      <w:r w:rsidRPr="008A0333">
        <w:rPr>
          <w:rFonts w:hint="eastAsia"/>
          <w:u w:val="single"/>
          <w:lang w:eastAsia="zh-CN"/>
        </w:rPr>
        <w:t>NOTE</w:t>
      </w:r>
      <w:r w:rsidRPr="008A0333">
        <w:rPr>
          <w:rFonts w:hint="eastAsia"/>
          <w:u w:val="single"/>
          <w:lang w:eastAsia="zh-CN"/>
        </w:rPr>
        <w:t>：</w:t>
      </w:r>
    </w:p>
    <w:p w14:paraId="4E8443A5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SKU</w:t>
      </w:r>
      <w:r>
        <w:rPr>
          <w:rFonts w:hint="eastAsia"/>
          <w:lang w:eastAsia="zh-CN"/>
        </w:rPr>
        <w:t>的管理分为两大类：</w:t>
      </w:r>
    </w:p>
    <w:p w14:paraId="4323EA68" w14:textId="77777777" w:rsidR="00860DE7" w:rsidRDefault="00860DE7" w:rsidP="00B92365">
      <w:pPr>
        <w:pStyle w:val="af6"/>
        <w:numPr>
          <w:ilvl w:val="0"/>
          <w:numId w:val="1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批次管理：批次管理的物料会混批装箱。</w:t>
      </w:r>
    </w:p>
    <w:p w14:paraId="53E46CF9" w14:textId="77777777" w:rsidR="00860DE7" w:rsidRDefault="00860DE7" w:rsidP="00B92365">
      <w:pPr>
        <w:pStyle w:val="af6"/>
        <w:numPr>
          <w:ilvl w:val="0"/>
          <w:numId w:val="1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序列号管理：序列号为单品管理一物一码。序列号入出业务分两种：</w:t>
      </w:r>
    </w:p>
    <w:p w14:paraId="7D357A73" w14:textId="77777777" w:rsidR="00860DE7" w:rsidRPr="009C4C6A" w:rsidRDefault="00860DE7" w:rsidP="00B92365">
      <w:pPr>
        <w:pStyle w:val="af6"/>
        <w:numPr>
          <w:ilvl w:val="0"/>
          <w:numId w:val="1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单品</w:t>
      </w:r>
      <w:r w:rsidRPr="009C4C6A">
        <w:rPr>
          <w:rFonts w:hint="eastAsia"/>
          <w:lang w:eastAsia="zh-CN"/>
        </w:rPr>
        <w:t>入出：序列号管理的</w:t>
      </w:r>
      <w:r>
        <w:rPr>
          <w:rFonts w:hint="eastAsia"/>
          <w:lang w:eastAsia="zh-CN"/>
        </w:rPr>
        <w:t>货品</w:t>
      </w:r>
      <w:r w:rsidRPr="009C4C6A">
        <w:rPr>
          <w:rFonts w:hint="eastAsia"/>
          <w:lang w:eastAsia="zh-CN"/>
        </w:rPr>
        <w:t>可以单件入出没有限制。</w:t>
      </w:r>
    </w:p>
    <w:p w14:paraId="6BFF6953" w14:textId="59EAFF28" w:rsidR="00A70505" w:rsidRPr="00860DE7" w:rsidRDefault="00860DE7" w:rsidP="00B92365">
      <w:pPr>
        <w:pStyle w:val="af6"/>
        <w:numPr>
          <w:ilvl w:val="0"/>
          <w:numId w:val="1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成对</w:t>
      </w:r>
      <w:r w:rsidRPr="009C4C6A">
        <w:rPr>
          <w:rFonts w:hint="eastAsia"/>
          <w:lang w:eastAsia="zh-CN"/>
        </w:rPr>
        <w:t>入出：序列号管理的</w:t>
      </w:r>
      <w:r>
        <w:rPr>
          <w:rFonts w:hint="eastAsia"/>
          <w:lang w:eastAsia="zh-CN"/>
        </w:rPr>
        <w:t>货品</w:t>
      </w:r>
      <w:r w:rsidRPr="009C4C6A">
        <w:rPr>
          <w:rFonts w:hint="eastAsia"/>
          <w:lang w:eastAsia="zh-CN"/>
        </w:rPr>
        <w:t>需要成对入出，不可单件入出。例如：刹车片分左右一对是一组。</w:t>
      </w:r>
    </w:p>
    <w:p w14:paraId="6A49355C" w14:textId="35AB5591" w:rsidR="00A70505" w:rsidRPr="00A70505" w:rsidRDefault="00A70505" w:rsidP="0055193F">
      <w:pPr>
        <w:pStyle w:val="3"/>
        <w:rPr>
          <w:lang w:eastAsia="zh-CN"/>
        </w:rPr>
      </w:pPr>
      <w:bookmarkStart w:id="12" w:name="_Toc92786696"/>
      <w:r w:rsidRPr="00A70505">
        <w:rPr>
          <w:rFonts w:ascii="宋体" w:eastAsia="宋体" w:hAnsi="宋体" w:cs="宋体" w:hint="eastAsia"/>
          <w:lang w:eastAsia="zh-CN"/>
        </w:rPr>
        <w:t>计量单位</w:t>
      </w:r>
      <w:bookmarkEnd w:id="12"/>
    </w:p>
    <w:p w14:paraId="2A670DAC" w14:textId="75EFAAAA" w:rsidR="00A70505" w:rsidRPr="00860DE7" w:rsidRDefault="00860DE7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基础计量单位</w:t>
      </w:r>
      <w:r>
        <w:rPr>
          <w:lang w:eastAsia="zh-CN"/>
        </w:rPr>
        <w:t>—EXCEL</w:t>
      </w:r>
      <w:r>
        <w:rPr>
          <w:rFonts w:hint="eastAsia"/>
          <w:lang w:eastAsia="zh-CN"/>
        </w:rPr>
        <w:t>导入</w:t>
      </w:r>
    </w:p>
    <w:p w14:paraId="44ABCA9C" w14:textId="23F395DB" w:rsidR="00A70505" w:rsidRDefault="00A70505" w:rsidP="0055193F">
      <w:pPr>
        <w:pStyle w:val="3"/>
        <w:rPr>
          <w:lang w:eastAsia="zh-CN"/>
        </w:rPr>
      </w:pPr>
      <w:bookmarkStart w:id="13" w:name="_Toc92786697"/>
      <w:r>
        <w:rPr>
          <w:rFonts w:ascii="宋体" w:eastAsia="宋体" w:hAnsi="宋体" w:cs="宋体" w:hint="eastAsia"/>
          <w:lang w:eastAsia="zh-CN"/>
        </w:rPr>
        <w:t>企业管理</w:t>
      </w:r>
      <w:bookmarkEnd w:id="13"/>
    </w:p>
    <w:p w14:paraId="39CF6B21" w14:textId="77777777" w:rsidR="00860DE7" w:rsidRDefault="00860DE7" w:rsidP="00860DE7">
      <w:pPr>
        <w:spacing w:after="0"/>
        <w:rPr>
          <w:lang w:eastAsia="zh-CN"/>
        </w:rPr>
      </w:pPr>
      <w:r>
        <w:rPr>
          <w:lang w:eastAsia="zh-CN"/>
        </w:rPr>
        <w:t>客户是指出库时的发运地，或者销售订单中的客户。</w:t>
      </w:r>
    </w:p>
    <w:p w14:paraId="654D995E" w14:textId="77777777" w:rsidR="00860DE7" w:rsidRDefault="00860DE7" w:rsidP="00860DE7">
      <w:pPr>
        <w:spacing w:after="0"/>
        <w:rPr>
          <w:lang w:eastAsia="zh-CN"/>
        </w:rPr>
      </w:pPr>
      <w:r>
        <w:rPr>
          <w:lang w:eastAsia="zh-CN"/>
        </w:rPr>
        <w:t>库存中的指定客户在批属性中实现。</w:t>
      </w:r>
    </w:p>
    <w:p w14:paraId="6D0196D1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同步</w:t>
      </w:r>
      <w:r>
        <w:rPr>
          <w:rFonts w:hint="eastAsia"/>
          <w:lang w:eastAsia="zh-CN"/>
        </w:rPr>
        <w:t>E</w:t>
      </w:r>
      <w:r>
        <w:rPr>
          <w:lang w:eastAsia="zh-CN"/>
        </w:rPr>
        <w:t>RP</w:t>
      </w:r>
      <w:r>
        <w:rPr>
          <w:rFonts w:hint="eastAsia"/>
          <w:lang w:eastAsia="zh-CN"/>
        </w:rPr>
        <w:t>中的客户</w:t>
      </w:r>
    </w:p>
    <w:p w14:paraId="7103D0CD" w14:textId="77777777" w:rsidR="00860DE7" w:rsidRDefault="00860DE7" w:rsidP="00860DE7">
      <w:pPr>
        <w:spacing w:after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A6E327F" wp14:editId="30940CE0">
            <wp:extent cx="5695950" cy="30587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D89A" w14:textId="1D15785E" w:rsidR="00A70505" w:rsidRDefault="00A70505" w:rsidP="00A36451">
      <w:pPr>
        <w:spacing w:after="0"/>
        <w:rPr>
          <w:lang w:eastAsia="zh-CN"/>
        </w:rPr>
      </w:pPr>
    </w:p>
    <w:p w14:paraId="5BB7819E" w14:textId="1A89AD88" w:rsidR="00A70505" w:rsidRPr="00A70505" w:rsidRDefault="00A70505" w:rsidP="0055193F">
      <w:pPr>
        <w:pStyle w:val="3"/>
        <w:rPr>
          <w:lang w:eastAsia="zh-CN"/>
        </w:rPr>
      </w:pPr>
      <w:bookmarkStart w:id="14" w:name="_Toc92786698"/>
      <w:r w:rsidRPr="00A70505">
        <w:rPr>
          <w:rFonts w:ascii="宋体" w:eastAsia="宋体" w:hAnsi="宋体" w:cs="宋体" w:hint="eastAsia"/>
          <w:lang w:eastAsia="zh-CN"/>
        </w:rPr>
        <w:t>包装管理</w:t>
      </w:r>
      <w:bookmarkEnd w:id="14"/>
    </w:p>
    <w:p w14:paraId="7FE1E326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本项目包装只分为两级，最小计量单位和外包装单位。</w:t>
      </w:r>
    </w:p>
    <w:p w14:paraId="17D4141B" w14:textId="77777777" w:rsidR="00860DE7" w:rsidRDefault="00860DE7" w:rsidP="00860DE7">
      <w:pPr>
        <w:spacing w:after="0"/>
        <w:rPr>
          <w:lang w:eastAsia="zh-CN"/>
        </w:rPr>
      </w:pPr>
    </w:p>
    <w:p w14:paraId="3E14077B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现场业务中的包装分为两种：</w:t>
      </w:r>
    </w:p>
    <w:p w14:paraId="216FD1F4" w14:textId="77777777" w:rsidR="00860DE7" w:rsidRDefault="00860DE7" w:rsidP="00B92365">
      <w:pPr>
        <w:pStyle w:val="af6"/>
        <w:numPr>
          <w:ilvl w:val="0"/>
          <w:numId w:val="4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木箱包装：木箱包装货品只有一层包装，包装是指最外层的木箱，木箱内的货品为最小计量单位</w:t>
      </w:r>
      <w:r>
        <w:rPr>
          <w:rFonts w:hint="eastAsia"/>
          <w:lang w:eastAsia="zh-CN"/>
        </w:rPr>
        <w:t>PCS</w:t>
      </w:r>
      <w:r>
        <w:rPr>
          <w:rFonts w:hint="eastAsia"/>
          <w:lang w:eastAsia="zh-CN"/>
        </w:rPr>
        <w:t>木箱包装的货品不需要容器承载，木箱本身即为承载容器，发货时一般整箱发货，如果拆零发货将按照</w:t>
      </w:r>
      <w:r>
        <w:rPr>
          <w:rFonts w:hint="eastAsia"/>
          <w:lang w:eastAsia="zh-CN"/>
        </w:rPr>
        <w:t>PCS</w:t>
      </w:r>
      <w:r>
        <w:rPr>
          <w:rFonts w:hint="eastAsia"/>
          <w:lang w:eastAsia="zh-CN"/>
        </w:rPr>
        <w:t>为单位进行发货。</w:t>
      </w:r>
    </w:p>
    <w:p w14:paraId="59D63011" w14:textId="77777777" w:rsidR="00860DE7" w:rsidRDefault="00860DE7" w:rsidP="00860DE7">
      <w:pPr>
        <w:pStyle w:val="af6"/>
        <w:spacing w:after="0"/>
        <w:ind w:left="420" w:firstLineChars="0" w:firstLine="0"/>
        <w:rPr>
          <w:lang w:eastAsia="zh-CN"/>
        </w:rPr>
      </w:pPr>
    </w:p>
    <w:p w14:paraId="08FEDF62" w14:textId="77777777" w:rsidR="00860DE7" w:rsidRDefault="00860DE7" w:rsidP="00B92365">
      <w:pPr>
        <w:pStyle w:val="af6"/>
        <w:numPr>
          <w:ilvl w:val="0"/>
          <w:numId w:val="4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纸箱包装：纸箱包装货品只有一层包装，包装是指最外层的纸箱，纸箱内的货品为最小计量单位</w:t>
      </w:r>
      <w:r>
        <w:rPr>
          <w:rFonts w:hint="eastAsia"/>
          <w:lang w:eastAsia="zh-CN"/>
        </w:rPr>
        <w:t>PCS</w:t>
      </w:r>
      <w:r>
        <w:rPr>
          <w:rFonts w:hint="eastAsia"/>
          <w:lang w:eastAsia="zh-CN"/>
        </w:rPr>
        <w:t>纸箱包装的货品由托盘承载，通过托盘上架的库位。纸箱包装的货品放在人工区，不进入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自动货架区。（纸箱在业务中没有箱号管理，并且在本次项目中不管理）</w:t>
      </w:r>
    </w:p>
    <w:p w14:paraId="34CC78F6" w14:textId="77777777" w:rsidR="00860DE7" w:rsidRDefault="00860DE7" w:rsidP="00B92365">
      <w:pPr>
        <w:pStyle w:val="af6"/>
        <w:numPr>
          <w:ilvl w:val="0"/>
          <w:numId w:val="4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散货成套入出，增加一层包装数量。</w:t>
      </w:r>
    </w:p>
    <w:p w14:paraId="23493E59" w14:textId="77777777" w:rsidR="00860DE7" w:rsidRDefault="00860DE7" w:rsidP="00860DE7">
      <w:pPr>
        <w:pStyle w:val="af6"/>
        <w:spacing w:after="0"/>
        <w:ind w:left="420" w:firstLineChars="0" w:firstLine="0"/>
        <w:rPr>
          <w:lang w:eastAsia="zh-CN"/>
        </w:rPr>
      </w:pPr>
    </w:p>
    <w:p w14:paraId="4BE9B306" w14:textId="77777777" w:rsidR="00860DE7" w:rsidRPr="00C70A9B" w:rsidRDefault="00860DE7" w:rsidP="00860DE7">
      <w:pPr>
        <w:spacing w:after="0"/>
        <w:rPr>
          <w:u w:val="single"/>
          <w:lang w:eastAsia="zh-CN"/>
        </w:rPr>
      </w:pPr>
      <w:r w:rsidRPr="00C70A9B">
        <w:rPr>
          <w:rFonts w:hint="eastAsia"/>
          <w:u w:val="single"/>
          <w:lang w:eastAsia="zh-CN"/>
        </w:rPr>
        <w:t>NOTE</w:t>
      </w:r>
      <w:r w:rsidRPr="00C70A9B">
        <w:rPr>
          <w:rFonts w:hint="eastAsia"/>
          <w:u w:val="single"/>
          <w:lang w:eastAsia="zh-CN"/>
        </w:rPr>
        <w:t>：</w:t>
      </w:r>
    </w:p>
    <w:p w14:paraId="5F85CD16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目前库房内入库的货品存在半箱入库的情况，后续库房在接收货品时要求满箱入库。</w:t>
      </w:r>
    </w:p>
    <w:p w14:paraId="2B19B204" w14:textId="77777777" w:rsidR="00860DE7" w:rsidRPr="00C70A9B" w:rsidRDefault="00860DE7" w:rsidP="00860DE7">
      <w:pPr>
        <w:spacing w:after="0"/>
        <w:rPr>
          <w:lang w:eastAsia="zh-CN"/>
        </w:rPr>
      </w:pPr>
    </w:p>
    <w:p w14:paraId="1443E5C4" w14:textId="7D1E0C0D" w:rsidR="00A70505" w:rsidRDefault="00860DE7" w:rsidP="00A36451">
      <w:pPr>
        <w:spacing w:after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78A6720" wp14:editId="63A2F1AB">
            <wp:extent cx="5695950" cy="3049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C2B4" w14:textId="06342D1E" w:rsidR="00A36451" w:rsidRPr="00860DE7" w:rsidRDefault="00A70505" w:rsidP="0055193F">
      <w:pPr>
        <w:pStyle w:val="3"/>
        <w:rPr>
          <w:lang w:eastAsia="zh-CN"/>
        </w:rPr>
      </w:pPr>
      <w:bookmarkStart w:id="15" w:name="_Toc92786699"/>
      <w:r w:rsidRPr="00A70505">
        <w:rPr>
          <w:rFonts w:ascii="宋体" w:eastAsia="宋体" w:hAnsi="宋体" w:cs="宋体" w:hint="eastAsia"/>
          <w:lang w:eastAsia="zh-CN"/>
        </w:rPr>
        <w:t>批属性</w:t>
      </w:r>
      <w:bookmarkEnd w:id="15"/>
    </w:p>
    <w:p w14:paraId="278F8C0B" w14:textId="77777777" w:rsidR="00860DE7" w:rsidRPr="00764135" w:rsidRDefault="00860DE7" w:rsidP="00A67D1D">
      <w:pPr>
        <w:numPr>
          <w:ilvl w:val="0"/>
          <w:numId w:val="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定义批属性验证如下：</w:t>
      </w:r>
    </w:p>
    <w:tbl>
      <w:tblPr>
        <w:tblW w:w="92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587"/>
        <w:gridCol w:w="587"/>
        <w:gridCol w:w="1067"/>
        <w:gridCol w:w="1134"/>
        <w:gridCol w:w="1417"/>
        <w:gridCol w:w="1418"/>
        <w:gridCol w:w="2020"/>
      </w:tblGrid>
      <w:tr w:rsidR="00860DE7" w:rsidRPr="00764135" w14:paraId="4BC45B82" w14:textId="77777777" w:rsidTr="00B935E3">
        <w:trPr>
          <w:trHeight w:val="378"/>
        </w:trPr>
        <w:tc>
          <w:tcPr>
            <w:tcW w:w="1015" w:type="dxa"/>
          </w:tcPr>
          <w:p w14:paraId="48FC3CE4" w14:textId="77777777" w:rsidR="00860DE7" w:rsidRPr="00764135" w:rsidRDefault="00860DE7" w:rsidP="002F0A94">
            <w:pPr>
              <w:pStyle w:val="31"/>
              <w:ind w:leftChars="0" w:left="360" w:hangingChars="199" w:hanging="36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批属性</w:t>
            </w:r>
          </w:p>
        </w:tc>
        <w:tc>
          <w:tcPr>
            <w:tcW w:w="587" w:type="dxa"/>
          </w:tcPr>
          <w:p w14:paraId="0FB8C7D4" w14:textId="77777777" w:rsidR="00860DE7" w:rsidRPr="00764135" w:rsidRDefault="00860DE7" w:rsidP="002F0A94">
            <w:pPr>
              <w:pStyle w:val="31"/>
              <w:ind w:leftChars="0" w:left="0" w:firstLineChars="0" w:firstLine="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可见</w:t>
            </w:r>
          </w:p>
        </w:tc>
        <w:tc>
          <w:tcPr>
            <w:tcW w:w="587" w:type="dxa"/>
          </w:tcPr>
          <w:p w14:paraId="3ED6D10E" w14:textId="77777777" w:rsidR="00860DE7" w:rsidRPr="00764135" w:rsidRDefault="00860DE7" w:rsidP="002F0A94">
            <w:pPr>
              <w:pStyle w:val="31"/>
              <w:ind w:leftChars="0" w:left="0" w:firstLineChars="0" w:firstLine="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必输</w:t>
            </w:r>
          </w:p>
        </w:tc>
        <w:tc>
          <w:tcPr>
            <w:tcW w:w="1067" w:type="dxa"/>
          </w:tcPr>
          <w:p w14:paraId="521ED309" w14:textId="77777777" w:rsidR="00860DE7" w:rsidRPr="00764135" w:rsidRDefault="00860DE7" w:rsidP="002F0A94">
            <w:pPr>
              <w:pStyle w:val="31"/>
              <w:ind w:leftChars="0" w:left="0" w:firstLineChars="0" w:firstLine="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长度上限</w:t>
            </w:r>
          </w:p>
        </w:tc>
        <w:tc>
          <w:tcPr>
            <w:tcW w:w="1134" w:type="dxa"/>
          </w:tcPr>
          <w:p w14:paraId="0392EF04" w14:textId="77777777" w:rsidR="00860DE7" w:rsidRPr="00764135" w:rsidRDefault="00860DE7" w:rsidP="002F0A94">
            <w:pPr>
              <w:pStyle w:val="31"/>
              <w:ind w:leftChars="20" w:left="400" w:hangingChars="199" w:hanging="360"/>
              <w:rPr>
                <w:rFonts w:ascii="Calibri"/>
                <w:b/>
                <w:sz w:val="18"/>
                <w:szCs w:val="18"/>
              </w:rPr>
            </w:pPr>
            <w:r>
              <w:rPr>
                <w:rFonts w:ascii="Calibri" w:hint="eastAsia"/>
                <w:b/>
                <w:sz w:val="18"/>
                <w:szCs w:val="18"/>
              </w:rPr>
              <w:t>生成方法</w:t>
            </w:r>
          </w:p>
        </w:tc>
        <w:tc>
          <w:tcPr>
            <w:tcW w:w="1417" w:type="dxa"/>
          </w:tcPr>
          <w:p w14:paraId="36E831C3" w14:textId="77777777" w:rsidR="00860DE7" w:rsidRDefault="00860DE7" w:rsidP="002F0A94">
            <w:pPr>
              <w:pStyle w:val="31"/>
              <w:ind w:leftChars="0" w:left="0" w:firstLineChars="0" w:firstLine="0"/>
              <w:rPr>
                <w:rFonts w:ascii="Calibri"/>
                <w:b/>
                <w:sz w:val="18"/>
                <w:szCs w:val="18"/>
              </w:rPr>
            </w:pPr>
            <w:r w:rsidRPr="008259B6">
              <w:rPr>
                <w:rFonts w:ascii="Calibri" w:hint="eastAsia"/>
                <w:b/>
                <w:sz w:val="18"/>
                <w:szCs w:val="18"/>
              </w:rPr>
              <w:t>批属性标签</w:t>
            </w:r>
          </w:p>
        </w:tc>
        <w:tc>
          <w:tcPr>
            <w:tcW w:w="1418" w:type="dxa"/>
          </w:tcPr>
          <w:p w14:paraId="04C9E05B" w14:textId="77777777" w:rsidR="00860DE7" w:rsidRPr="00764135" w:rsidRDefault="00860DE7" w:rsidP="002F0A94">
            <w:pPr>
              <w:pStyle w:val="31"/>
              <w:ind w:leftChars="0" w:left="360" w:hangingChars="199" w:hanging="360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="Calibri" w:hint="eastAsia"/>
                <w:b/>
                <w:sz w:val="18"/>
                <w:szCs w:val="18"/>
              </w:rPr>
              <w:t>批属性含义</w:t>
            </w:r>
          </w:p>
        </w:tc>
        <w:tc>
          <w:tcPr>
            <w:tcW w:w="2020" w:type="dxa"/>
          </w:tcPr>
          <w:p w14:paraId="4FB0C6B8" w14:textId="77777777" w:rsidR="00860DE7" w:rsidRDefault="00860DE7" w:rsidP="002F0A94">
            <w:pPr>
              <w:pStyle w:val="31"/>
              <w:ind w:leftChars="0" w:left="360" w:hangingChars="199" w:hanging="360"/>
              <w:rPr>
                <w:rFonts w:ascii="Calibri"/>
                <w:b/>
                <w:sz w:val="18"/>
                <w:szCs w:val="18"/>
              </w:rPr>
            </w:pPr>
            <w:r>
              <w:rPr>
                <w:rFonts w:ascii="Calibri" w:hint="eastAsia"/>
                <w:b/>
                <w:sz w:val="18"/>
                <w:szCs w:val="18"/>
              </w:rPr>
              <w:t>备注</w:t>
            </w:r>
          </w:p>
        </w:tc>
      </w:tr>
      <w:tr w:rsidR="00860DE7" w:rsidRPr="00764135" w14:paraId="2D102D3A" w14:textId="77777777" w:rsidTr="00B935E3">
        <w:tc>
          <w:tcPr>
            <w:tcW w:w="1015" w:type="dxa"/>
          </w:tcPr>
          <w:p w14:paraId="46F75BD3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01</w:t>
            </w:r>
          </w:p>
        </w:tc>
        <w:tc>
          <w:tcPr>
            <w:tcW w:w="587" w:type="dxa"/>
          </w:tcPr>
          <w:p w14:paraId="1A8A8013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4E602B3F" w14:textId="1714E1A5" w:rsidR="00860DE7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1067" w:type="dxa"/>
          </w:tcPr>
          <w:p w14:paraId="5A6801A0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6</w:t>
            </w:r>
          </w:p>
        </w:tc>
        <w:tc>
          <w:tcPr>
            <w:tcW w:w="1134" w:type="dxa"/>
          </w:tcPr>
          <w:p w14:paraId="63134CFC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扫描</w:t>
            </w:r>
          </w:p>
        </w:tc>
        <w:tc>
          <w:tcPr>
            <w:tcW w:w="1417" w:type="dxa"/>
          </w:tcPr>
          <w:p w14:paraId="767D5508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生产批次</w:t>
            </w:r>
          </w:p>
        </w:tc>
        <w:tc>
          <w:tcPr>
            <w:tcW w:w="1418" w:type="dxa"/>
          </w:tcPr>
          <w:p w14:paraId="41340CEA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2020" w:type="dxa"/>
          </w:tcPr>
          <w:p w14:paraId="04E05456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200524</w:t>
            </w:r>
            <w:r w:rsidRPr="008200B2">
              <w:rPr>
                <w:rFonts w:ascii="Calibri" w:hint="eastAsia"/>
                <w:sz w:val="18"/>
                <w:szCs w:val="18"/>
              </w:rPr>
              <w:t>（</w:t>
            </w:r>
            <w:r w:rsidRPr="008200B2">
              <w:rPr>
                <w:rFonts w:ascii="Calibri" w:hint="eastAsia"/>
                <w:sz w:val="18"/>
                <w:szCs w:val="18"/>
              </w:rPr>
              <w:t>YYMMDD</w:t>
            </w:r>
            <w:r w:rsidRPr="008200B2">
              <w:rPr>
                <w:rFonts w:ascii="Calibri" w:hint="eastAsia"/>
                <w:sz w:val="18"/>
                <w:szCs w:val="18"/>
              </w:rPr>
              <w:t>）</w:t>
            </w:r>
          </w:p>
        </w:tc>
      </w:tr>
      <w:tr w:rsidR="00160A90" w:rsidRPr="00764135" w14:paraId="4C667EEF" w14:textId="77777777" w:rsidTr="00B935E3">
        <w:tc>
          <w:tcPr>
            <w:tcW w:w="1015" w:type="dxa"/>
          </w:tcPr>
          <w:p w14:paraId="0D198C1B" w14:textId="6BCE8D77" w:rsidR="00160A90" w:rsidRDefault="0015513F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2</w:t>
            </w:r>
          </w:p>
        </w:tc>
        <w:tc>
          <w:tcPr>
            <w:tcW w:w="587" w:type="dxa"/>
          </w:tcPr>
          <w:p w14:paraId="28209BBC" w14:textId="22E2C7B0" w:rsidR="00160A90" w:rsidRDefault="00D43581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0603506B" w14:textId="494D0715" w:rsidR="00160A90" w:rsidRDefault="00D43581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4830D989" w14:textId="57E439B7" w:rsidR="00160A90" w:rsidRDefault="00D43581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30</w:t>
            </w:r>
          </w:p>
        </w:tc>
        <w:tc>
          <w:tcPr>
            <w:tcW w:w="1134" w:type="dxa"/>
          </w:tcPr>
          <w:p w14:paraId="15162D3F" w14:textId="4C54F430" w:rsidR="00160A90" w:rsidRDefault="00160A90" w:rsidP="008D1020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从物品型号属性或收货时采集</w:t>
            </w:r>
          </w:p>
        </w:tc>
        <w:tc>
          <w:tcPr>
            <w:tcW w:w="1417" w:type="dxa"/>
          </w:tcPr>
          <w:p w14:paraId="0ED28083" w14:textId="69F687CE" w:rsidR="00160A90" w:rsidRDefault="00160A90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160A90">
              <w:rPr>
                <w:rFonts w:ascii="Calibri" w:hint="eastAsia"/>
                <w:sz w:val="18"/>
                <w:szCs w:val="18"/>
                <w:lang w:eastAsia="zh-CN"/>
              </w:rPr>
              <w:t>规格型号</w:t>
            </w:r>
          </w:p>
        </w:tc>
        <w:tc>
          <w:tcPr>
            <w:tcW w:w="1418" w:type="dxa"/>
          </w:tcPr>
          <w:p w14:paraId="3C98E507" w14:textId="2D67790F" w:rsidR="00160A90" w:rsidRDefault="007F1B9E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通用件在收货的时候需要指定规格型号</w:t>
            </w:r>
          </w:p>
        </w:tc>
        <w:tc>
          <w:tcPr>
            <w:tcW w:w="2020" w:type="dxa"/>
          </w:tcPr>
          <w:p w14:paraId="5097034D" w14:textId="77777777" w:rsidR="00160A90" w:rsidRDefault="00160A90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860DE7" w:rsidRPr="00764135" w14:paraId="5965C8E5" w14:textId="77777777" w:rsidTr="00B935E3">
        <w:tc>
          <w:tcPr>
            <w:tcW w:w="1015" w:type="dxa"/>
          </w:tcPr>
          <w:p w14:paraId="60A3D692" w14:textId="7C55C5C1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3</w:t>
            </w:r>
          </w:p>
        </w:tc>
        <w:tc>
          <w:tcPr>
            <w:tcW w:w="587" w:type="dxa"/>
          </w:tcPr>
          <w:p w14:paraId="086B8A57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20A6E348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1067" w:type="dxa"/>
          </w:tcPr>
          <w:p w14:paraId="3D69F30F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6</w:t>
            </w:r>
          </w:p>
        </w:tc>
        <w:tc>
          <w:tcPr>
            <w:tcW w:w="1134" w:type="dxa"/>
          </w:tcPr>
          <w:p w14:paraId="249E5F3E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系统日期</w:t>
            </w:r>
          </w:p>
        </w:tc>
        <w:tc>
          <w:tcPr>
            <w:tcW w:w="1417" w:type="dxa"/>
          </w:tcPr>
          <w:p w14:paraId="6AB88A5D" w14:textId="424BD802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入库</w:t>
            </w:r>
            <w:r w:rsidR="00B935E3">
              <w:rPr>
                <w:rFonts w:ascii="Calibri" w:hint="eastAsia"/>
                <w:sz w:val="18"/>
                <w:szCs w:val="18"/>
                <w:lang w:eastAsia="zh-CN"/>
              </w:rPr>
              <w:t>日期</w:t>
            </w:r>
          </w:p>
        </w:tc>
        <w:tc>
          <w:tcPr>
            <w:tcW w:w="1418" w:type="dxa"/>
          </w:tcPr>
          <w:p w14:paraId="44A0FE82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 w:hint="eastAsia"/>
                <w:sz w:val="18"/>
                <w:szCs w:val="18"/>
              </w:rPr>
              <w:t>收货日期</w:t>
            </w:r>
          </w:p>
        </w:tc>
        <w:tc>
          <w:tcPr>
            <w:tcW w:w="2020" w:type="dxa"/>
          </w:tcPr>
          <w:p w14:paraId="6F508A34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200524</w:t>
            </w:r>
            <w:r w:rsidRPr="008200B2">
              <w:rPr>
                <w:rFonts w:ascii="Calibri" w:hint="eastAsia"/>
                <w:sz w:val="18"/>
                <w:szCs w:val="18"/>
              </w:rPr>
              <w:t>（</w:t>
            </w:r>
            <w:r w:rsidRPr="008200B2">
              <w:rPr>
                <w:rFonts w:ascii="Calibri" w:hint="eastAsia"/>
                <w:sz w:val="18"/>
                <w:szCs w:val="18"/>
              </w:rPr>
              <w:t>YYMMDD</w:t>
            </w:r>
            <w:r w:rsidRPr="008200B2">
              <w:rPr>
                <w:rFonts w:ascii="Calibri" w:hint="eastAsia"/>
                <w:sz w:val="18"/>
                <w:szCs w:val="18"/>
              </w:rPr>
              <w:t>）</w:t>
            </w:r>
          </w:p>
          <w:p w14:paraId="7FD2E9F1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8200B2">
              <w:rPr>
                <w:rFonts w:ascii="Calibri" w:hint="eastAsia"/>
                <w:sz w:val="18"/>
                <w:szCs w:val="18"/>
                <w:lang w:eastAsia="zh-CN"/>
              </w:rPr>
              <w:t>全场</w:t>
            </w:r>
            <w:r w:rsidRPr="008200B2">
              <w:rPr>
                <w:rFonts w:ascii="Calibri" w:hint="eastAsia"/>
                <w:sz w:val="18"/>
                <w:szCs w:val="18"/>
                <w:lang w:eastAsia="zh-CN"/>
              </w:rPr>
              <w:t>FIFO</w:t>
            </w:r>
            <w:r w:rsidRPr="008200B2">
              <w:rPr>
                <w:rFonts w:ascii="Calibri" w:hint="eastAsia"/>
                <w:sz w:val="18"/>
                <w:szCs w:val="18"/>
                <w:lang w:eastAsia="zh-CN"/>
              </w:rPr>
              <w:t>，用收货日期</w:t>
            </w:r>
          </w:p>
        </w:tc>
      </w:tr>
      <w:tr w:rsidR="00860DE7" w:rsidRPr="00764135" w14:paraId="094B5825" w14:textId="77777777" w:rsidTr="00B935E3">
        <w:tc>
          <w:tcPr>
            <w:tcW w:w="1015" w:type="dxa"/>
          </w:tcPr>
          <w:p w14:paraId="30D8ED42" w14:textId="1F0A7F6A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4</w:t>
            </w:r>
          </w:p>
        </w:tc>
        <w:tc>
          <w:tcPr>
            <w:tcW w:w="587" w:type="dxa"/>
          </w:tcPr>
          <w:p w14:paraId="0D12BE51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231BEBE4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013541BB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500</w:t>
            </w:r>
          </w:p>
        </w:tc>
        <w:tc>
          <w:tcPr>
            <w:tcW w:w="1134" w:type="dxa"/>
          </w:tcPr>
          <w:p w14:paraId="73274360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上位系统或</w:t>
            </w:r>
          </w:p>
          <w:p w14:paraId="4450ACAB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建单时写入</w:t>
            </w:r>
          </w:p>
        </w:tc>
        <w:tc>
          <w:tcPr>
            <w:tcW w:w="1417" w:type="dxa"/>
          </w:tcPr>
          <w:p w14:paraId="65FCE5A0" w14:textId="518F1B63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客户</w:t>
            </w:r>
          </w:p>
        </w:tc>
        <w:tc>
          <w:tcPr>
            <w:tcW w:w="1418" w:type="dxa"/>
          </w:tcPr>
          <w:p w14:paraId="32020C3C" w14:textId="3D3491CF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客户</w:t>
            </w:r>
            <w:r w:rsidR="00B935E3">
              <w:rPr>
                <w:rFonts w:ascii="Calibri" w:hint="eastAsia"/>
                <w:sz w:val="18"/>
                <w:szCs w:val="18"/>
                <w:lang w:eastAsia="zh-CN"/>
              </w:rPr>
              <w:t>编码</w:t>
            </w:r>
          </w:p>
        </w:tc>
        <w:tc>
          <w:tcPr>
            <w:tcW w:w="2020" w:type="dxa"/>
          </w:tcPr>
          <w:p w14:paraId="139C1CDC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部分货品生产时即会指定所</w:t>
            </w:r>
          </w:p>
          <w:p w14:paraId="670BED33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属客户，被指定客户的货品</w:t>
            </w:r>
          </w:p>
          <w:p w14:paraId="4F97B018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被分配时需要提示</w:t>
            </w:r>
          </w:p>
        </w:tc>
      </w:tr>
      <w:tr w:rsidR="003A273D" w:rsidRPr="00764135" w14:paraId="73E2C21E" w14:textId="77777777" w:rsidTr="00B935E3">
        <w:tc>
          <w:tcPr>
            <w:tcW w:w="1015" w:type="dxa"/>
          </w:tcPr>
          <w:p w14:paraId="37C22552" w14:textId="148803A5" w:rsidR="003A273D" w:rsidRPr="008200B2" w:rsidRDefault="00F33A2A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5</w:t>
            </w:r>
          </w:p>
        </w:tc>
        <w:tc>
          <w:tcPr>
            <w:tcW w:w="587" w:type="dxa"/>
          </w:tcPr>
          <w:p w14:paraId="2E1E8F76" w14:textId="792701C9" w:rsidR="003A273D" w:rsidRDefault="00F33A2A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65725F15" w14:textId="15857E9A" w:rsidR="003A273D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6FB691D3" w14:textId="2E1CA151" w:rsidR="003A273D" w:rsidRDefault="00F33A2A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100</w:t>
            </w:r>
          </w:p>
        </w:tc>
        <w:tc>
          <w:tcPr>
            <w:tcW w:w="1134" w:type="dxa"/>
          </w:tcPr>
          <w:p w14:paraId="4A054CC1" w14:textId="46C56554" w:rsidR="003A273D" w:rsidRDefault="003A273D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1417" w:type="dxa"/>
          </w:tcPr>
          <w:p w14:paraId="485E60C1" w14:textId="46A937DD" w:rsidR="003A273D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钢</w:t>
            </w:r>
            <w:r w:rsidR="001464D4">
              <w:rPr>
                <w:rFonts w:ascii="Calibri" w:hint="eastAsia"/>
                <w:sz w:val="18"/>
                <w:szCs w:val="18"/>
                <w:lang w:eastAsia="zh-CN"/>
              </w:rPr>
              <w:t>背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批次</w:t>
            </w:r>
          </w:p>
        </w:tc>
        <w:tc>
          <w:tcPr>
            <w:tcW w:w="1418" w:type="dxa"/>
          </w:tcPr>
          <w:p w14:paraId="67B2A161" w14:textId="43BABCB7" w:rsidR="003A273D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闸片时有效</w:t>
            </w:r>
          </w:p>
        </w:tc>
        <w:tc>
          <w:tcPr>
            <w:tcW w:w="2020" w:type="dxa"/>
          </w:tcPr>
          <w:p w14:paraId="4AE5FB33" w14:textId="77777777" w:rsidR="003A273D" w:rsidRDefault="003A273D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B935E3" w:rsidRPr="00764135" w14:paraId="662F1D4E" w14:textId="77777777" w:rsidTr="00B935E3">
        <w:tc>
          <w:tcPr>
            <w:tcW w:w="1015" w:type="dxa"/>
          </w:tcPr>
          <w:p w14:paraId="5626D4C2" w14:textId="43F67B7F" w:rsidR="00B935E3" w:rsidRPr="008200B2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6</w:t>
            </w:r>
          </w:p>
        </w:tc>
        <w:tc>
          <w:tcPr>
            <w:tcW w:w="587" w:type="dxa"/>
          </w:tcPr>
          <w:p w14:paraId="2ABCF842" w14:textId="7639ACE1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2E8CD764" w14:textId="09FC4E1C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6C2FE1E1" w14:textId="4F72DDA4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100</w:t>
            </w:r>
          </w:p>
        </w:tc>
        <w:tc>
          <w:tcPr>
            <w:tcW w:w="1134" w:type="dxa"/>
          </w:tcPr>
          <w:p w14:paraId="03F96AAE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1417" w:type="dxa"/>
          </w:tcPr>
          <w:p w14:paraId="127E4518" w14:textId="2814F3A7" w:rsidR="00B935E3" w:rsidRDefault="004963B6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4963B6">
              <w:rPr>
                <w:rFonts w:ascii="Calibri" w:hint="eastAsia"/>
                <w:sz w:val="18"/>
                <w:szCs w:val="18"/>
                <w:lang w:eastAsia="zh-CN"/>
              </w:rPr>
              <w:t>摩擦块</w:t>
            </w:r>
            <w:r w:rsidR="00B935E3">
              <w:rPr>
                <w:rFonts w:ascii="Calibri" w:hint="eastAsia"/>
                <w:sz w:val="18"/>
                <w:szCs w:val="18"/>
                <w:lang w:eastAsia="zh-CN"/>
              </w:rPr>
              <w:t>批次</w:t>
            </w:r>
          </w:p>
        </w:tc>
        <w:tc>
          <w:tcPr>
            <w:tcW w:w="1418" w:type="dxa"/>
          </w:tcPr>
          <w:p w14:paraId="112D5FD2" w14:textId="75BC368F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闸片时有效</w:t>
            </w:r>
          </w:p>
        </w:tc>
        <w:tc>
          <w:tcPr>
            <w:tcW w:w="2020" w:type="dxa"/>
          </w:tcPr>
          <w:p w14:paraId="14C1B450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B935E3" w:rsidRPr="00764135" w14:paraId="1AC1AF11" w14:textId="77777777" w:rsidTr="00B935E3">
        <w:tc>
          <w:tcPr>
            <w:tcW w:w="1015" w:type="dxa"/>
          </w:tcPr>
          <w:p w14:paraId="4A9AC8C3" w14:textId="4BDE945A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7</w:t>
            </w:r>
          </w:p>
        </w:tc>
        <w:tc>
          <w:tcPr>
            <w:tcW w:w="587" w:type="dxa"/>
          </w:tcPr>
          <w:p w14:paraId="2F14B669" w14:textId="079B53F5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48A69E41" w14:textId="7EA260B4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3B1201B9" w14:textId="2E8734EF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100</w:t>
            </w:r>
          </w:p>
        </w:tc>
        <w:tc>
          <w:tcPr>
            <w:tcW w:w="1134" w:type="dxa"/>
          </w:tcPr>
          <w:p w14:paraId="3CD8F571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1417" w:type="dxa"/>
          </w:tcPr>
          <w:p w14:paraId="6A4CC4B8" w14:textId="38B0E43C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产品标识代码</w:t>
            </w:r>
          </w:p>
        </w:tc>
        <w:tc>
          <w:tcPr>
            <w:tcW w:w="1418" w:type="dxa"/>
          </w:tcPr>
          <w:p w14:paraId="1E23AA6D" w14:textId="6BB483E6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客户物品编码</w:t>
            </w:r>
          </w:p>
        </w:tc>
        <w:tc>
          <w:tcPr>
            <w:tcW w:w="2020" w:type="dxa"/>
          </w:tcPr>
          <w:p w14:paraId="594DDA6F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091B52" w:rsidRPr="00764135" w14:paraId="407C43FA" w14:textId="77777777" w:rsidTr="00B935E3">
        <w:tc>
          <w:tcPr>
            <w:tcW w:w="1015" w:type="dxa"/>
          </w:tcPr>
          <w:p w14:paraId="117B51A7" w14:textId="508A2175" w:rsidR="00091B52" w:rsidRDefault="00DD1D4F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</w:t>
            </w:r>
            <w:r>
              <w:rPr>
                <w:rFonts w:ascii="Calibri"/>
                <w:sz w:val="18"/>
                <w:szCs w:val="18"/>
                <w:lang w:eastAsia="zh-CN"/>
              </w:rPr>
              <w:t>8</w:t>
            </w:r>
          </w:p>
        </w:tc>
        <w:tc>
          <w:tcPr>
            <w:tcW w:w="587" w:type="dxa"/>
          </w:tcPr>
          <w:p w14:paraId="42F81CE1" w14:textId="3E0EFDC5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4378B9D5" w14:textId="4FEEBD01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097DEEE8" w14:textId="635BC67A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</w:t>
            </w:r>
          </w:p>
        </w:tc>
        <w:tc>
          <w:tcPr>
            <w:tcW w:w="1134" w:type="dxa"/>
          </w:tcPr>
          <w:p w14:paraId="3F42FB8B" w14:textId="53243F00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收货时采集</w:t>
            </w:r>
          </w:p>
        </w:tc>
        <w:tc>
          <w:tcPr>
            <w:tcW w:w="1417" w:type="dxa"/>
          </w:tcPr>
          <w:p w14:paraId="07B8E55B" w14:textId="5B400EC0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CRCC</w:t>
            </w:r>
          </w:p>
        </w:tc>
        <w:tc>
          <w:tcPr>
            <w:tcW w:w="1418" w:type="dxa"/>
          </w:tcPr>
          <w:p w14:paraId="5B439013" w14:textId="27EAD495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CRCC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验证</w:t>
            </w:r>
          </w:p>
        </w:tc>
        <w:tc>
          <w:tcPr>
            <w:tcW w:w="2020" w:type="dxa"/>
          </w:tcPr>
          <w:p w14:paraId="49FB15B3" w14:textId="62BEC531" w:rsidR="001A0B7B" w:rsidRDefault="001A0B7B" w:rsidP="00652523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只有两个值：是、否</w:t>
            </w:r>
          </w:p>
        </w:tc>
      </w:tr>
    </w:tbl>
    <w:p w14:paraId="2B0AD6EB" w14:textId="25CD65CA" w:rsidR="004E2F57" w:rsidRDefault="004E2F57" w:rsidP="00A36451">
      <w:pPr>
        <w:spacing w:after="0"/>
        <w:rPr>
          <w:lang w:eastAsia="zh-CN"/>
        </w:rPr>
      </w:pPr>
    </w:p>
    <w:p w14:paraId="732A9E4C" w14:textId="4F632EE5" w:rsidR="00E74F60" w:rsidRDefault="00506CED" w:rsidP="00A36451">
      <w:pPr>
        <w:spacing w:after="0"/>
        <w:rPr>
          <w:lang w:eastAsia="zh-CN"/>
        </w:rPr>
      </w:pPr>
      <w:r w:rsidRPr="00506CED">
        <w:rPr>
          <w:noProof/>
          <w:lang w:eastAsia="zh-CN"/>
        </w:rPr>
        <w:lastRenderedPageBreak/>
        <w:drawing>
          <wp:inline distT="0" distB="0" distL="0" distR="0" wp14:anchorId="588F7843" wp14:editId="11F49955">
            <wp:extent cx="5695950" cy="3437890"/>
            <wp:effectExtent l="0" t="0" r="635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3F7B" w14:textId="2F641624" w:rsidR="00E74F60" w:rsidRDefault="00E74F60" w:rsidP="00A36451">
      <w:pPr>
        <w:spacing w:after="0"/>
        <w:rPr>
          <w:lang w:eastAsia="zh-CN"/>
        </w:rPr>
      </w:pPr>
    </w:p>
    <w:p w14:paraId="705964DF" w14:textId="0FE1D5A3" w:rsidR="00916E7B" w:rsidRDefault="00916E7B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NOTE</w:t>
      </w:r>
      <w:r>
        <w:rPr>
          <w:rFonts w:hint="eastAsia"/>
          <w:lang w:eastAsia="zh-CN"/>
        </w:rPr>
        <w:t>：</w:t>
      </w:r>
    </w:p>
    <w:p w14:paraId="34AEFE3E" w14:textId="25AF3DAA" w:rsidR="00916E7B" w:rsidRDefault="00916E7B" w:rsidP="00B92365">
      <w:pPr>
        <w:pStyle w:val="af6"/>
        <w:numPr>
          <w:ilvl w:val="0"/>
          <w:numId w:val="1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冻结必须按照成品生产批次进行冻结。</w:t>
      </w:r>
    </w:p>
    <w:p w14:paraId="40DE27F2" w14:textId="56739254" w:rsidR="00916E7B" w:rsidRDefault="00916E7B" w:rsidP="00B92365">
      <w:pPr>
        <w:pStyle w:val="af6"/>
        <w:numPr>
          <w:ilvl w:val="0"/>
          <w:numId w:val="1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如果根据组装零件的生产批次进行冻结，在</w:t>
      </w:r>
      <w:r>
        <w:rPr>
          <w:rFonts w:hint="eastAsia"/>
          <w:lang w:eastAsia="zh-CN"/>
        </w:rPr>
        <w:t>MES</w:t>
      </w:r>
      <w:r>
        <w:rPr>
          <w:rFonts w:hint="eastAsia"/>
          <w:lang w:eastAsia="zh-CN"/>
        </w:rPr>
        <w:t>查询组装过程再根据成品生产批次进行冻结。</w:t>
      </w:r>
    </w:p>
    <w:p w14:paraId="26D5034B" w14:textId="073B03BF" w:rsidR="00916E7B" w:rsidRDefault="00916E7B" w:rsidP="00A36451">
      <w:pPr>
        <w:spacing w:after="0"/>
        <w:rPr>
          <w:lang w:eastAsia="zh-CN"/>
        </w:rPr>
      </w:pPr>
    </w:p>
    <w:p w14:paraId="7E0B770C" w14:textId="52D0C6D6" w:rsidR="00AF1B4D" w:rsidRDefault="00AF1B4D" w:rsidP="00A36451">
      <w:pPr>
        <w:spacing w:after="0"/>
        <w:rPr>
          <w:lang w:eastAsia="zh-CN"/>
        </w:rPr>
      </w:pPr>
      <w:r>
        <w:rPr>
          <w:lang w:eastAsia="zh-CN"/>
        </w:rPr>
        <w:t>专用客户批属性</w:t>
      </w:r>
    </w:p>
    <w:p w14:paraId="359E77D1" w14:textId="77777777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库房内会管理定向的客户库存即指定客户的库存。</w:t>
      </w:r>
    </w:p>
    <w:p w14:paraId="1B674D24" w14:textId="77777777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客户被列为批属性</w:t>
      </w:r>
      <w:r>
        <w:rPr>
          <w:rFonts w:hint="eastAsia"/>
          <w:lang w:eastAsia="zh-CN"/>
        </w:rPr>
        <w:t>03</w:t>
      </w:r>
      <w:r>
        <w:rPr>
          <w:rFonts w:hint="eastAsia"/>
          <w:lang w:eastAsia="zh-CN"/>
        </w:rPr>
        <w:t>进行管理。</w:t>
      </w:r>
    </w:p>
    <w:p w14:paraId="65072B1A" w14:textId="77777777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被指定客户的库存在特殊情况下允许分配给其他客户或其他业务。</w:t>
      </w:r>
    </w:p>
    <w:p w14:paraId="598A76B3" w14:textId="0DDE2A89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被指定客户的库存在分配给其他客户使用时需要用户提示。</w:t>
      </w:r>
    </w:p>
    <w:p w14:paraId="1F1293BA" w14:textId="26BA04C3" w:rsidR="00165E96" w:rsidRDefault="00165E96" w:rsidP="00165E96">
      <w:pPr>
        <w:spacing w:after="0"/>
        <w:rPr>
          <w:lang w:eastAsia="zh-CN"/>
        </w:rPr>
      </w:pPr>
    </w:p>
    <w:p w14:paraId="34694221" w14:textId="58BDBE7E" w:rsidR="00CB4677" w:rsidRDefault="00CD6DAC" w:rsidP="0055193F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物料清单</w:t>
      </w:r>
    </w:p>
    <w:p w14:paraId="654395E2" w14:textId="43DCAA80" w:rsidR="00CB4677" w:rsidRDefault="00817997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数据从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系统中获取。用户需要新增新的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时在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中操作，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系统会定时</w:t>
      </w:r>
      <w:r w:rsidR="00891911">
        <w:rPr>
          <w:rFonts w:hint="eastAsia"/>
          <w:lang w:eastAsia="zh-CN"/>
        </w:rPr>
        <w:t>从</w:t>
      </w:r>
      <w:r w:rsidR="00891911">
        <w:rPr>
          <w:rFonts w:hint="eastAsia"/>
          <w:lang w:eastAsia="zh-CN"/>
        </w:rPr>
        <w:t>ERP</w:t>
      </w:r>
      <w:r w:rsidR="00891911">
        <w:rPr>
          <w:rFonts w:hint="eastAsia"/>
          <w:lang w:eastAsia="zh-CN"/>
        </w:rPr>
        <w:t>中读取</w:t>
      </w:r>
      <w:r w:rsidR="00891911">
        <w:rPr>
          <w:rFonts w:hint="eastAsia"/>
          <w:lang w:eastAsia="zh-CN"/>
        </w:rPr>
        <w:t>BOM</w:t>
      </w:r>
      <w:r w:rsidR="00891911">
        <w:rPr>
          <w:rFonts w:hint="eastAsia"/>
          <w:lang w:eastAsia="zh-CN"/>
        </w:rPr>
        <w:t>。</w:t>
      </w:r>
    </w:p>
    <w:p w14:paraId="0385C4A6" w14:textId="3DD5C71B" w:rsidR="001D2DF5" w:rsidRDefault="001D2DF5" w:rsidP="00165E96">
      <w:pPr>
        <w:spacing w:after="0"/>
        <w:rPr>
          <w:lang w:eastAsia="zh-CN"/>
        </w:rPr>
      </w:pPr>
    </w:p>
    <w:p w14:paraId="4D44367E" w14:textId="64E0B43A" w:rsidR="001D2DF5" w:rsidRDefault="001D2DF5" w:rsidP="001D2DF5">
      <w:pPr>
        <w:pStyle w:val="3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字典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3039"/>
        <w:gridCol w:w="2240"/>
      </w:tblGrid>
      <w:tr w:rsidR="00145997" w14:paraId="2BD85C92" w14:textId="77777777" w:rsidTr="00257A31">
        <w:tc>
          <w:tcPr>
            <w:tcW w:w="1696" w:type="dxa"/>
          </w:tcPr>
          <w:p w14:paraId="18450C6E" w14:textId="0BE25C10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字典名称</w:t>
            </w:r>
          </w:p>
        </w:tc>
        <w:tc>
          <w:tcPr>
            <w:tcW w:w="1985" w:type="dxa"/>
          </w:tcPr>
          <w:p w14:paraId="2BFAA5F6" w14:textId="65ECE7A7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字典说明</w:t>
            </w:r>
          </w:p>
        </w:tc>
        <w:tc>
          <w:tcPr>
            <w:tcW w:w="3039" w:type="dxa"/>
          </w:tcPr>
          <w:p w14:paraId="49BDAB94" w14:textId="40DDF9BE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用途</w:t>
            </w:r>
          </w:p>
        </w:tc>
        <w:tc>
          <w:tcPr>
            <w:tcW w:w="2240" w:type="dxa"/>
          </w:tcPr>
          <w:p w14:paraId="0C6C251C" w14:textId="1117EF40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备注</w:t>
            </w:r>
          </w:p>
        </w:tc>
      </w:tr>
      <w:tr w:rsidR="00145997" w14:paraId="36A8BA72" w14:textId="77777777" w:rsidTr="00257A31">
        <w:tc>
          <w:tcPr>
            <w:tcW w:w="1696" w:type="dxa"/>
          </w:tcPr>
          <w:p w14:paraId="266405C3" w14:textId="5D970687" w:rsidR="00145997" w:rsidRDefault="00AF7E5B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 w:rsidR="00A07FCC">
              <w:rPr>
                <w:lang w:eastAsia="zh-CN"/>
              </w:rPr>
              <w:t>peed_class</w:t>
            </w:r>
          </w:p>
        </w:tc>
        <w:tc>
          <w:tcPr>
            <w:tcW w:w="1985" w:type="dxa"/>
          </w:tcPr>
          <w:p w14:paraId="663DD092" w14:textId="020ED53E" w:rsidR="00145997" w:rsidRDefault="002E05BF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适用速度等级</w:t>
            </w:r>
          </w:p>
        </w:tc>
        <w:tc>
          <w:tcPr>
            <w:tcW w:w="3039" w:type="dxa"/>
          </w:tcPr>
          <w:p w14:paraId="6C775CDC" w14:textId="2965BF91" w:rsidR="00145997" w:rsidRDefault="00187093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成品下线打包程序中使用</w:t>
            </w:r>
          </w:p>
        </w:tc>
        <w:tc>
          <w:tcPr>
            <w:tcW w:w="2240" w:type="dxa"/>
          </w:tcPr>
          <w:p w14:paraId="3A324C5F" w14:textId="25481E00" w:rsidR="00145997" w:rsidRDefault="005B796C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在成品下线打包程序中需要对该字典继续新增、编辑维护</w:t>
            </w:r>
          </w:p>
        </w:tc>
      </w:tr>
      <w:tr w:rsidR="00145997" w14:paraId="7C45DC84" w14:textId="77777777" w:rsidTr="00257A31">
        <w:tc>
          <w:tcPr>
            <w:tcW w:w="1696" w:type="dxa"/>
          </w:tcPr>
          <w:p w14:paraId="02056A67" w14:textId="77777777" w:rsidR="00145997" w:rsidRDefault="00145997" w:rsidP="001D2DF5">
            <w:pPr>
              <w:rPr>
                <w:lang w:eastAsia="zh-CN"/>
              </w:rPr>
            </w:pPr>
          </w:p>
        </w:tc>
        <w:tc>
          <w:tcPr>
            <w:tcW w:w="1985" w:type="dxa"/>
          </w:tcPr>
          <w:p w14:paraId="24CFB3BB" w14:textId="77777777" w:rsidR="00145997" w:rsidRDefault="00145997" w:rsidP="001D2DF5">
            <w:pPr>
              <w:rPr>
                <w:lang w:eastAsia="zh-CN"/>
              </w:rPr>
            </w:pPr>
          </w:p>
        </w:tc>
        <w:tc>
          <w:tcPr>
            <w:tcW w:w="3039" w:type="dxa"/>
          </w:tcPr>
          <w:p w14:paraId="4F2EDD42" w14:textId="77777777" w:rsidR="00145997" w:rsidRDefault="00145997" w:rsidP="001D2DF5">
            <w:pPr>
              <w:rPr>
                <w:lang w:eastAsia="zh-CN"/>
              </w:rPr>
            </w:pPr>
          </w:p>
        </w:tc>
        <w:tc>
          <w:tcPr>
            <w:tcW w:w="2240" w:type="dxa"/>
          </w:tcPr>
          <w:p w14:paraId="53EB1307" w14:textId="77777777" w:rsidR="00145997" w:rsidRDefault="00145997" w:rsidP="001D2DF5">
            <w:pPr>
              <w:rPr>
                <w:lang w:eastAsia="zh-CN"/>
              </w:rPr>
            </w:pPr>
          </w:p>
        </w:tc>
      </w:tr>
    </w:tbl>
    <w:p w14:paraId="2D213FBA" w14:textId="77777777" w:rsidR="001D2DF5" w:rsidRPr="001D2DF5" w:rsidRDefault="001D2DF5" w:rsidP="001D2DF5">
      <w:pPr>
        <w:rPr>
          <w:lang w:eastAsia="zh-CN"/>
        </w:rPr>
      </w:pPr>
    </w:p>
    <w:p w14:paraId="617FE1E4" w14:textId="1DE57A4E" w:rsidR="00CB4677" w:rsidRDefault="00111F40" w:rsidP="00111F40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单据类型</w:t>
      </w:r>
    </w:p>
    <w:p w14:paraId="34823CA4" w14:textId="77777777" w:rsidR="00111F40" w:rsidRDefault="00111F40" w:rsidP="00165E96">
      <w:pPr>
        <w:spacing w:after="0"/>
        <w:rPr>
          <w:lang w:eastAsia="zh-CN"/>
        </w:rPr>
      </w:pPr>
    </w:p>
    <w:p w14:paraId="659834BA" w14:textId="3C51EDB7" w:rsidR="003C1D0A" w:rsidRDefault="003C1D0A" w:rsidP="00536044">
      <w:pPr>
        <w:pStyle w:val="2"/>
      </w:pPr>
      <w:r>
        <w:rPr>
          <w:rFonts w:hint="eastAsia"/>
        </w:rPr>
        <w:lastRenderedPageBreak/>
        <w:t>首页大屏</w:t>
      </w:r>
    </w:p>
    <w:p w14:paraId="2A3E772C" w14:textId="153C5DFA" w:rsidR="003C1D0A" w:rsidRDefault="003C1D0A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显示的元素</w:t>
      </w:r>
      <w:r w:rsidR="00A40EA3">
        <w:rPr>
          <w:rFonts w:hint="eastAsia"/>
          <w:lang w:eastAsia="zh-CN"/>
        </w:rPr>
        <w:t>如下</w:t>
      </w:r>
    </w:p>
    <w:p w14:paraId="390964FE" w14:textId="23B8C789" w:rsidR="00A40EA3" w:rsidRDefault="00A40EA3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周转分析</w:t>
      </w:r>
      <w:r w:rsidR="00EA20E2">
        <w:rPr>
          <w:rFonts w:hint="eastAsia"/>
          <w:lang w:eastAsia="zh-CN"/>
        </w:rPr>
        <w:t>（数字显示）</w:t>
      </w:r>
      <w:r>
        <w:rPr>
          <w:rFonts w:hint="eastAsia"/>
          <w:lang w:eastAsia="zh-CN"/>
        </w:rPr>
        <w:t>：</w:t>
      </w:r>
    </w:p>
    <w:p w14:paraId="4AC72CD2" w14:textId="1600DA9B" w:rsidR="003C1D0A" w:rsidRDefault="003C1D0A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待检区物料数量</w:t>
      </w:r>
    </w:p>
    <w:p w14:paraId="39CF222F" w14:textId="4E52E90B" w:rsidR="003C1D0A" w:rsidRDefault="003C1D0A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入库暂存区数量</w:t>
      </w:r>
    </w:p>
    <w:p w14:paraId="5DC33458" w14:textId="7EC74139" w:rsidR="00802DA5" w:rsidRDefault="00802DA5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待检区物料存放天数</w:t>
      </w:r>
    </w:p>
    <w:p w14:paraId="3D1E1973" w14:textId="5B490A1F" w:rsidR="00802DA5" w:rsidRDefault="00802DA5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入库暂存区物料存放天数</w:t>
      </w:r>
    </w:p>
    <w:p w14:paraId="1C162167" w14:textId="5FB6B6F6" w:rsidR="00F875BE" w:rsidRDefault="00F875BE" w:rsidP="00F875BE">
      <w:pPr>
        <w:spacing w:after="0"/>
        <w:rPr>
          <w:lang w:eastAsia="zh-CN"/>
        </w:rPr>
      </w:pPr>
      <w:r>
        <w:rPr>
          <w:rFonts w:hint="eastAsia"/>
          <w:lang w:eastAsia="zh-CN"/>
        </w:rPr>
        <w:t>库存分析</w:t>
      </w:r>
      <w:r w:rsidR="00E91DBC">
        <w:rPr>
          <w:rFonts w:hint="eastAsia"/>
          <w:lang w:eastAsia="zh-CN"/>
        </w:rPr>
        <w:t>（数字显示）</w:t>
      </w:r>
      <w:r>
        <w:rPr>
          <w:rFonts w:hint="eastAsia"/>
          <w:lang w:eastAsia="zh-CN"/>
        </w:rPr>
        <w:t>：</w:t>
      </w:r>
    </w:p>
    <w:p w14:paraId="21324F8E" w14:textId="24CFEC29" w:rsidR="00F875BE" w:rsidRDefault="00F875BE" w:rsidP="00B92365">
      <w:pPr>
        <w:pStyle w:val="af6"/>
        <w:numPr>
          <w:ilvl w:val="0"/>
          <w:numId w:val="4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库存物品总数</w:t>
      </w:r>
    </w:p>
    <w:p w14:paraId="57A39F89" w14:textId="3E5AFE73" w:rsidR="00F875BE" w:rsidRDefault="00F875BE" w:rsidP="00B92365">
      <w:pPr>
        <w:pStyle w:val="af6"/>
        <w:numPr>
          <w:ilvl w:val="0"/>
          <w:numId w:val="4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库位占比</w:t>
      </w:r>
    </w:p>
    <w:p w14:paraId="57FFE43F" w14:textId="505AA520" w:rsidR="003C1D0A" w:rsidRDefault="00C26F15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天内入库量排行：</w:t>
      </w:r>
    </w:p>
    <w:p w14:paraId="407DAC92" w14:textId="2B65BED9" w:rsidR="00C26F15" w:rsidRDefault="00C26F15" w:rsidP="00B92365">
      <w:pPr>
        <w:pStyle w:val="af6"/>
        <w:numPr>
          <w:ilvl w:val="0"/>
          <w:numId w:val="47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显示排行前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的物品的入库量，采用柱状图表示</w:t>
      </w:r>
    </w:p>
    <w:p w14:paraId="1453A19D" w14:textId="004ACB01" w:rsidR="00C26F15" w:rsidRDefault="00C26F15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天内出库量排行：</w:t>
      </w:r>
    </w:p>
    <w:p w14:paraId="74470D19" w14:textId="35E6FAB8" w:rsidR="00EA20E2" w:rsidRDefault="00C26F15" w:rsidP="00B92365">
      <w:pPr>
        <w:pStyle w:val="af6"/>
        <w:numPr>
          <w:ilvl w:val="0"/>
          <w:numId w:val="47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显示排行前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的物品的出库量，采用柱状图表示</w:t>
      </w:r>
    </w:p>
    <w:p w14:paraId="41339F32" w14:textId="03FA9032" w:rsidR="00E13CDF" w:rsidRPr="00BC097A" w:rsidRDefault="00103BEE" w:rsidP="00BC097A">
      <w:pPr>
        <w:pStyle w:val="2"/>
      </w:pPr>
      <w:r>
        <w:rPr>
          <w:rFonts w:hint="eastAsia"/>
        </w:rPr>
        <w:t>成品</w:t>
      </w:r>
      <w:r w:rsidR="00A55429">
        <w:rPr>
          <w:rFonts w:hint="eastAsia"/>
        </w:rPr>
        <w:t>生</w:t>
      </w:r>
      <w:r w:rsidR="007B38A5">
        <w:rPr>
          <w:rFonts w:hint="eastAsia"/>
        </w:rPr>
        <w:t>产</w:t>
      </w:r>
      <w:r w:rsidR="00A55429">
        <w:rPr>
          <w:rFonts w:hint="eastAsia"/>
        </w:rPr>
        <w:t>下线装箱打包程序</w:t>
      </w:r>
    </w:p>
    <w:p w14:paraId="36ABFBB9" w14:textId="7FF3BC5C" w:rsidR="00D32ACC" w:rsidRDefault="00D32ACC" w:rsidP="00C65A45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概述</w:t>
      </w:r>
    </w:p>
    <w:p w14:paraId="46AAA776" w14:textId="072168E7" w:rsidR="00B130A8" w:rsidRDefault="008B5816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该程序为当前项目定制的，由扫描枪、打包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端程序</w:t>
      </w:r>
      <w:r w:rsidR="005E3049">
        <w:rPr>
          <w:rFonts w:hint="eastAsia"/>
          <w:lang w:eastAsia="zh-CN"/>
        </w:rPr>
        <w:t>和打包后台程序</w:t>
      </w:r>
      <w:r>
        <w:rPr>
          <w:rFonts w:hint="eastAsia"/>
          <w:lang w:eastAsia="zh-CN"/>
        </w:rPr>
        <w:t>组成。</w:t>
      </w:r>
      <w:r w:rsidR="00EA4308">
        <w:rPr>
          <w:rFonts w:hint="eastAsia"/>
          <w:lang w:eastAsia="zh-CN"/>
        </w:rPr>
        <w:t>PC</w:t>
      </w:r>
      <w:r w:rsidR="00EA4308">
        <w:rPr>
          <w:rFonts w:hint="eastAsia"/>
          <w:lang w:eastAsia="zh-CN"/>
        </w:rPr>
        <w:t>端程序采用</w:t>
      </w:r>
      <w:r w:rsidR="00EA4308">
        <w:rPr>
          <w:rFonts w:hint="eastAsia"/>
          <w:lang w:eastAsia="zh-CN"/>
        </w:rPr>
        <w:t>.</w:t>
      </w:r>
      <w:r w:rsidR="00EA4308">
        <w:rPr>
          <w:lang w:eastAsia="zh-CN"/>
        </w:rPr>
        <w:t>net</w:t>
      </w:r>
      <w:r w:rsidR="00EA4308">
        <w:rPr>
          <w:rFonts w:hint="eastAsia"/>
          <w:lang w:eastAsia="zh-CN"/>
        </w:rPr>
        <w:t>编写。</w:t>
      </w:r>
    </w:p>
    <w:p w14:paraId="6E2EC681" w14:textId="13823941" w:rsidR="000506B9" w:rsidRDefault="000506B9" w:rsidP="00165E96">
      <w:pPr>
        <w:spacing w:after="0"/>
        <w:rPr>
          <w:lang w:eastAsia="zh-CN"/>
        </w:rPr>
      </w:pPr>
    </w:p>
    <w:p w14:paraId="124C9AAF" w14:textId="522A5A2F" w:rsidR="00B130A8" w:rsidRDefault="000506B9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的关系：</w:t>
      </w:r>
    </w:p>
    <w:p w14:paraId="3DD2AA8C" w14:textId="2FB4A1AD" w:rsidR="00835E9E" w:rsidRDefault="00835E9E" w:rsidP="00165E96">
      <w:pPr>
        <w:spacing w:after="0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4C160D">
        <w:rPr>
          <w:rFonts w:hint="eastAsia"/>
          <w:lang w:eastAsia="zh-CN"/>
        </w:rPr>
        <w:t>。</w:t>
      </w:r>
    </w:p>
    <w:p w14:paraId="0A9A0FBC" w14:textId="77777777" w:rsidR="00835E9E" w:rsidRPr="00835E9E" w:rsidRDefault="00835E9E" w:rsidP="00165E96">
      <w:pPr>
        <w:spacing w:after="0"/>
        <w:rPr>
          <w:lang w:eastAsia="zh-CN"/>
        </w:rPr>
      </w:pPr>
    </w:p>
    <w:p w14:paraId="75FD5D52" w14:textId="24DE158E" w:rsidR="00533C3F" w:rsidRDefault="005C5196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功能列表：</w:t>
      </w:r>
    </w:p>
    <w:p w14:paraId="64CACE47" w14:textId="16C5711B" w:rsidR="00E13CDF" w:rsidRDefault="00533C3F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成品序列号采集与装箱</w:t>
      </w:r>
    </w:p>
    <w:p w14:paraId="62E8C474" w14:textId="5891DEF8" w:rsidR="005A6E99" w:rsidRDefault="005A6E99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成品批次采集与装箱</w:t>
      </w:r>
    </w:p>
    <w:p w14:paraId="63E51602" w14:textId="7744480F" w:rsidR="00533C3F" w:rsidRDefault="00533C3F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</w:t>
      </w:r>
      <w:r w:rsidR="00077B18">
        <w:rPr>
          <w:rFonts w:hint="eastAsia"/>
          <w:lang w:eastAsia="zh-CN"/>
        </w:rPr>
        <w:t>箱贴</w:t>
      </w:r>
    </w:p>
    <w:p w14:paraId="7EE37674" w14:textId="5BF29C17" w:rsidR="004647D7" w:rsidRDefault="004647D7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导入辅助代码</w:t>
      </w:r>
      <w:r w:rsidR="00B57F87">
        <w:rPr>
          <w:rFonts w:hint="eastAsia"/>
          <w:lang w:eastAsia="zh-CN"/>
        </w:rPr>
        <w:t>（导入模板参考大物资系统中的导出模板文件）</w:t>
      </w:r>
      <w:r w:rsidR="00A16B73">
        <w:rPr>
          <w:rFonts w:hint="eastAsia"/>
          <w:lang w:eastAsia="zh-CN"/>
        </w:rPr>
        <w:t>。</w:t>
      </w:r>
    </w:p>
    <w:p w14:paraId="055B05FC" w14:textId="439BDC75" w:rsidR="00A52DD4" w:rsidRDefault="00A52DD4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每箱打包成功之后就需要打印箱贴。</w:t>
      </w:r>
    </w:p>
    <w:p w14:paraId="4D654E58" w14:textId="04540C42" w:rsidR="00337F84" w:rsidRDefault="00337F84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如果实际打包数量超过工单的计划量，则提示错误，需要更换工单继续打包。更换工单的操作时并不清空本次实际打包的信息。</w:t>
      </w:r>
    </w:p>
    <w:p w14:paraId="2766F69A" w14:textId="157A1AA6" w:rsidR="0026228F" w:rsidRDefault="0026228F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箱号自动生成功能。</w:t>
      </w:r>
      <w:r w:rsidR="00080D97">
        <w:rPr>
          <w:rFonts w:hint="eastAsia"/>
          <w:lang w:eastAsia="zh-CN"/>
        </w:rPr>
        <w:t>箱号的规则为：箱型代码</w:t>
      </w:r>
      <w:r w:rsidR="00080D97">
        <w:rPr>
          <w:rFonts w:hint="eastAsia"/>
          <w:lang w:eastAsia="zh-CN"/>
        </w:rPr>
        <w:t xml:space="preserve"> +</w:t>
      </w:r>
      <w:r w:rsidR="00080D97">
        <w:rPr>
          <w:lang w:eastAsia="zh-CN"/>
        </w:rPr>
        <w:t xml:space="preserve"> </w:t>
      </w:r>
      <w:r w:rsidR="00080D97">
        <w:rPr>
          <w:rFonts w:hint="eastAsia"/>
          <w:lang w:eastAsia="zh-CN"/>
        </w:rPr>
        <w:t>4</w:t>
      </w:r>
      <w:r w:rsidR="00080D97">
        <w:rPr>
          <w:rFonts w:hint="eastAsia"/>
          <w:lang w:eastAsia="zh-CN"/>
        </w:rPr>
        <w:t>位年</w:t>
      </w:r>
      <w:r w:rsidR="00080D97">
        <w:rPr>
          <w:rFonts w:hint="eastAsia"/>
          <w:lang w:eastAsia="zh-CN"/>
        </w:rPr>
        <w:t xml:space="preserve"> +</w:t>
      </w:r>
      <w:r w:rsidR="00080D97">
        <w:rPr>
          <w:lang w:eastAsia="zh-CN"/>
        </w:rPr>
        <w:t xml:space="preserve"> </w:t>
      </w:r>
      <w:r w:rsidR="00080D97">
        <w:rPr>
          <w:rFonts w:hint="eastAsia"/>
          <w:lang w:eastAsia="zh-CN"/>
        </w:rPr>
        <w:t>2</w:t>
      </w:r>
      <w:r w:rsidR="00080D97">
        <w:rPr>
          <w:rFonts w:hint="eastAsia"/>
          <w:lang w:eastAsia="zh-CN"/>
        </w:rPr>
        <w:t>位的月</w:t>
      </w:r>
      <w:r w:rsidR="00080D97">
        <w:rPr>
          <w:rFonts w:hint="eastAsia"/>
          <w:lang w:eastAsia="zh-CN"/>
        </w:rPr>
        <w:t>+4</w:t>
      </w:r>
      <w:r w:rsidR="00080D97">
        <w:rPr>
          <w:rFonts w:hint="eastAsia"/>
          <w:lang w:eastAsia="zh-CN"/>
        </w:rPr>
        <w:t>位序号</w:t>
      </w:r>
      <w:r w:rsidR="00635664">
        <w:rPr>
          <w:rFonts w:hint="eastAsia"/>
          <w:lang w:eastAsia="zh-CN"/>
        </w:rPr>
        <w:t>。</w:t>
      </w:r>
    </w:p>
    <w:p w14:paraId="0BF4AEA7" w14:textId="3B6F55AA" w:rsidR="00E13CDF" w:rsidRDefault="00E13CDF" w:rsidP="00165E96">
      <w:pPr>
        <w:spacing w:after="0"/>
        <w:rPr>
          <w:lang w:eastAsia="zh-CN"/>
        </w:rPr>
      </w:pPr>
    </w:p>
    <w:p w14:paraId="39362DDB" w14:textId="65346E7D" w:rsidR="000D5CB4" w:rsidRDefault="000D5CB4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业务</w:t>
      </w:r>
      <w:r w:rsidR="00CA514D">
        <w:rPr>
          <w:rFonts w:hint="eastAsia"/>
          <w:lang w:eastAsia="zh-CN"/>
        </w:rPr>
        <w:t>操作步骤</w:t>
      </w:r>
      <w:r>
        <w:rPr>
          <w:rFonts w:hint="eastAsia"/>
          <w:lang w:eastAsia="zh-CN"/>
        </w:rPr>
        <w:t>流程：</w:t>
      </w:r>
    </w:p>
    <w:p w14:paraId="11BE135A" w14:textId="318A69B9" w:rsidR="00566091" w:rsidRDefault="00D10A2C" w:rsidP="00980CB0">
      <w:pPr>
        <w:spacing w:after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2606A2C5" wp14:editId="1DC528EC">
            <wp:extent cx="5695950" cy="9556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93D8" w14:textId="7D5DEB17" w:rsidR="000D5CB4" w:rsidRDefault="007A516F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数据流：</w:t>
      </w:r>
    </w:p>
    <w:p w14:paraId="478A7F27" w14:textId="153394E6" w:rsidR="00912EAA" w:rsidRDefault="00DE55AD" w:rsidP="00165E96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76E3F89E" wp14:editId="7F3DAD18">
            <wp:extent cx="4276725" cy="1059884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786" cy="10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2EAD" w14:textId="77777777" w:rsidR="007A516F" w:rsidRDefault="007A516F" w:rsidP="00165E96">
      <w:pPr>
        <w:spacing w:after="0"/>
        <w:rPr>
          <w:lang w:eastAsia="zh-CN"/>
        </w:rPr>
      </w:pPr>
    </w:p>
    <w:p w14:paraId="0F1235F1" w14:textId="1171E4DC" w:rsidR="00555257" w:rsidRDefault="00793BD7" w:rsidP="00A61C41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按</w:t>
      </w:r>
      <w:r w:rsidR="00375710">
        <w:rPr>
          <w:rFonts w:ascii="宋体" w:eastAsia="宋体" w:hAnsi="宋体" w:cs="宋体" w:hint="eastAsia"/>
          <w:lang w:eastAsia="zh-CN"/>
        </w:rPr>
        <w:t>序列号装箱</w:t>
      </w:r>
    </w:p>
    <w:p w14:paraId="3B6E28CF" w14:textId="77777777" w:rsidR="00576336" w:rsidRDefault="00E12C9F" w:rsidP="00576336">
      <w:pPr>
        <w:spacing w:after="0"/>
        <w:rPr>
          <w:lang w:eastAsia="zh-CN"/>
        </w:rPr>
      </w:pPr>
      <w:r>
        <w:rPr>
          <w:rFonts w:hint="eastAsia"/>
          <w:lang w:eastAsia="zh-CN"/>
        </w:rPr>
        <w:t>业务流程：</w:t>
      </w:r>
    </w:p>
    <w:p w14:paraId="6BA3720B" w14:textId="77777777" w:rsidR="00576336" w:rsidRDefault="00E12C9F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打包人员从外部系统导入《</w:t>
      </w:r>
      <w:r w:rsidR="00315B95" w:rsidRPr="00315B95">
        <w:rPr>
          <w:rFonts w:hint="eastAsia"/>
          <w:lang w:eastAsia="zh-CN"/>
        </w:rPr>
        <w:t>自动标识系统产品标识信息</w:t>
      </w:r>
      <w:r w:rsidR="00315B95" w:rsidRPr="00315B95">
        <w:rPr>
          <w:rFonts w:hint="eastAsia"/>
          <w:lang w:eastAsia="zh-CN"/>
        </w:rPr>
        <w:t>.xlsx</w:t>
      </w:r>
      <w:r w:rsidR="00315B95">
        <w:rPr>
          <w:rFonts w:hint="eastAsia"/>
          <w:lang w:eastAsia="zh-CN"/>
        </w:rPr>
        <w:t>》</w:t>
      </w:r>
    </w:p>
    <w:p w14:paraId="0A146D1C" w14:textId="5DF7A658" w:rsidR="00576336" w:rsidRDefault="00315B95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打包人员在打包程序中新增按序列号打包</w:t>
      </w:r>
      <w:r w:rsidR="000317FB">
        <w:rPr>
          <w:rFonts w:hint="eastAsia"/>
          <w:lang w:eastAsia="zh-CN"/>
        </w:rPr>
        <w:t>。</w:t>
      </w:r>
      <w:r w:rsidR="000317FB">
        <w:rPr>
          <w:lang w:eastAsia="zh-CN"/>
        </w:rPr>
        <w:t xml:space="preserve"> </w:t>
      </w:r>
    </w:p>
    <w:p w14:paraId="3BE70E5A" w14:textId="77777777" w:rsidR="00576336" w:rsidRDefault="00576336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</w:t>
      </w:r>
      <w:r w:rsidR="00315B95">
        <w:rPr>
          <w:rFonts w:hint="eastAsia"/>
          <w:lang w:eastAsia="zh-CN"/>
        </w:rPr>
        <w:t>包人员扫描成品上的辅助代码（</w:t>
      </w:r>
      <w:r w:rsidR="00315B95">
        <w:rPr>
          <w:rFonts w:hint="eastAsia"/>
          <w:lang w:eastAsia="zh-CN"/>
        </w:rPr>
        <w:t>WMS</w:t>
      </w:r>
      <w:r w:rsidR="00315B95">
        <w:rPr>
          <w:rFonts w:hint="eastAsia"/>
          <w:lang w:eastAsia="zh-CN"/>
        </w:rPr>
        <w:t>系统中为序列号）</w:t>
      </w:r>
      <w:r w:rsidR="007B0D07">
        <w:rPr>
          <w:rFonts w:hint="eastAsia"/>
          <w:lang w:eastAsia="zh-CN"/>
        </w:rPr>
        <w:t>，</w:t>
      </w:r>
      <w:r w:rsidR="007B0D07">
        <w:rPr>
          <w:rFonts w:hint="eastAsia"/>
          <w:lang w:eastAsia="zh-CN"/>
        </w:rPr>
        <w:t>WMS</w:t>
      </w:r>
      <w:r w:rsidR="007B0D07">
        <w:rPr>
          <w:rFonts w:hint="eastAsia"/>
          <w:lang w:eastAsia="zh-CN"/>
        </w:rPr>
        <w:t>系统根据扫描的序列号，从导入的文件中获取相关信息</w:t>
      </w:r>
    </w:p>
    <w:p w14:paraId="6B0C34C8" w14:textId="20338FF9" w:rsidR="007B0D07" w:rsidRDefault="00430A2B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打包人员打印箱贴。同时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系统将信息更新到收货单</w:t>
      </w:r>
      <w:r>
        <w:rPr>
          <w:rFonts w:hint="eastAsia"/>
          <w:lang w:eastAsia="zh-CN"/>
        </w:rPr>
        <w:t>lpn</w:t>
      </w:r>
      <w:r>
        <w:rPr>
          <w:rFonts w:hint="eastAsia"/>
          <w:lang w:eastAsia="zh-CN"/>
        </w:rPr>
        <w:t>明细表</w:t>
      </w:r>
      <w:r w:rsidR="00DA38C1">
        <w:rPr>
          <w:rFonts w:hint="eastAsia"/>
          <w:lang w:eastAsia="zh-CN"/>
        </w:rPr>
        <w:t>和</w:t>
      </w:r>
      <w:r w:rsidR="00DA38C1">
        <w:rPr>
          <w:rFonts w:hint="eastAsia"/>
          <w:lang w:eastAsia="zh-CN"/>
        </w:rPr>
        <w:t>wms</w:t>
      </w:r>
      <w:r w:rsidR="00DA38C1">
        <w:rPr>
          <w:lang w:eastAsia="zh-CN"/>
        </w:rPr>
        <w:t>_lpn</w:t>
      </w:r>
      <w:r w:rsidR="00DA38C1">
        <w:rPr>
          <w:rFonts w:hint="eastAsia"/>
          <w:lang w:eastAsia="zh-CN"/>
        </w:rPr>
        <w:t>表</w:t>
      </w:r>
      <w:r>
        <w:rPr>
          <w:rFonts w:hint="eastAsia"/>
          <w:lang w:eastAsia="zh-CN"/>
        </w:rPr>
        <w:t>中。</w:t>
      </w:r>
    </w:p>
    <w:p w14:paraId="6C541C0E" w14:textId="77777777" w:rsidR="00E12C9F" w:rsidRDefault="00E12C9F" w:rsidP="00165E96">
      <w:pPr>
        <w:spacing w:after="0"/>
        <w:rPr>
          <w:lang w:eastAsia="zh-CN"/>
        </w:rPr>
      </w:pPr>
    </w:p>
    <w:p w14:paraId="2BAD35F7" w14:textId="53E38D2D" w:rsidR="00375710" w:rsidRDefault="00ED5398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设计的原型图如下</w:t>
      </w:r>
      <w:r w:rsidR="00505E00">
        <w:rPr>
          <w:rFonts w:hint="eastAsia"/>
          <w:lang w:eastAsia="zh-CN"/>
        </w:rPr>
        <w:t>：</w:t>
      </w:r>
    </w:p>
    <w:p w14:paraId="22AC3F42" w14:textId="73FC6558" w:rsidR="00CA7603" w:rsidRDefault="00C30F60" w:rsidP="00165E9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4C8E239" wp14:editId="4F3A01D6">
            <wp:extent cx="6165605" cy="3192780"/>
            <wp:effectExtent l="0" t="0" r="698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8208" cy="31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A29E" w14:textId="77777777" w:rsidR="0097423C" w:rsidRDefault="0097423C" w:rsidP="00165E96">
      <w:pPr>
        <w:spacing w:after="0"/>
        <w:rPr>
          <w:lang w:eastAsia="zh-CN"/>
        </w:rPr>
      </w:pPr>
    </w:p>
    <w:p w14:paraId="3506FD13" w14:textId="5C6210AF" w:rsidR="00CA7603" w:rsidRDefault="0015525E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35038967" w14:textId="77777777" w:rsidR="00C459AE" w:rsidRPr="00770835" w:rsidRDefault="00C459AE" w:rsidP="00C459AE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适用速度等级：按找字典中的</w:t>
      </w:r>
      <w:r>
        <w:rPr>
          <w:rFonts w:hint="eastAsia"/>
          <w:lang w:eastAsia="zh-CN"/>
        </w:rPr>
        <w:t>key</w:t>
      </w:r>
      <w:r>
        <w:rPr>
          <w:rFonts w:hint="eastAsia"/>
          <w:lang w:eastAsia="zh-CN"/>
        </w:rPr>
        <w:t>值进行排序显示，默认显示第一个。</w:t>
      </w:r>
    </w:p>
    <w:p w14:paraId="3D3FDC71" w14:textId="08B35506" w:rsidR="001434AE" w:rsidRDefault="00C459AE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扫描序列号之后自动新增一条已打包记录。</w:t>
      </w:r>
    </w:p>
    <w:p w14:paraId="62D17748" w14:textId="64B2AA14" w:rsidR="00C459AE" w:rsidRDefault="00C459AE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已打包列表按照打包顺序倒序显示。</w:t>
      </w:r>
    </w:p>
    <w:p w14:paraId="3533AD8A" w14:textId="27633735" w:rsidR="001F303A" w:rsidRDefault="001F303A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打印并新增：按照打印数量直接打印；清空已打包列表</w:t>
      </w:r>
      <w:r w:rsidR="00803133">
        <w:rPr>
          <w:rFonts w:hint="eastAsia"/>
          <w:lang w:eastAsia="zh-CN"/>
        </w:rPr>
        <w:t>。</w:t>
      </w:r>
    </w:p>
    <w:p w14:paraId="2AB18A15" w14:textId="6678E341" w:rsidR="001F303A" w:rsidRDefault="001F303A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打印预览：显示打印预览</w:t>
      </w:r>
      <w:r w:rsidR="00803133">
        <w:rPr>
          <w:rFonts w:hint="eastAsia"/>
          <w:lang w:eastAsia="zh-CN"/>
        </w:rPr>
        <w:t>。</w:t>
      </w:r>
    </w:p>
    <w:p w14:paraId="1CB4CB41" w14:textId="641226B1" w:rsidR="00375710" w:rsidRDefault="00BD17FD" w:rsidP="003E3C9F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清空：恢复界面到初始显示</w:t>
      </w:r>
      <w:r w:rsidR="00803133">
        <w:rPr>
          <w:rFonts w:hint="eastAsia"/>
          <w:lang w:eastAsia="zh-CN"/>
        </w:rPr>
        <w:t>。</w:t>
      </w:r>
    </w:p>
    <w:p w14:paraId="443F20F2" w14:textId="2E4F289D" w:rsidR="00375710" w:rsidRDefault="00793BD7" w:rsidP="00A61C41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按</w:t>
      </w:r>
      <w:r w:rsidR="00375710">
        <w:rPr>
          <w:rFonts w:ascii="宋体" w:eastAsia="宋体" w:hAnsi="宋体" w:cs="宋体" w:hint="eastAsia"/>
          <w:lang w:eastAsia="zh-CN"/>
        </w:rPr>
        <w:t>批次装箱</w:t>
      </w:r>
    </w:p>
    <w:p w14:paraId="27DCE14B" w14:textId="51031170" w:rsidR="00F856A0" w:rsidRDefault="00F856A0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业务流程：</w:t>
      </w:r>
    </w:p>
    <w:p w14:paraId="7DC0DE0F" w14:textId="5D08FE3B" w:rsidR="00F856A0" w:rsidRDefault="00F856A0" w:rsidP="00B92365">
      <w:pPr>
        <w:pStyle w:val="af6"/>
        <w:numPr>
          <w:ilvl w:val="0"/>
          <w:numId w:val="3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打包人员在打包程序中新增打包。</w:t>
      </w:r>
    </w:p>
    <w:p w14:paraId="3D0DF6E7" w14:textId="3ADF06D6" w:rsidR="00F856A0" w:rsidRDefault="00F856A0" w:rsidP="00B92365">
      <w:pPr>
        <w:pStyle w:val="af6"/>
        <w:numPr>
          <w:ilvl w:val="0"/>
          <w:numId w:val="3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打包人员录入物品和批次等相关信息。</w:t>
      </w:r>
    </w:p>
    <w:p w14:paraId="191625DF" w14:textId="41A838AF" w:rsidR="00F856A0" w:rsidRDefault="00F856A0" w:rsidP="00B92365">
      <w:pPr>
        <w:pStyle w:val="af6"/>
        <w:numPr>
          <w:ilvl w:val="0"/>
          <w:numId w:val="3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打包人员打印箱贴。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系统将打包信息保存到收货单</w:t>
      </w:r>
      <w:r>
        <w:rPr>
          <w:rFonts w:hint="eastAsia"/>
          <w:lang w:eastAsia="zh-CN"/>
        </w:rPr>
        <w:t>lpn</w:t>
      </w:r>
      <w:r>
        <w:rPr>
          <w:rFonts w:hint="eastAsia"/>
          <w:lang w:eastAsia="zh-CN"/>
        </w:rPr>
        <w:t>明细（注：此时是采用无单收货，并不存在收货单信息）。</w:t>
      </w:r>
    </w:p>
    <w:p w14:paraId="3FD04F30" w14:textId="77777777" w:rsidR="00F856A0" w:rsidRDefault="00F856A0" w:rsidP="00165E96">
      <w:pPr>
        <w:spacing w:after="0"/>
        <w:rPr>
          <w:lang w:eastAsia="zh-CN"/>
        </w:rPr>
      </w:pPr>
    </w:p>
    <w:p w14:paraId="063A4318" w14:textId="7E80A23C" w:rsidR="00B747B1" w:rsidRDefault="00B747B1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按批次装箱的原型图如下</w:t>
      </w:r>
      <w:r w:rsidR="00F742C4">
        <w:rPr>
          <w:rFonts w:hint="eastAsia"/>
          <w:lang w:eastAsia="zh-CN"/>
        </w:rPr>
        <w:t>：</w:t>
      </w:r>
    </w:p>
    <w:p w14:paraId="67DD92E7" w14:textId="7B5A43A3" w:rsidR="00E13CDF" w:rsidRDefault="008215BF" w:rsidP="0073631E">
      <w:pPr>
        <w:spacing w:after="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0E1B7FA" wp14:editId="33E342C0">
            <wp:extent cx="5695950" cy="27787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8D37" w14:textId="77777777" w:rsidR="008215BF" w:rsidRDefault="008215BF" w:rsidP="00165E96">
      <w:pPr>
        <w:spacing w:after="0"/>
        <w:rPr>
          <w:lang w:eastAsia="zh-CN"/>
        </w:rPr>
      </w:pPr>
    </w:p>
    <w:p w14:paraId="725A90F7" w14:textId="0EDD8F7E" w:rsidR="00F54C29" w:rsidRDefault="00B86F15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54523F87" w14:textId="77777777" w:rsidR="00813334" w:rsidRDefault="00813334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打印并新增：按照打印数量直接打印；清空已打包列表。</w:t>
      </w:r>
    </w:p>
    <w:p w14:paraId="208F7341" w14:textId="77777777" w:rsidR="00813334" w:rsidRDefault="00813334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打印预览：显示打印预览。</w:t>
      </w:r>
    </w:p>
    <w:p w14:paraId="64D69B47" w14:textId="5AEA46E1" w:rsidR="00813334" w:rsidRDefault="00813334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清空：恢复界面到初始显示。</w:t>
      </w:r>
    </w:p>
    <w:p w14:paraId="68AE123B" w14:textId="2655F6A6" w:rsidR="00C8067B" w:rsidRDefault="00C8067B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一箱中支持打包多个物品。</w:t>
      </w:r>
    </w:p>
    <w:p w14:paraId="3679D75A" w14:textId="77777777" w:rsidR="00813334" w:rsidRDefault="00813334" w:rsidP="00165E96">
      <w:pPr>
        <w:spacing w:after="0"/>
        <w:rPr>
          <w:lang w:eastAsia="zh-CN"/>
        </w:rPr>
      </w:pPr>
    </w:p>
    <w:p w14:paraId="51BB9B74" w14:textId="7118EDDE" w:rsidR="00EC6AD2" w:rsidRDefault="00EC6AD2" w:rsidP="00AD175E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装箱贴样式</w:t>
      </w:r>
    </w:p>
    <w:p w14:paraId="646A57A1" w14:textId="1489F71B" w:rsidR="00EC6AD2" w:rsidRDefault="00EC6AD2" w:rsidP="00165E96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33652C89" wp14:editId="3197377F">
            <wp:extent cx="3467100" cy="2336661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2306" cy="23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FDB" w14:textId="77777777" w:rsidR="001B62C6" w:rsidRDefault="00EC6AD2" w:rsidP="001B62C6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7926DFC1" w14:textId="77777777" w:rsidR="001B62C6" w:rsidRDefault="005733CF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加粗字体显示的为物品的存货大类名称</w:t>
      </w:r>
      <w:r w:rsidR="00AB6ECB">
        <w:rPr>
          <w:rFonts w:hint="eastAsia"/>
          <w:lang w:eastAsia="zh-CN"/>
        </w:rPr>
        <w:t>，如果存在多个物品的时候中间用、分割</w:t>
      </w:r>
      <w:r>
        <w:rPr>
          <w:rFonts w:hint="eastAsia"/>
          <w:lang w:eastAsia="zh-CN"/>
        </w:rPr>
        <w:t>。</w:t>
      </w:r>
    </w:p>
    <w:p w14:paraId="016C3F5F" w14:textId="4DB75690" w:rsidR="001B62C6" w:rsidRDefault="001B62C6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红框部分显示打包界面中的备注信息。</w:t>
      </w:r>
    </w:p>
    <w:p w14:paraId="0D80ABC8" w14:textId="0251DBA8" w:rsidR="00530D77" w:rsidRDefault="00530D77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上图为按序列号管理的物品的箱贴格式，如果不是按序列号管理的物品则不需要显示的信息有：适用速度等级、产品标识代码、辅助代码和</w:t>
      </w:r>
      <w:r w:rsidR="003A2C73">
        <w:rPr>
          <w:rFonts w:hint="eastAsia"/>
          <w:lang w:eastAsia="zh-CN"/>
        </w:rPr>
        <w:t>备注。</w:t>
      </w:r>
    </w:p>
    <w:p w14:paraId="35CA7B43" w14:textId="61EDF7BE" w:rsidR="00DB3A2A" w:rsidRDefault="003A2C73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二维码的内容，采用</w:t>
      </w:r>
      <w:r>
        <w:rPr>
          <w:rFonts w:hint="eastAsia"/>
          <w:lang w:eastAsia="zh-CN"/>
        </w:rPr>
        <w:t>json</w:t>
      </w:r>
      <w:r>
        <w:rPr>
          <w:rFonts w:hint="eastAsia"/>
          <w:lang w:eastAsia="zh-CN"/>
        </w:rPr>
        <w:t>编码，包含的信息：箱号（</w:t>
      </w:r>
      <w:r>
        <w:rPr>
          <w:rFonts w:hint="eastAsia"/>
          <w:lang w:eastAsia="zh-CN"/>
        </w:rPr>
        <w:t>boxCode</w:t>
      </w:r>
      <w:r>
        <w:rPr>
          <w:rFonts w:hint="eastAsia"/>
          <w:lang w:eastAsia="zh-CN"/>
        </w:rPr>
        <w:t>）、</w:t>
      </w:r>
      <w:r w:rsidR="000D7899">
        <w:rPr>
          <w:rFonts w:hint="eastAsia"/>
          <w:lang w:eastAsia="zh-CN"/>
        </w:rPr>
        <w:t>工号（</w:t>
      </w:r>
      <w:r w:rsidR="002126EA">
        <w:rPr>
          <w:rFonts w:hint="eastAsia"/>
          <w:lang w:eastAsia="zh-CN"/>
        </w:rPr>
        <w:t>jobNumber</w:t>
      </w:r>
      <w:r w:rsidR="000D7899">
        <w:rPr>
          <w:rFonts w:hint="eastAsia"/>
          <w:lang w:eastAsia="zh-CN"/>
        </w:rPr>
        <w:t>）</w:t>
      </w:r>
      <w:r w:rsidR="000B1B3A">
        <w:rPr>
          <w:rFonts w:hint="eastAsia"/>
          <w:lang w:eastAsia="zh-CN"/>
        </w:rPr>
        <w:t>。</w:t>
      </w:r>
    </w:p>
    <w:p w14:paraId="014623F8" w14:textId="2B859E42" w:rsidR="00E45180" w:rsidRDefault="00E45180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箱内打包多个物品的时候，数量需要显示对应的物品分类和数量，并且一个物品</w:t>
      </w:r>
      <w:r w:rsidR="00867CB1">
        <w:rPr>
          <w:rFonts w:hint="eastAsia"/>
          <w:lang w:eastAsia="zh-CN"/>
        </w:rPr>
        <w:t>分类占一行。</w:t>
      </w:r>
    </w:p>
    <w:p w14:paraId="47F00B39" w14:textId="3944F7F8" w:rsidR="00EC6AD2" w:rsidRDefault="00EC6AD2" w:rsidP="00165E96">
      <w:pPr>
        <w:spacing w:after="0"/>
        <w:rPr>
          <w:lang w:eastAsia="zh-CN"/>
        </w:rPr>
      </w:pPr>
    </w:p>
    <w:p w14:paraId="25E9BF9C" w14:textId="305B324E" w:rsidR="0012410C" w:rsidRDefault="0012410C" w:rsidP="00337005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适用速度等级</w:t>
      </w:r>
      <w:r w:rsidR="00A64B88">
        <w:rPr>
          <w:rFonts w:ascii="宋体" w:eastAsia="宋体" w:hAnsi="宋体" w:cs="宋体" w:hint="eastAsia"/>
          <w:lang w:eastAsia="zh-CN"/>
        </w:rPr>
        <w:t>维护</w:t>
      </w:r>
    </w:p>
    <w:p w14:paraId="35A5B9DF" w14:textId="3DD93ACE" w:rsidR="005F7EEA" w:rsidRDefault="000D2513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功能描述：</w:t>
      </w:r>
    </w:p>
    <w:p w14:paraId="51B1D829" w14:textId="092B3920" w:rsidR="000D2513" w:rsidRDefault="007066F6" w:rsidP="00B92365">
      <w:pPr>
        <w:pStyle w:val="af6"/>
        <w:numPr>
          <w:ilvl w:val="0"/>
          <w:numId w:val="3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保存到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系统中的字典中，排序作为字段的</w:t>
      </w:r>
      <w:r>
        <w:rPr>
          <w:rFonts w:hint="eastAsia"/>
          <w:lang w:eastAsia="zh-CN"/>
        </w:rPr>
        <w:t>key</w:t>
      </w:r>
      <w:r>
        <w:rPr>
          <w:rFonts w:hint="eastAsia"/>
          <w:lang w:eastAsia="zh-CN"/>
        </w:rPr>
        <w:t>，等级作为字典的</w:t>
      </w:r>
      <w:r>
        <w:rPr>
          <w:rFonts w:hint="eastAsia"/>
          <w:lang w:eastAsia="zh-CN"/>
        </w:rPr>
        <w:t>value</w:t>
      </w:r>
      <w:r>
        <w:rPr>
          <w:rFonts w:hint="eastAsia"/>
          <w:lang w:eastAsia="zh-CN"/>
        </w:rPr>
        <w:t>，字典的</w:t>
      </w:r>
      <w:r>
        <w:rPr>
          <w:rFonts w:hint="eastAsia"/>
          <w:lang w:eastAsia="zh-CN"/>
        </w:rPr>
        <w:t>code</w:t>
      </w:r>
      <w:r>
        <w:rPr>
          <w:rFonts w:hint="eastAsia"/>
          <w:lang w:eastAsia="zh-CN"/>
        </w:rPr>
        <w:t>为固定的</w:t>
      </w:r>
      <w:r>
        <w:rPr>
          <w:rFonts w:hint="eastAsia"/>
          <w:lang w:eastAsia="zh-CN"/>
        </w:rPr>
        <w:t>speed</w:t>
      </w:r>
      <w:r w:rsidR="006C64FD">
        <w:rPr>
          <w:rFonts w:hint="eastAsia"/>
          <w:lang w:eastAsia="zh-CN"/>
        </w:rPr>
        <w:t>_</w:t>
      </w:r>
      <w:r w:rsidR="006C64FD">
        <w:rPr>
          <w:lang w:eastAsia="zh-CN"/>
        </w:rPr>
        <w:t>class</w:t>
      </w:r>
      <w:r w:rsidR="002C3B6F">
        <w:rPr>
          <w:rFonts w:hint="eastAsia"/>
          <w:lang w:eastAsia="zh-CN"/>
        </w:rPr>
        <w:t>。</w:t>
      </w:r>
    </w:p>
    <w:p w14:paraId="5A3B3273" w14:textId="3CB608AE" w:rsidR="00DF24DA" w:rsidRDefault="00DF24DA" w:rsidP="00B92365">
      <w:pPr>
        <w:pStyle w:val="af6"/>
        <w:numPr>
          <w:ilvl w:val="0"/>
          <w:numId w:val="3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点击新增之后需要判断排序不能重复，之后调用保存和更新列表的功能</w:t>
      </w:r>
    </w:p>
    <w:p w14:paraId="2E77DDD1" w14:textId="581CB08F" w:rsidR="003C2F56" w:rsidRDefault="00DA023C" w:rsidP="00B92365">
      <w:pPr>
        <w:pStyle w:val="af6"/>
        <w:numPr>
          <w:ilvl w:val="0"/>
          <w:numId w:val="3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排序的值不能重复。</w:t>
      </w:r>
    </w:p>
    <w:p w14:paraId="624BBB72" w14:textId="13930784" w:rsidR="009D0A69" w:rsidRDefault="009D0A69" w:rsidP="00165E96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0A9403BC" wp14:editId="0CB8ED9F">
            <wp:extent cx="2984940" cy="22034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7930" cy="220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A28B" w14:textId="77777777" w:rsidR="0012410C" w:rsidRDefault="0012410C" w:rsidP="00165E96">
      <w:pPr>
        <w:spacing w:after="0"/>
        <w:rPr>
          <w:lang w:eastAsia="zh-CN"/>
        </w:rPr>
      </w:pPr>
    </w:p>
    <w:p w14:paraId="6F4414EC" w14:textId="54AF21F8" w:rsidR="00EB39B7" w:rsidRPr="00B60357" w:rsidRDefault="00EB39B7" w:rsidP="00AE324F">
      <w:pPr>
        <w:pStyle w:val="3"/>
      </w:pPr>
      <w:r w:rsidRPr="00B60357">
        <w:rPr>
          <w:rFonts w:ascii="宋体" w:eastAsia="宋体" w:hAnsi="宋体" w:cs="宋体" w:hint="eastAsia"/>
        </w:rPr>
        <w:t>非功能要求</w:t>
      </w:r>
    </w:p>
    <w:p w14:paraId="5FF2A991" w14:textId="4656CDAC" w:rsidR="00E13CDF" w:rsidRDefault="00B60357" w:rsidP="00B92365">
      <w:pPr>
        <w:pStyle w:val="af6"/>
        <w:numPr>
          <w:ilvl w:val="0"/>
          <w:numId w:val="2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字体默认显示大些。</w:t>
      </w:r>
    </w:p>
    <w:p w14:paraId="18DB36C1" w14:textId="4862D830" w:rsidR="00B60357" w:rsidRDefault="005D4676" w:rsidP="00B92365">
      <w:pPr>
        <w:pStyle w:val="af6"/>
        <w:numPr>
          <w:ilvl w:val="0"/>
          <w:numId w:val="2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对常用的操作</w:t>
      </w:r>
      <w:r w:rsidR="00913A56">
        <w:rPr>
          <w:rFonts w:hint="eastAsia"/>
          <w:lang w:eastAsia="zh-CN"/>
        </w:rPr>
        <w:t>支持快捷键</w:t>
      </w:r>
      <w:r w:rsidR="00422E94">
        <w:rPr>
          <w:rFonts w:hint="eastAsia"/>
          <w:lang w:eastAsia="zh-CN"/>
        </w:rPr>
        <w:t>。</w:t>
      </w:r>
    </w:p>
    <w:p w14:paraId="130C8C32" w14:textId="4C58895D" w:rsidR="005C5872" w:rsidRDefault="005C5872" w:rsidP="00B92365">
      <w:pPr>
        <w:pStyle w:val="af6"/>
        <w:numPr>
          <w:ilvl w:val="0"/>
          <w:numId w:val="2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一个箱中可能包含多个物品，或者多个批次。</w:t>
      </w:r>
    </w:p>
    <w:p w14:paraId="4AFA457C" w14:textId="77777777" w:rsidR="00B60357" w:rsidRDefault="00B60357" w:rsidP="00165E96">
      <w:pPr>
        <w:spacing w:after="0"/>
        <w:rPr>
          <w:lang w:eastAsia="zh-CN"/>
        </w:rPr>
      </w:pPr>
    </w:p>
    <w:p w14:paraId="5FC84328" w14:textId="298CBFC4" w:rsidR="00D622BA" w:rsidRPr="0089660D" w:rsidRDefault="00A36451" w:rsidP="00082C19">
      <w:pPr>
        <w:pStyle w:val="2"/>
      </w:pPr>
      <w:bookmarkStart w:id="16" w:name="_Toc92786701"/>
      <w:r w:rsidRPr="00B42C68">
        <w:rPr>
          <w:rFonts w:hint="eastAsia"/>
        </w:rPr>
        <w:t>收货流程</w:t>
      </w:r>
      <w:bookmarkEnd w:id="16"/>
    </w:p>
    <w:p w14:paraId="5D7A29C1" w14:textId="677BF73D" w:rsidR="00A36451" w:rsidRPr="00FC3BF8" w:rsidRDefault="00D622BA" w:rsidP="000A3E99">
      <w:pPr>
        <w:pStyle w:val="3"/>
        <w:rPr>
          <w:lang w:eastAsia="zh-CN"/>
        </w:rPr>
      </w:pPr>
      <w:bookmarkStart w:id="17" w:name="_Toc92786704"/>
      <w:r w:rsidRPr="00FC3BF8">
        <w:rPr>
          <w:rFonts w:ascii="宋体" w:eastAsia="宋体" w:hAnsi="宋体" w:cs="宋体" w:hint="eastAsia"/>
          <w:lang w:eastAsia="zh-CN"/>
        </w:rPr>
        <w:t>收货</w:t>
      </w:r>
      <w:bookmarkEnd w:id="17"/>
    </w:p>
    <w:p w14:paraId="32A0B5BE" w14:textId="0C70A9EB" w:rsidR="00A36451" w:rsidRDefault="00A36451" w:rsidP="00A36451">
      <w:pPr>
        <w:ind w:firstLine="40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中只要完成实物收货、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生成入库记录，就是完成了收货；</w:t>
      </w:r>
    </w:p>
    <w:p w14:paraId="6365F57D" w14:textId="47084875" w:rsidR="00506CED" w:rsidRDefault="00506CED" w:rsidP="00506CED">
      <w:pPr>
        <w:spacing w:after="0"/>
        <w:ind w:firstLine="400"/>
        <w:rPr>
          <w:lang w:eastAsia="zh-CN"/>
        </w:rPr>
      </w:pPr>
      <w:r>
        <w:rPr>
          <w:rFonts w:hint="eastAsia"/>
          <w:lang w:eastAsia="zh-CN"/>
        </w:rPr>
        <w:t>对于在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中已生成的</w:t>
      </w:r>
      <w:r>
        <w:rPr>
          <w:rFonts w:hint="eastAsia"/>
          <w:lang w:eastAsia="zh-CN"/>
        </w:rPr>
        <w:t>ASN</w:t>
      </w:r>
      <w:r>
        <w:rPr>
          <w:rFonts w:hint="eastAsia"/>
          <w:lang w:eastAsia="zh-CN"/>
        </w:rPr>
        <w:t>，在现场用</w:t>
      </w:r>
      <w:r>
        <w:rPr>
          <w:rFonts w:hint="eastAsia"/>
          <w:lang w:eastAsia="zh-CN"/>
        </w:rPr>
        <w:t>RF</w:t>
      </w:r>
      <w:r>
        <w:rPr>
          <w:rFonts w:hint="eastAsia"/>
          <w:lang w:eastAsia="zh-CN"/>
        </w:rPr>
        <w:t>收货时，是不容许超收的</w:t>
      </w:r>
    </w:p>
    <w:p w14:paraId="23D08E51" w14:textId="77777777" w:rsidR="00506CED" w:rsidRPr="00506CED" w:rsidRDefault="00506CED" w:rsidP="00506CED">
      <w:pPr>
        <w:spacing w:after="0"/>
        <w:ind w:firstLine="400"/>
        <w:rPr>
          <w:lang w:eastAsia="zh-CN"/>
        </w:rPr>
      </w:pPr>
    </w:p>
    <w:p w14:paraId="5A6911B0" w14:textId="228CC330" w:rsidR="00A36451" w:rsidRDefault="00A36451" w:rsidP="00A36451">
      <w:pPr>
        <w:ind w:firstLine="400"/>
        <w:rPr>
          <w:lang w:eastAsia="zh-CN"/>
        </w:rPr>
      </w:pPr>
      <w:r>
        <w:rPr>
          <w:rFonts w:hint="eastAsia"/>
          <w:lang w:eastAsia="zh-CN"/>
        </w:rPr>
        <w:t>至于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中的处理，根据不同的收货类型有不同的规则；</w:t>
      </w:r>
    </w:p>
    <w:p w14:paraId="63A2FC39" w14:textId="5763AF6D" w:rsidR="00AC13F9" w:rsidRPr="00AC13F9" w:rsidRDefault="00AC13F9" w:rsidP="00E81111">
      <w:pPr>
        <w:ind w:firstLine="400"/>
        <w:rPr>
          <w:color w:val="FF0000"/>
          <w:lang w:eastAsia="zh-CN"/>
        </w:rPr>
      </w:pPr>
    </w:p>
    <w:p w14:paraId="46FE91D5" w14:textId="77777777" w:rsidR="005E0472" w:rsidRDefault="005E0472" w:rsidP="005E0472">
      <w:pPr>
        <w:ind w:firstLine="400"/>
        <w:rPr>
          <w:lang w:eastAsia="zh-CN"/>
        </w:rPr>
      </w:pPr>
      <w:r>
        <w:rPr>
          <w:rFonts w:hint="eastAsia"/>
          <w:lang w:eastAsia="zh-CN"/>
        </w:rPr>
        <w:t>库房目前入库业务量如下：</w:t>
      </w:r>
    </w:p>
    <w:p w14:paraId="4CD94A27" w14:textId="03157E85" w:rsidR="005E0472" w:rsidRDefault="005E0472" w:rsidP="00B92365">
      <w:pPr>
        <w:pStyle w:val="af6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年：生产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万片≈</w:t>
      </w:r>
      <w:r>
        <w:rPr>
          <w:rFonts w:hint="eastAsia"/>
          <w:lang w:eastAsia="zh-CN"/>
        </w:rPr>
        <w:t>3000</w:t>
      </w:r>
      <w:r>
        <w:rPr>
          <w:rFonts w:hint="eastAsia"/>
          <w:lang w:eastAsia="zh-CN"/>
        </w:rPr>
        <w:t>箱</w:t>
      </w:r>
    </w:p>
    <w:p w14:paraId="6AA3726E" w14:textId="08F296FF" w:rsidR="005E0472" w:rsidRDefault="005E0472" w:rsidP="00B92365">
      <w:pPr>
        <w:pStyle w:val="af6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月：生产</w:t>
      </w:r>
      <w:r>
        <w:rPr>
          <w:rFonts w:hint="eastAsia"/>
          <w:lang w:eastAsia="zh-CN"/>
        </w:rPr>
        <w:t>2.5</w:t>
      </w:r>
      <w:r>
        <w:rPr>
          <w:rFonts w:hint="eastAsia"/>
          <w:lang w:eastAsia="zh-CN"/>
        </w:rPr>
        <w:t>万片≈</w:t>
      </w:r>
      <w:r>
        <w:rPr>
          <w:rFonts w:hint="eastAsia"/>
          <w:lang w:eastAsia="zh-CN"/>
        </w:rPr>
        <w:t>250</w:t>
      </w:r>
      <w:r>
        <w:rPr>
          <w:rFonts w:hint="eastAsia"/>
          <w:lang w:eastAsia="zh-CN"/>
        </w:rPr>
        <w:t>箱</w:t>
      </w:r>
    </w:p>
    <w:p w14:paraId="5D9757B4" w14:textId="4F4ECB70" w:rsidR="005E0472" w:rsidRPr="005E0472" w:rsidRDefault="005E0472" w:rsidP="00B92365">
      <w:pPr>
        <w:pStyle w:val="af6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每周入库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次平均一次入库</w:t>
      </w:r>
      <w:r>
        <w:rPr>
          <w:rFonts w:hint="eastAsia"/>
          <w:lang w:eastAsia="zh-CN"/>
        </w:rPr>
        <w:t>2000</w:t>
      </w:r>
      <w:r>
        <w:rPr>
          <w:rFonts w:hint="eastAsia"/>
          <w:lang w:eastAsia="zh-CN"/>
        </w:rPr>
        <w:t>片≈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箱</w:t>
      </w:r>
    </w:p>
    <w:p w14:paraId="5E1194D5" w14:textId="421C15D7" w:rsidR="00282A9D" w:rsidRDefault="00282A9D" w:rsidP="00A36451">
      <w:pPr>
        <w:ind w:firstLine="400"/>
        <w:rPr>
          <w:lang w:eastAsia="zh-CN"/>
        </w:rPr>
      </w:pPr>
      <w:r>
        <w:rPr>
          <w:rFonts w:hint="eastAsia"/>
          <w:lang w:eastAsia="zh-CN"/>
        </w:rPr>
        <w:t>收货时分为两种情况：</w:t>
      </w:r>
    </w:p>
    <w:p w14:paraId="15EBCE67" w14:textId="77777777" w:rsidR="00282A9D" w:rsidRDefault="00282A9D" w:rsidP="00B92365">
      <w:pPr>
        <w:pStyle w:val="af6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序列号收货：</w:t>
      </w:r>
    </w:p>
    <w:p w14:paraId="68D44EEF" w14:textId="15900E90" w:rsidR="00282A9D" w:rsidRDefault="00282A9D" w:rsidP="00B92365">
      <w:pPr>
        <w:pStyle w:val="af6"/>
        <w:numPr>
          <w:ilvl w:val="1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序列号</w:t>
      </w:r>
      <w:r w:rsidR="003F143B">
        <w:rPr>
          <w:rFonts w:hint="eastAsia"/>
          <w:lang w:eastAsia="zh-CN"/>
        </w:rPr>
        <w:t>在生产下线打包时录入系统</w:t>
      </w:r>
      <w:r>
        <w:rPr>
          <w:rFonts w:hint="eastAsia"/>
          <w:lang w:eastAsia="zh-CN"/>
        </w:rPr>
        <w:t>。</w:t>
      </w:r>
    </w:p>
    <w:p w14:paraId="775ED8E0" w14:textId="39FC1613" w:rsidR="00282A9D" w:rsidRDefault="00282A9D" w:rsidP="00B92365">
      <w:pPr>
        <w:pStyle w:val="af6"/>
        <w:numPr>
          <w:ilvl w:val="1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序列号收货也需要记录批次，在创建订单时需要将货品批次创建到系统中单独保存。</w:t>
      </w:r>
    </w:p>
    <w:p w14:paraId="3AB6258A" w14:textId="16E79C83" w:rsidR="00282A9D" w:rsidRDefault="00282A9D" w:rsidP="00B92365">
      <w:pPr>
        <w:pStyle w:val="af6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批次收货</w:t>
      </w:r>
    </w:p>
    <w:p w14:paraId="4E6C1D9D" w14:textId="65D4CC09" w:rsidR="00282A9D" w:rsidRDefault="0048424B" w:rsidP="00B92365">
      <w:pPr>
        <w:pStyle w:val="af6"/>
        <w:numPr>
          <w:ilvl w:val="1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需要导入箱号明细数据</w:t>
      </w:r>
      <w:r w:rsidR="00286463">
        <w:rPr>
          <w:rFonts w:hint="eastAsia"/>
          <w:lang w:eastAsia="zh-CN"/>
        </w:rPr>
        <w:t>，在创建订单时需要将货品批次创建到系统中单独保存。</w:t>
      </w:r>
    </w:p>
    <w:p w14:paraId="43A1A4DE" w14:textId="2B3EC37F" w:rsidR="00AA4BDD" w:rsidRDefault="00AA4BDD" w:rsidP="00793002">
      <w:pPr>
        <w:spacing w:after="0"/>
        <w:rPr>
          <w:lang w:eastAsia="zh-CN"/>
        </w:rPr>
      </w:pPr>
    </w:p>
    <w:p w14:paraId="21DEB9BA" w14:textId="7647C07C" w:rsidR="00AA4BDD" w:rsidRDefault="00AA4BDD" w:rsidP="00AA4BDD">
      <w:pPr>
        <w:spacing w:after="0"/>
        <w:ind w:left="400"/>
        <w:rPr>
          <w:lang w:eastAsia="zh-CN"/>
        </w:rPr>
      </w:pPr>
      <w:r>
        <w:rPr>
          <w:rFonts w:hint="eastAsia"/>
          <w:lang w:eastAsia="zh-CN"/>
        </w:rPr>
        <w:t>收货标签如下：</w:t>
      </w:r>
    </w:p>
    <w:p w14:paraId="39B05A6C" w14:textId="685F3E00" w:rsidR="007434CF" w:rsidRPr="003F143B" w:rsidRDefault="007434CF" w:rsidP="00AA4BDD">
      <w:pPr>
        <w:spacing w:after="0"/>
        <w:ind w:left="400"/>
        <w:rPr>
          <w:lang w:eastAsia="zh-CN"/>
        </w:rPr>
      </w:pPr>
      <w:r w:rsidRPr="003F143B">
        <w:rPr>
          <w:rFonts w:hint="eastAsia"/>
          <w:lang w:eastAsia="zh-CN"/>
        </w:rPr>
        <w:t>标签尺寸</w:t>
      </w:r>
      <w:r w:rsidR="003F143B" w:rsidRPr="003F143B">
        <w:rPr>
          <w:rFonts w:hint="eastAsia"/>
          <w:lang w:eastAsia="zh-CN"/>
        </w:rPr>
        <w:t>：</w:t>
      </w:r>
      <w:r w:rsidR="003F143B" w:rsidRPr="003F143B">
        <w:rPr>
          <w:rFonts w:hint="eastAsia"/>
          <w:lang w:eastAsia="zh-CN"/>
        </w:rPr>
        <w:t>A</w:t>
      </w:r>
      <w:r w:rsidR="003F143B" w:rsidRPr="003F143B">
        <w:rPr>
          <w:lang w:eastAsia="zh-CN"/>
        </w:rPr>
        <w:t>4</w:t>
      </w:r>
      <w:r w:rsidRPr="003F143B">
        <w:rPr>
          <w:rFonts w:hint="eastAsia"/>
          <w:lang w:eastAsia="zh-CN"/>
        </w:rPr>
        <w:t>。</w:t>
      </w:r>
    </w:p>
    <w:p w14:paraId="1FB346C7" w14:textId="6AFD69ED" w:rsidR="00AA4BDD" w:rsidRDefault="00AA4BDD" w:rsidP="00AA4BDD">
      <w:pPr>
        <w:spacing w:after="0"/>
        <w:ind w:left="400"/>
        <w:rPr>
          <w:lang w:eastAsia="zh-CN"/>
        </w:rPr>
      </w:pPr>
    </w:p>
    <w:p w14:paraId="444E8145" w14:textId="2664AF52" w:rsidR="00AA4BDD" w:rsidRDefault="00AA4BDD" w:rsidP="00AA4BDD">
      <w:pPr>
        <w:spacing w:after="0"/>
        <w:ind w:left="400"/>
        <w:rPr>
          <w:lang w:eastAsia="zh-CN"/>
        </w:rPr>
      </w:pPr>
      <w:r>
        <w:rPr>
          <w:noProof/>
        </w:rPr>
        <w:drawing>
          <wp:inline distT="0" distB="0" distL="0" distR="0" wp14:anchorId="45AF2704" wp14:editId="3DD27FDD">
            <wp:extent cx="2058987" cy="19485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4609" cy="19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67B" w:rsidRPr="0048767B">
        <w:rPr>
          <w:noProof/>
        </w:rPr>
        <w:t xml:space="preserve"> </w:t>
      </w:r>
      <w:r w:rsidR="0048767B">
        <w:rPr>
          <w:noProof/>
        </w:rPr>
        <w:drawing>
          <wp:inline distT="0" distB="0" distL="0" distR="0" wp14:anchorId="25D24AC1" wp14:editId="6D71B1E9">
            <wp:extent cx="2048872" cy="1935480"/>
            <wp:effectExtent l="0" t="0" r="889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2210" cy="19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2428" w14:textId="5C914A69" w:rsidR="00AA4BDD" w:rsidRDefault="00AA4BDD" w:rsidP="00AA4BDD">
      <w:pPr>
        <w:spacing w:after="0"/>
        <w:ind w:left="400"/>
        <w:rPr>
          <w:lang w:eastAsia="zh-CN"/>
        </w:rPr>
      </w:pPr>
    </w:p>
    <w:p w14:paraId="4CE08313" w14:textId="77777777" w:rsidR="00831D0B" w:rsidRDefault="00831D0B" w:rsidP="00AA4BDD">
      <w:pPr>
        <w:spacing w:after="0"/>
        <w:ind w:left="400"/>
        <w:rPr>
          <w:lang w:eastAsia="zh-CN"/>
        </w:rPr>
      </w:pPr>
    </w:p>
    <w:p w14:paraId="5ED8885D" w14:textId="0FD4316A" w:rsidR="00D622BA" w:rsidRDefault="00A0582C" w:rsidP="000A3E99">
      <w:pPr>
        <w:pStyle w:val="3"/>
        <w:rPr>
          <w:lang w:eastAsia="zh-CN"/>
        </w:rPr>
      </w:pPr>
      <w:bookmarkStart w:id="18" w:name="_Toc92786705"/>
      <w:bookmarkStart w:id="19" w:name="_Toc307054060"/>
      <w:r>
        <w:rPr>
          <w:rFonts w:ascii="宋体" w:eastAsia="宋体" w:hAnsi="宋体" w:cs="宋体" w:hint="eastAsia"/>
          <w:lang w:eastAsia="zh-CN"/>
        </w:rPr>
        <w:t>成品</w:t>
      </w:r>
      <w:r w:rsidR="00D622BA" w:rsidRPr="00D622BA">
        <w:rPr>
          <w:rFonts w:ascii="宋体" w:eastAsia="宋体" w:hAnsi="宋体" w:cs="宋体" w:hint="eastAsia"/>
          <w:lang w:eastAsia="zh-CN"/>
        </w:rPr>
        <w:t>入库</w:t>
      </w:r>
      <w:bookmarkEnd w:id="18"/>
    </w:p>
    <w:p w14:paraId="0F61EC74" w14:textId="5C45DFC8" w:rsidR="00033F24" w:rsidRDefault="002E153D" w:rsidP="00A0582C">
      <w:pPr>
        <w:rPr>
          <w:lang w:eastAsia="zh-CN"/>
        </w:rPr>
      </w:pPr>
      <w:r>
        <w:rPr>
          <w:rFonts w:hint="eastAsia"/>
          <w:lang w:eastAsia="zh-CN"/>
        </w:rPr>
        <w:t>成品入库</w:t>
      </w:r>
      <w:r w:rsidR="00A72094">
        <w:rPr>
          <w:rFonts w:hint="eastAsia"/>
          <w:lang w:eastAsia="zh-CN"/>
        </w:rPr>
        <w:t>分为完工入库和调拨入库两种方式</w:t>
      </w:r>
      <w:r w:rsidR="00846FE3">
        <w:rPr>
          <w:rFonts w:hint="eastAsia"/>
          <w:lang w:eastAsia="zh-CN"/>
        </w:rPr>
        <w:t>，都需要把成品上架的</w:t>
      </w:r>
      <w:r w:rsidR="00846FE3">
        <w:rPr>
          <w:rFonts w:hint="eastAsia"/>
          <w:lang w:eastAsia="zh-CN"/>
        </w:rPr>
        <w:t>AGV</w:t>
      </w:r>
      <w:r w:rsidR="00846FE3">
        <w:rPr>
          <w:rFonts w:hint="eastAsia"/>
          <w:lang w:eastAsia="zh-CN"/>
        </w:rPr>
        <w:t>自动存储区</w:t>
      </w:r>
      <w:r w:rsidR="00A72094">
        <w:rPr>
          <w:rFonts w:hint="eastAsia"/>
          <w:lang w:eastAsia="zh-CN"/>
        </w:rPr>
        <w:t>。</w:t>
      </w:r>
      <w:r w:rsidR="002D4B79">
        <w:rPr>
          <w:rFonts w:hint="eastAsia"/>
          <w:lang w:eastAsia="zh-CN"/>
        </w:rPr>
        <w:t>两种方式在</w:t>
      </w:r>
      <w:r w:rsidR="002D4B79">
        <w:rPr>
          <w:rFonts w:hint="eastAsia"/>
          <w:lang w:eastAsia="zh-CN"/>
        </w:rPr>
        <w:t>WMS</w:t>
      </w:r>
      <w:r w:rsidR="002D4B79">
        <w:rPr>
          <w:rFonts w:hint="eastAsia"/>
          <w:lang w:eastAsia="zh-CN"/>
        </w:rPr>
        <w:t>系统中都是无单入库。</w:t>
      </w:r>
    </w:p>
    <w:p w14:paraId="7FA6F363" w14:textId="77777777" w:rsidR="00D348BE" w:rsidRDefault="00D348BE" w:rsidP="00A0582C">
      <w:pPr>
        <w:rPr>
          <w:lang w:eastAsia="zh-CN"/>
        </w:rPr>
      </w:pPr>
    </w:p>
    <w:p w14:paraId="48C66531" w14:textId="01E06BD5" w:rsidR="00EB67E4" w:rsidRDefault="00EB67E4" w:rsidP="00A0582C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的联系：</w:t>
      </w:r>
    </w:p>
    <w:p w14:paraId="73B94740" w14:textId="020547EA" w:rsidR="00D2018E" w:rsidRDefault="00BE6A54" w:rsidP="00B92365">
      <w:pPr>
        <w:pStyle w:val="af6"/>
        <w:numPr>
          <w:ilvl w:val="0"/>
          <w:numId w:val="5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不与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151C03">
        <w:rPr>
          <w:rFonts w:hint="eastAsia"/>
          <w:lang w:eastAsia="zh-CN"/>
        </w:rPr>
        <w:t>。</w:t>
      </w:r>
    </w:p>
    <w:p w14:paraId="669C1052" w14:textId="77777777" w:rsidR="00EB67E4" w:rsidRDefault="00EB67E4" w:rsidP="00A0582C">
      <w:pPr>
        <w:rPr>
          <w:lang w:eastAsia="zh-CN"/>
        </w:rPr>
      </w:pPr>
    </w:p>
    <w:p w14:paraId="5DF1A95B" w14:textId="3F2BD39C" w:rsidR="00A0582C" w:rsidRDefault="00FA41BF" w:rsidP="00A0582C">
      <w:pPr>
        <w:rPr>
          <w:lang w:eastAsia="zh-CN"/>
        </w:rPr>
      </w:pPr>
      <w:r>
        <w:rPr>
          <w:rFonts w:hint="eastAsia"/>
          <w:lang w:eastAsia="zh-CN"/>
        </w:rPr>
        <w:t>具体的流程如下：</w:t>
      </w:r>
    </w:p>
    <w:p w14:paraId="173A342D" w14:textId="2485DE83" w:rsidR="004C204F" w:rsidRDefault="004C204F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打包人员在每箱上张贴箱贴，箱贴使用成品生成下线打包程序进行打印。</w:t>
      </w:r>
      <w:r w:rsidR="00D52B8F">
        <w:rPr>
          <w:rFonts w:hint="eastAsia"/>
          <w:lang w:eastAsia="zh-CN"/>
        </w:rPr>
        <w:t>该步骤是必须的。</w:t>
      </w:r>
    </w:p>
    <w:p w14:paraId="7F220B65" w14:textId="2A805A9B" w:rsidR="00EF6E14" w:rsidRDefault="00400754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产线叉车司机将货品驮运至</w:t>
      </w:r>
      <w:r w:rsidR="008E7709">
        <w:rPr>
          <w:rFonts w:hint="eastAsia"/>
          <w:lang w:eastAsia="zh-CN"/>
        </w:rPr>
        <w:t>AGV</w:t>
      </w:r>
      <w:r w:rsidR="008E7709">
        <w:rPr>
          <w:rFonts w:hint="eastAsia"/>
          <w:lang w:eastAsia="zh-CN"/>
        </w:rPr>
        <w:t>收货</w:t>
      </w:r>
      <w:r>
        <w:rPr>
          <w:rFonts w:hint="eastAsia"/>
          <w:lang w:eastAsia="zh-CN"/>
        </w:rPr>
        <w:t>接驳区。</w:t>
      </w:r>
    </w:p>
    <w:p w14:paraId="064CCCDF" w14:textId="4C3EA706" w:rsidR="00DF3C03" w:rsidRDefault="00DF3C03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库房收货人员利用手持设备中的</w:t>
      </w:r>
      <w:r w:rsidR="00DF3849">
        <w:rPr>
          <w:rFonts w:hint="eastAsia"/>
          <w:lang w:eastAsia="zh-CN"/>
        </w:rPr>
        <w:t>“</w:t>
      </w:r>
      <w:r w:rsidR="00DF3849" w:rsidRPr="00F66C96">
        <w:rPr>
          <w:rFonts w:hint="eastAsia"/>
          <w:b/>
          <w:bCs/>
          <w:lang w:eastAsia="zh-CN"/>
        </w:rPr>
        <w:t>按</w:t>
      </w:r>
      <w:r w:rsidR="00CC762E">
        <w:rPr>
          <w:rFonts w:hint="eastAsia"/>
          <w:b/>
          <w:bCs/>
          <w:lang w:eastAsia="zh-CN"/>
        </w:rPr>
        <w:t>箱</w:t>
      </w:r>
      <w:r w:rsidR="00DF3849" w:rsidRPr="00F66C96">
        <w:rPr>
          <w:rFonts w:hint="eastAsia"/>
          <w:b/>
          <w:bCs/>
          <w:lang w:eastAsia="zh-CN"/>
        </w:rPr>
        <w:t>收货</w:t>
      </w:r>
      <w:r w:rsidR="00DF3849">
        <w:rPr>
          <w:rFonts w:hint="eastAsia"/>
          <w:lang w:eastAsia="zh-CN"/>
        </w:rPr>
        <w:t>”功能收货</w:t>
      </w:r>
      <w:r w:rsidR="009D0E1D">
        <w:rPr>
          <w:rFonts w:hint="eastAsia"/>
          <w:lang w:eastAsia="zh-CN"/>
        </w:rPr>
        <w:t>到入库接驳区</w:t>
      </w:r>
      <w:r w:rsidR="00DF3849">
        <w:rPr>
          <w:rFonts w:hint="eastAsia"/>
          <w:lang w:eastAsia="zh-CN"/>
        </w:rPr>
        <w:t>，收货时需要使用手持设备扫描箱上的二维码</w:t>
      </w:r>
      <w:r w:rsidR="00841E84">
        <w:rPr>
          <w:rFonts w:hint="eastAsia"/>
          <w:lang w:eastAsia="zh-CN"/>
        </w:rPr>
        <w:t>和库位编码</w:t>
      </w:r>
      <w:r w:rsidR="00DF3849">
        <w:rPr>
          <w:rFonts w:hint="eastAsia"/>
          <w:lang w:eastAsia="zh-CN"/>
        </w:rPr>
        <w:t>。</w:t>
      </w:r>
      <w:r w:rsidR="002F1E26">
        <w:rPr>
          <w:rFonts w:hint="eastAsia"/>
          <w:lang w:eastAsia="zh-CN"/>
        </w:rPr>
        <w:t>注：</w:t>
      </w:r>
      <w:commentRangeStart w:id="20"/>
      <w:r w:rsidR="002F1E26">
        <w:rPr>
          <w:rFonts w:hint="eastAsia"/>
          <w:lang w:eastAsia="zh-CN"/>
        </w:rPr>
        <w:t>D</w:t>
      </w:r>
      <w:r w:rsidR="002F1E26">
        <w:rPr>
          <w:rFonts w:hint="eastAsia"/>
          <w:lang w:eastAsia="zh-CN"/>
        </w:rPr>
        <w:t>箱需要在</w:t>
      </w:r>
      <w:r w:rsidR="002F1E26">
        <w:rPr>
          <w:rFonts w:hint="eastAsia"/>
          <w:lang w:eastAsia="zh-CN"/>
        </w:rPr>
        <w:t>4</w:t>
      </w:r>
      <w:r w:rsidR="002F1E26">
        <w:rPr>
          <w:rFonts w:hint="eastAsia"/>
          <w:lang w:eastAsia="zh-CN"/>
        </w:rPr>
        <w:t>箱满的情况下才执行收货</w:t>
      </w:r>
      <w:commentRangeEnd w:id="20"/>
      <w:r w:rsidR="00706A28">
        <w:rPr>
          <w:rStyle w:val="ad"/>
        </w:rPr>
        <w:commentReference w:id="20"/>
      </w:r>
      <w:r w:rsidR="00450924">
        <w:rPr>
          <w:rFonts w:hint="eastAsia"/>
          <w:lang w:eastAsia="zh-CN"/>
        </w:rPr>
        <w:t>，而</w:t>
      </w:r>
      <w:r w:rsidR="00450924">
        <w:rPr>
          <w:rFonts w:hint="eastAsia"/>
          <w:lang w:eastAsia="zh-CN"/>
        </w:rPr>
        <w:t>D</w:t>
      </w:r>
      <w:r w:rsidR="00450924">
        <w:rPr>
          <w:rFonts w:hint="eastAsia"/>
          <w:lang w:eastAsia="zh-CN"/>
        </w:rPr>
        <w:t>箱则采用“</w:t>
      </w:r>
      <w:r w:rsidR="003057C7" w:rsidRPr="003057C7">
        <w:rPr>
          <w:rFonts w:hint="eastAsia"/>
          <w:b/>
          <w:bCs/>
          <w:lang w:eastAsia="zh-CN"/>
        </w:rPr>
        <w:t>多箱收货</w:t>
      </w:r>
      <w:r w:rsidR="00450924">
        <w:rPr>
          <w:rFonts w:hint="eastAsia"/>
          <w:lang w:eastAsia="zh-CN"/>
        </w:rPr>
        <w:t>”功能</w:t>
      </w:r>
      <w:r w:rsidR="002F1E26">
        <w:rPr>
          <w:rFonts w:hint="eastAsia"/>
          <w:lang w:eastAsia="zh-CN"/>
        </w:rPr>
        <w:t>。</w:t>
      </w:r>
    </w:p>
    <w:p w14:paraId="5710EBC6" w14:textId="77A6D497" w:rsidR="00450E43" w:rsidRDefault="0024698D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收货成功之后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系统中自动</w:t>
      </w:r>
      <w:r w:rsidR="0014132D">
        <w:rPr>
          <w:rFonts w:hint="eastAsia"/>
          <w:lang w:eastAsia="zh-CN"/>
        </w:rPr>
        <w:t>根据上架策略计算出上架的</w:t>
      </w:r>
      <w:r w:rsidR="00A2661E">
        <w:rPr>
          <w:rFonts w:hint="eastAsia"/>
          <w:lang w:eastAsia="zh-CN"/>
        </w:rPr>
        <w:t>目标</w:t>
      </w:r>
      <w:r w:rsidR="0014132D">
        <w:rPr>
          <w:rFonts w:hint="eastAsia"/>
          <w:lang w:eastAsia="zh-CN"/>
        </w:rPr>
        <w:t>库位</w:t>
      </w:r>
      <w:r w:rsidR="00A42747">
        <w:rPr>
          <w:rFonts w:hint="eastAsia"/>
          <w:lang w:eastAsia="zh-CN"/>
        </w:rPr>
        <w:t>并生成一条上架任务</w:t>
      </w:r>
      <w:r w:rsidR="0014132D">
        <w:rPr>
          <w:rFonts w:hint="eastAsia"/>
          <w:lang w:eastAsia="zh-CN"/>
        </w:rPr>
        <w:t>。</w:t>
      </w:r>
    </w:p>
    <w:p w14:paraId="0E8A9F84" w14:textId="7983EF5D" w:rsidR="0015773C" w:rsidRDefault="00894D66" w:rsidP="00894D66">
      <w:pPr>
        <w:pStyle w:val="af6"/>
        <w:ind w:left="1560" w:firstLineChars="0" w:firstLine="0"/>
        <w:rPr>
          <w:lang w:eastAsia="zh-CN"/>
        </w:rPr>
      </w:pPr>
      <w:r>
        <w:rPr>
          <w:rFonts w:hint="eastAsia"/>
          <w:lang w:eastAsia="zh-CN"/>
        </w:rPr>
        <w:t>4.1.</w:t>
      </w:r>
      <w:r w:rsidR="008270CB">
        <w:rPr>
          <w:rFonts w:hint="eastAsia"/>
          <w:lang w:eastAsia="zh-CN"/>
        </w:rPr>
        <w:t>如果计算不出目标库位的情况下，则不需要生成上架任务，但需要生成一条推送消息（目前是推送给所有人）</w:t>
      </w:r>
    </w:p>
    <w:p w14:paraId="333CCDC8" w14:textId="73EA98D9" w:rsidR="00894D66" w:rsidRDefault="00894D66" w:rsidP="00894D66">
      <w:pPr>
        <w:pStyle w:val="af6"/>
        <w:ind w:left="1560" w:firstLineChars="0" w:firstLine="0"/>
        <w:rPr>
          <w:lang w:eastAsia="zh-CN"/>
        </w:rPr>
      </w:pPr>
      <w:r>
        <w:rPr>
          <w:rFonts w:hint="eastAsia"/>
          <w:lang w:eastAsia="zh-CN"/>
        </w:rPr>
        <w:t>4.2</w:t>
      </w:r>
      <w:r>
        <w:rPr>
          <w:rFonts w:hint="eastAsia"/>
          <w:lang w:eastAsia="zh-CN"/>
        </w:rPr>
        <w:t>定时任务对该类库存定时计算目标上架库位，直到计算到目标库位，则生成一条上架任务。</w:t>
      </w:r>
      <w:r w:rsidR="004264D8">
        <w:rPr>
          <w:rFonts w:hint="eastAsia"/>
          <w:lang w:eastAsia="zh-CN"/>
        </w:rPr>
        <w:t>此时需要生成一个</w:t>
      </w:r>
      <w:r w:rsidR="00AD3E5F">
        <w:rPr>
          <w:rFonts w:hint="eastAsia"/>
          <w:lang w:eastAsia="zh-CN"/>
        </w:rPr>
        <w:t>成功</w:t>
      </w:r>
      <w:r w:rsidR="004264D8">
        <w:rPr>
          <w:rFonts w:hint="eastAsia"/>
          <w:lang w:eastAsia="zh-CN"/>
        </w:rPr>
        <w:t>的推送消息。</w:t>
      </w:r>
    </w:p>
    <w:p w14:paraId="50E21E9F" w14:textId="3E3554B7" w:rsidR="0024698D" w:rsidRDefault="005044A7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系统将上架任务推送给调度系统</w:t>
      </w:r>
      <w:r w:rsidR="00D030F4">
        <w:rPr>
          <w:rFonts w:hint="eastAsia"/>
          <w:lang w:eastAsia="zh-CN"/>
        </w:rPr>
        <w:t>，推送成功之后</w:t>
      </w:r>
      <w:r w:rsidR="00B9432D">
        <w:rPr>
          <w:rFonts w:hint="eastAsia"/>
          <w:lang w:eastAsia="zh-CN"/>
        </w:rPr>
        <w:t>冻结入库接驳区的库位</w:t>
      </w:r>
      <w:r w:rsidR="0018701F">
        <w:rPr>
          <w:rFonts w:hint="eastAsia"/>
          <w:lang w:eastAsia="zh-CN"/>
        </w:rPr>
        <w:t>。</w:t>
      </w:r>
    </w:p>
    <w:p w14:paraId="18D948C9" w14:textId="48195846" w:rsidR="0024698D" w:rsidRDefault="00985A56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开始执行的时候需要反馈开始执行的信息给调度系统，调拨系统标识该任务正在执行，同时需要</w:t>
      </w:r>
      <w:r w:rsidR="003E58A6">
        <w:rPr>
          <w:rFonts w:hint="eastAsia"/>
          <w:lang w:eastAsia="zh-CN"/>
        </w:rPr>
        <w:t>需要把入库接驳区的库存移动到</w:t>
      </w:r>
      <w:r w:rsidR="003E58A6" w:rsidRPr="003E58A6">
        <w:rPr>
          <w:lang w:eastAsia="zh-CN"/>
        </w:rPr>
        <w:t>INTRANSIT</w:t>
      </w:r>
      <w:r w:rsidR="003E58A6">
        <w:rPr>
          <w:rFonts w:hint="eastAsia"/>
          <w:lang w:eastAsia="zh-CN"/>
        </w:rPr>
        <w:t>库位</w:t>
      </w:r>
      <w:r w:rsidR="002D0B44">
        <w:rPr>
          <w:rFonts w:hint="eastAsia"/>
          <w:lang w:eastAsia="zh-CN"/>
        </w:rPr>
        <w:t>、解冻入库接驳区的库位</w:t>
      </w:r>
      <w:r w:rsidR="003E58A6">
        <w:rPr>
          <w:rFonts w:hint="eastAsia"/>
          <w:lang w:eastAsia="zh-CN"/>
        </w:rPr>
        <w:t>和</w:t>
      </w:r>
      <w:r w:rsidR="00B9432D">
        <w:rPr>
          <w:rFonts w:hint="eastAsia"/>
          <w:lang w:eastAsia="zh-CN"/>
        </w:rPr>
        <w:t>冻结目标库位</w:t>
      </w:r>
      <w:r w:rsidR="003E58A6">
        <w:rPr>
          <w:rFonts w:hint="eastAsia"/>
          <w:lang w:eastAsia="zh-CN"/>
        </w:rPr>
        <w:t>。</w:t>
      </w:r>
    </w:p>
    <w:p w14:paraId="2CFFBFE0" w14:textId="088896B7" w:rsidR="007F5FFC" w:rsidRDefault="007F5FFC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AGV</w:t>
      </w:r>
      <w:r>
        <w:rPr>
          <w:rFonts w:hint="eastAsia"/>
          <w:lang w:eastAsia="zh-CN"/>
        </w:rPr>
        <w:t>执行成功之后反馈一个成功信息给调度系统，调度系统标识该任务已经完成。调度系统再把成功的信息反馈给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系统下架</w:t>
      </w:r>
      <w:r>
        <w:rPr>
          <w:rFonts w:hint="eastAsia"/>
          <w:lang w:eastAsia="zh-CN"/>
        </w:rPr>
        <w:t>INTRANSIT</w:t>
      </w:r>
      <w:r>
        <w:rPr>
          <w:rFonts w:hint="eastAsia"/>
          <w:lang w:eastAsia="zh-CN"/>
        </w:rPr>
        <w:t>库位的库存和更新目标库位的</w:t>
      </w:r>
      <w:r w:rsidR="00A9609B">
        <w:rPr>
          <w:rFonts w:hint="eastAsia"/>
          <w:lang w:eastAsia="zh-CN"/>
        </w:rPr>
        <w:t>状态</w:t>
      </w:r>
      <w:r w:rsidR="000278F6">
        <w:rPr>
          <w:rFonts w:hint="eastAsia"/>
          <w:lang w:eastAsia="zh-CN"/>
        </w:rPr>
        <w:t>。</w:t>
      </w:r>
    </w:p>
    <w:p w14:paraId="3341CF1B" w14:textId="19C3AFE7" w:rsidR="00EF6E14" w:rsidRDefault="00EF6E14" w:rsidP="00A0582C">
      <w:pPr>
        <w:rPr>
          <w:lang w:eastAsia="zh-CN"/>
        </w:rPr>
      </w:pPr>
    </w:p>
    <w:p w14:paraId="4ADB8328" w14:textId="02E75CBA" w:rsidR="00324033" w:rsidRDefault="00324033" w:rsidP="00A0582C">
      <w:pPr>
        <w:rPr>
          <w:lang w:eastAsia="zh-CN"/>
        </w:rPr>
      </w:pPr>
      <w:r>
        <w:rPr>
          <w:rFonts w:hint="eastAsia"/>
          <w:lang w:eastAsia="zh-CN"/>
        </w:rPr>
        <w:t>异常</w:t>
      </w:r>
      <w:r w:rsidR="00FA0DE0">
        <w:rPr>
          <w:rFonts w:hint="eastAsia"/>
          <w:lang w:eastAsia="zh-CN"/>
        </w:rPr>
        <w:t>处理流程：</w:t>
      </w:r>
    </w:p>
    <w:p w14:paraId="0BEBCEEA" w14:textId="378F5EE9" w:rsidR="008164AF" w:rsidRDefault="00622C87" w:rsidP="00A0582C">
      <w:pPr>
        <w:rPr>
          <w:lang w:eastAsia="zh-CN"/>
        </w:rPr>
      </w:pPr>
      <w:r>
        <w:rPr>
          <w:rFonts w:hint="eastAsia"/>
          <w:lang w:eastAsia="zh-CN"/>
        </w:rPr>
        <w:t>异常场景一：目标库位有物品或其它原因导致上架失败的</w:t>
      </w:r>
    </w:p>
    <w:p w14:paraId="3E58EDC6" w14:textId="45D50903" w:rsidR="00622C87" w:rsidRDefault="00622C87" w:rsidP="00622C87">
      <w:pPr>
        <w:ind w:firstLine="720"/>
        <w:rPr>
          <w:lang w:eastAsia="zh-CN"/>
        </w:rPr>
      </w:pPr>
      <w:r>
        <w:rPr>
          <w:rFonts w:hint="eastAsia"/>
          <w:lang w:eastAsia="zh-CN"/>
        </w:rPr>
        <w:t>应对方法：</w:t>
      </w:r>
    </w:p>
    <w:p w14:paraId="18C79228" w14:textId="4A26D8CD" w:rsidR="00622C87" w:rsidRDefault="00622C87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发送一个失败的信息给调度系统，失败信息中有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编号。</w:t>
      </w:r>
    </w:p>
    <w:p w14:paraId="4F580F1B" w14:textId="3386CEB9" w:rsidR="00202088" w:rsidRDefault="00202088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调度系统将失败消息反馈到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系统将该任务标识为失败。</w:t>
      </w:r>
    </w:p>
    <w:p w14:paraId="55B5587C" w14:textId="68FED518" w:rsidR="00202088" w:rsidRDefault="00202088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用户在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系统中的任务管理中，重新执行一次上架推荐</w:t>
      </w:r>
      <w:r w:rsidR="00072D02">
        <w:rPr>
          <w:rFonts w:hint="eastAsia"/>
          <w:lang w:eastAsia="zh-CN"/>
        </w:rPr>
        <w:t>来修改该任务的目标库位</w:t>
      </w:r>
      <w:r w:rsidR="00D179FD">
        <w:rPr>
          <w:rFonts w:hint="eastAsia"/>
          <w:lang w:eastAsia="zh-CN"/>
        </w:rPr>
        <w:t>，同时需要解冻旧的目标库位状态</w:t>
      </w:r>
      <w:r w:rsidR="00F52D69">
        <w:rPr>
          <w:rFonts w:hint="eastAsia"/>
          <w:lang w:eastAsia="zh-CN"/>
        </w:rPr>
        <w:t>和冻结新的目标库位</w:t>
      </w:r>
      <w:r w:rsidR="00072D02">
        <w:rPr>
          <w:rFonts w:hint="eastAsia"/>
          <w:lang w:eastAsia="zh-CN"/>
        </w:rPr>
        <w:t>。</w:t>
      </w:r>
      <w:r w:rsidR="00F52D69">
        <w:rPr>
          <w:rFonts w:hint="eastAsia"/>
          <w:lang w:eastAsia="zh-CN"/>
        </w:rPr>
        <w:t>然后</w:t>
      </w:r>
      <w:r w:rsidR="00072D02">
        <w:rPr>
          <w:rFonts w:hint="eastAsia"/>
          <w:lang w:eastAsia="zh-CN"/>
        </w:rPr>
        <w:t>将该任务推送给调度系统。</w:t>
      </w:r>
    </w:p>
    <w:p w14:paraId="56457695" w14:textId="1C64477E" w:rsidR="00072D02" w:rsidRDefault="00072D02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调度系统将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编号和新的目标库位传给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。</w:t>
      </w:r>
    </w:p>
    <w:p w14:paraId="4E176F29" w14:textId="76543FF8" w:rsidR="00072D02" w:rsidRDefault="00072D02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收到指令之后会优先执行该任务</w:t>
      </w:r>
      <w:r w:rsidR="00D5630B">
        <w:rPr>
          <w:rFonts w:hint="eastAsia"/>
          <w:lang w:eastAsia="zh-CN"/>
        </w:rPr>
        <w:t>。</w:t>
      </w:r>
    </w:p>
    <w:p w14:paraId="22838F03" w14:textId="77777777" w:rsidR="00C72079" w:rsidRPr="00A0582C" w:rsidRDefault="00C72079" w:rsidP="00A0582C">
      <w:pPr>
        <w:rPr>
          <w:lang w:eastAsia="zh-CN"/>
        </w:rPr>
      </w:pPr>
    </w:p>
    <w:p w14:paraId="74072953" w14:textId="77777777" w:rsidR="00D622BA" w:rsidRPr="00553531" w:rsidRDefault="00D622BA" w:rsidP="000A3E99">
      <w:pPr>
        <w:pStyle w:val="3"/>
        <w:rPr>
          <w:lang w:eastAsia="zh-CN"/>
        </w:rPr>
      </w:pPr>
      <w:bookmarkStart w:id="21" w:name="_Toc92786706"/>
      <w:r>
        <w:rPr>
          <w:rFonts w:ascii="宋体" w:eastAsia="宋体" w:hAnsi="宋体" w:cs="宋体" w:hint="eastAsia"/>
          <w:lang w:eastAsia="zh-CN"/>
        </w:rPr>
        <w:t>其他入库</w:t>
      </w:r>
      <w:bookmarkEnd w:id="21"/>
    </w:p>
    <w:p w14:paraId="51C93B47" w14:textId="77777777" w:rsidR="00D622BA" w:rsidRDefault="00D622BA" w:rsidP="00EC06DF">
      <w:r w:rsidRPr="00EC06DF">
        <w:rPr>
          <w:rFonts w:hint="eastAsia"/>
        </w:rPr>
        <w:t>处理流程如下</w:t>
      </w:r>
      <w:r>
        <w:rPr>
          <w:rFonts w:hint="eastAsia"/>
        </w:rPr>
        <w:t>：</w:t>
      </w:r>
    </w:p>
    <w:p w14:paraId="2FF402D0" w14:textId="5AFCD782" w:rsidR="00D622BA" w:rsidRDefault="00881BCB" w:rsidP="00881BCB">
      <w:r>
        <w:rPr>
          <w:noProof/>
        </w:rPr>
        <w:lastRenderedPageBreak/>
        <w:drawing>
          <wp:inline distT="0" distB="0" distL="0" distR="0" wp14:anchorId="30E486EC" wp14:editId="7C2B3B1E">
            <wp:extent cx="5695950" cy="5975350"/>
            <wp:effectExtent l="0" t="0" r="635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AE3E" w14:textId="77777777" w:rsidR="00D622BA" w:rsidRDefault="00D622BA" w:rsidP="00A36451">
      <w:pPr>
        <w:ind w:firstLine="400"/>
      </w:pPr>
    </w:p>
    <w:p w14:paraId="37B4D17E" w14:textId="4A5561B5" w:rsidR="00A36451" w:rsidRPr="00553531" w:rsidRDefault="00D622BA" w:rsidP="000A3E99">
      <w:pPr>
        <w:pStyle w:val="3"/>
        <w:rPr>
          <w:lang w:eastAsia="zh-CN"/>
        </w:rPr>
      </w:pPr>
      <w:bookmarkStart w:id="22" w:name="_Toc92786707"/>
      <w:bookmarkEnd w:id="19"/>
      <w:r>
        <w:rPr>
          <w:rFonts w:ascii="宋体" w:eastAsia="宋体" w:hAnsi="宋体" w:cs="宋体" w:hint="eastAsia"/>
          <w:lang w:eastAsia="zh-CN"/>
        </w:rPr>
        <w:t>销退入库</w:t>
      </w:r>
      <w:bookmarkEnd w:id="22"/>
    </w:p>
    <w:p w14:paraId="6BB1BBC6" w14:textId="31A42415" w:rsidR="003967D5" w:rsidRDefault="00B843C8" w:rsidP="00EC06DF">
      <w:pPr>
        <w:rPr>
          <w:lang w:eastAsia="zh-CN"/>
        </w:rPr>
      </w:pPr>
      <w:r>
        <w:rPr>
          <w:rFonts w:hint="eastAsia"/>
          <w:lang w:eastAsia="zh-CN"/>
        </w:rPr>
        <w:t>销售退货入库不与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交付</w:t>
      </w:r>
      <w:r w:rsidR="003967D5">
        <w:rPr>
          <w:rFonts w:hint="eastAsia"/>
          <w:lang w:eastAsia="zh-CN"/>
        </w:rPr>
        <w:t>，包括单据和收货结果。</w:t>
      </w:r>
      <w:r w:rsidR="005E1445">
        <w:rPr>
          <w:rFonts w:hint="eastAsia"/>
          <w:lang w:eastAsia="zh-CN"/>
        </w:rPr>
        <w:t>销售退货业务分为两种不同的业务，分别是散货收货</w:t>
      </w:r>
      <w:r w:rsidR="004353C8">
        <w:rPr>
          <w:rFonts w:hint="eastAsia"/>
          <w:lang w:eastAsia="zh-CN"/>
        </w:rPr>
        <w:t>和整箱收货。</w:t>
      </w:r>
    </w:p>
    <w:p w14:paraId="010907C9" w14:textId="527C4871" w:rsidR="00F37C81" w:rsidRDefault="00F37C81" w:rsidP="00EC06DF">
      <w:pPr>
        <w:rPr>
          <w:lang w:eastAsia="zh-CN"/>
        </w:rPr>
      </w:pPr>
    </w:p>
    <w:p w14:paraId="04F3E727" w14:textId="41B67662" w:rsidR="00F37C81" w:rsidRDefault="00F37C81" w:rsidP="00EC06DF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关系：</w:t>
      </w:r>
    </w:p>
    <w:p w14:paraId="0FE86C6D" w14:textId="19DAB48C" w:rsidR="00F37C81" w:rsidRDefault="00F37C81" w:rsidP="00EC06DF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不需要和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AC6403">
        <w:rPr>
          <w:rFonts w:hint="eastAsia"/>
          <w:lang w:eastAsia="zh-CN"/>
        </w:rPr>
        <w:t>。</w:t>
      </w:r>
    </w:p>
    <w:p w14:paraId="063F320E" w14:textId="41700519" w:rsidR="003967D5" w:rsidRDefault="003967D5" w:rsidP="00EC06DF">
      <w:pPr>
        <w:rPr>
          <w:lang w:eastAsia="zh-CN"/>
        </w:rPr>
      </w:pPr>
    </w:p>
    <w:p w14:paraId="01806AE6" w14:textId="56E0567B" w:rsidR="003967D5" w:rsidRDefault="001063D6" w:rsidP="00EC06DF">
      <w:pPr>
        <w:rPr>
          <w:lang w:eastAsia="zh-CN"/>
        </w:rPr>
      </w:pPr>
      <w:r>
        <w:rPr>
          <w:rFonts w:hint="eastAsia"/>
          <w:lang w:eastAsia="zh-CN"/>
        </w:rPr>
        <w:t>散货收货的</w:t>
      </w:r>
      <w:r w:rsidR="003967D5">
        <w:rPr>
          <w:rFonts w:hint="eastAsia"/>
          <w:lang w:eastAsia="zh-CN"/>
        </w:rPr>
        <w:t>业务流程：</w:t>
      </w:r>
    </w:p>
    <w:p w14:paraId="6644E594" w14:textId="73E71148" w:rsidR="003967D5" w:rsidRDefault="00B2441E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系统中创建销售退货单。</w:t>
      </w:r>
    </w:p>
    <w:p w14:paraId="028EE0CF" w14:textId="057DA40F" w:rsidR="00B33C71" w:rsidRDefault="001463E4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仓库人员利用手持设备的“</w:t>
      </w:r>
      <w:r w:rsidRPr="001463E4">
        <w:rPr>
          <w:rFonts w:hint="eastAsia"/>
          <w:b/>
          <w:bCs/>
          <w:lang w:eastAsia="zh-CN"/>
        </w:rPr>
        <w:t>按件收货</w:t>
      </w:r>
      <w:r>
        <w:rPr>
          <w:rFonts w:hint="eastAsia"/>
          <w:lang w:eastAsia="zh-CN"/>
        </w:rPr>
        <w:t>”功能收货到检验区。</w:t>
      </w:r>
      <w:r w:rsidR="00333375">
        <w:rPr>
          <w:rFonts w:hint="eastAsia"/>
          <w:lang w:eastAsia="zh-CN"/>
        </w:rPr>
        <w:t>仓库操作人员可以在手持设备上修改收货批次，使得收货批次和当初的出库批次一致。</w:t>
      </w:r>
    </w:p>
    <w:p w14:paraId="10149F0E" w14:textId="5B935BDB" w:rsidR="001463E4" w:rsidRDefault="001463E4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仓库人员通知技术部门进行检验</w:t>
      </w:r>
      <w:r w:rsidR="003F5076">
        <w:rPr>
          <w:rFonts w:hint="eastAsia"/>
          <w:lang w:eastAsia="zh-CN"/>
        </w:rPr>
        <w:t>，该步骤不使用</w:t>
      </w:r>
      <w:r w:rsidR="003F5076">
        <w:rPr>
          <w:rFonts w:hint="eastAsia"/>
          <w:lang w:eastAsia="zh-CN"/>
        </w:rPr>
        <w:t>WMS</w:t>
      </w:r>
      <w:r w:rsidR="003F5076">
        <w:rPr>
          <w:rFonts w:hint="eastAsia"/>
          <w:lang w:eastAsia="zh-CN"/>
        </w:rPr>
        <w:t>系统。</w:t>
      </w:r>
    </w:p>
    <w:p w14:paraId="3F37DA78" w14:textId="6766385C" w:rsidR="00333375" w:rsidRDefault="00333375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技术部检验结果为可用时，仓库人员在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系统中创建调拨出库单。</w:t>
      </w:r>
    </w:p>
    <w:p w14:paraId="578D1F60" w14:textId="3F91DBE8" w:rsidR="00333375" w:rsidRDefault="00333375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</w:t>
      </w:r>
      <w:r w:rsidR="00C53DC3">
        <w:rPr>
          <w:rFonts w:hint="eastAsia"/>
          <w:lang w:eastAsia="zh-CN"/>
        </w:rPr>
        <w:t>使用</w:t>
      </w:r>
      <w:r w:rsidR="00C53DC3">
        <w:rPr>
          <w:rFonts w:hint="eastAsia"/>
          <w:lang w:eastAsia="zh-CN"/>
        </w:rPr>
        <w:t>WMS</w:t>
      </w:r>
      <w:r w:rsidR="00C53DC3">
        <w:rPr>
          <w:rFonts w:hint="eastAsia"/>
          <w:lang w:eastAsia="zh-CN"/>
        </w:rPr>
        <w:t>系统中的</w:t>
      </w:r>
      <w:r w:rsidR="00C53DC3" w:rsidRPr="00C01951">
        <w:rPr>
          <w:rFonts w:hint="eastAsia"/>
          <w:b/>
          <w:bCs/>
          <w:lang w:eastAsia="zh-CN"/>
        </w:rPr>
        <w:t>分配</w:t>
      </w:r>
      <w:r w:rsidR="00C53DC3">
        <w:rPr>
          <w:rFonts w:hint="eastAsia"/>
          <w:lang w:eastAsia="zh-CN"/>
        </w:rPr>
        <w:t>和</w:t>
      </w:r>
      <w:r w:rsidR="00C53DC3" w:rsidRPr="00C01951">
        <w:rPr>
          <w:rFonts w:hint="eastAsia"/>
          <w:b/>
          <w:bCs/>
          <w:lang w:eastAsia="zh-CN"/>
        </w:rPr>
        <w:t>调整</w:t>
      </w:r>
      <w:r w:rsidR="00C53DC3">
        <w:rPr>
          <w:rFonts w:hint="eastAsia"/>
          <w:lang w:eastAsia="zh-CN"/>
        </w:rPr>
        <w:t>功能，占用质检区的物品。</w:t>
      </w:r>
    </w:p>
    <w:p w14:paraId="59AE3702" w14:textId="05E6EB1F" w:rsidR="00C53DC3" w:rsidRDefault="00C53DC3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仓库人员使用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</w:t>
      </w:r>
      <w:r w:rsidRPr="00C01951">
        <w:rPr>
          <w:rFonts w:hint="eastAsia"/>
          <w:b/>
          <w:bCs/>
          <w:lang w:eastAsia="zh-CN"/>
        </w:rPr>
        <w:t>快速出库</w:t>
      </w:r>
      <w:r>
        <w:rPr>
          <w:rFonts w:hint="eastAsia"/>
          <w:lang w:eastAsia="zh-CN"/>
        </w:rPr>
        <w:t>功能进行出库。</w:t>
      </w:r>
    </w:p>
    <w:p w14:paraId="06D6AB87" w14:textId="56C7C2DA" w:rsidR="00BE4D2A" w:rsidRDefault="00BE4D2A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产线人员将该批次物品进行打包，后续操作流程同成品入库流程。</w:t>
      </w:r>
    </w:p>
    <w:p w14:paraId="25A433A1" w14:textId="5FFC1DCC" w:rsidR="00AD7A25" w:rsidRDefault="00AD7A25" w:rsidP="00AD7A25">
      <w:pPr>
        <w:rPr>
          <w:lang w:eastAsia="zh-CN"/>
        </w:rPr>
      </w:pPr>
    </w:p>
    <w:p w14:paraId="660FF300" w14:textId="5221F61C" w:rsidR="00AD7A25" w:rsidRDefault="00471CF4" w:rsidP="00AD7A25">
      <w:pPr>
        <w:rPr>
          <w:lang w:eastAsia="zh-CN"/>
        </w:rPr>
      </w:pPr>
      <w:r>
        <w:rPr>
          <w:rFonts w:hint="eastAsia"/>
          <w:lang w:eastAsia="zh-CN"/>
        </w:rPr>
        <w:t>整箱收货业务流程：</w:t>
      </w:r>
    </w:p>
    <w:p w14:paraId="6D35FC02" w14:textId="175D3E24" w:rsidR="002F28EE" w:rsidRDefault="002F28EE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系统中创建销售退货单</w:t>
      </w:r>
      <w:r w:rsidR="00571EC0">
        <w:rPr>
          <w:rFonts w:hint="eastAsia"/>
          <w:lang w:eastAsia="zh-CN"/>
        </w:rPr>
        <w:t>，创建销售退货单的时候需要指定出库时的批次</w:t>
      </w:r>
      <w:r w:rsidR="00C647AA">
        <w:rPr>
          <w:rFonts w:hint="eastAsia"/>
          <w:lang w:eastAsia="zh-CN"/>
        </w:rPr>
        <w:t>和箱号等</w:t>
      </w:r>
      <w:r w:rsidR="00571EC0">
        <w:rPr>
          <w:rFonts w:hint="eastAsia"/>
          <w:lang w:eastAsia="zh-CN"/>
        </w:rPr>
        <w:t>信息。</w:t>
      </w:r>
    </w:p>
    <w:p w14:paraId="4B11BC15" w14:textId="08187289" w:rsidR="002F28EE" w:rsidRDefault="00C56812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如果箱子上没有箱贴的场景，需要在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系统中使用</w:t>
      </w:r>
      <w:r w:rsidR="00CC0FB9">
        <w:rPr>
          <w:rFonts w:hint="eastAsia"/>
          <w:lang w:eastAsia="zh-CN"/>
        </w:rPr>
        <w:t>收货单</w:t>
      </w:r>
      <w:r>
        <w:rPr>
          <w:rFonts w:hint="eastAsia"/>
          <w:lang w:eastAsia="zh-CN"/>
        </w:rPr>
        <w:t>的</w:t>
      </w:r>
      <w:r w:rsidRPr="00571EC0">
        <w:rPr>
          <w:rFonts w:hint="eastAsia"/>
          <w:b/>
          <w:bCs/>
          <w:lang w:eastAsia="zh-CN"/>
        </w:rPr>
        <w:t>打</w:t>
      </w:r>
      <w:r w:rsidR="00CC0FB9">
        <w:rPr>
          <w:rFonts w:hint="eastAsia"/>
          <w:b/>
          <w:bCs/>
          <w:lang w:eastAsia="zh-CN"/>
        </w:rPr>
        <w:t>印</w:t>
      </w:r>
      <w:r w:rsidRPr="00571EC0">
        <w:rPr>
          <w:rFonts w:hint="eastAsia"/>
          <w:b/>
          <w:bCs/>
          <w:lang w:eastAsia="zh-CN"/>
        </w:rPr>
        <w:t>箱贴</w:t>
      </w:r>
      <w:r>
        <w:rPr>
          <w:rFonts w:hint="eastAsia"/>
          <w:lang w:eastAsia="zh-CN"/>
        </w:rPr>
        <w:t>功能进行箱贴打印</w:t>
      </w:r>
      <w:r w:rsidR="00571EC0">
        <w:rPr>
          <w:rFonts w:hint="eastAsia"/>
          <w:lang w:eastAsia="zh-CN"/>
        </w:rPr>
        <w:t>。</w:t>
      </w:r>
    </w:p>
    <w:p w14:paraId="6D3B4DF5" w14:textId="41AAEBE4" w:rsidR="00571EC0" w:rsidRDefault="00571EC0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仓库操作人员利用手持设备中的“</w:t>
      </w:r>
      <w:r w:rsidRPr="00B041E2">
        <w:rPr>
          <w:rFonts w:hint="eastAsia"/>
          <w:b/>
          <w:bCs/>
          <w:lang w:eastAsia="zh-CN"/>
        </w:rPr>
        <w:t>按</w:t>
      </w:r>
      <w:r w:rsidRPr="00B041E2">
        <w:rPr>
          <w:rFonts w:hint="eastAsia"/>
          <w:b/>
          <w:bCs/>
          <w:lang w:eastAsia="zh-CN"/>
        </w:rPr>
        <w:t>LPN</w:t>
      </w:r>
      <w:r w:rsidR="000F78EA" w:rsidRPr="00B041E2">
        <w:rPr>
          <w:rFonts w:hint="eastAsia"/>
          <w:b/>
          <w:bCs/>
          <w:lang w:eastAsia="zh-CN"/>
        </w:rPr>
        <w:t>收货</w:t>
      </w:r>
      <w:r w:rsidR="000F78EA">
        <w:rPr>
          <w:rFonts w:hint="eastAsia"/>
          <w:lang w:eastAsia="zh-CN"/>
        </w:rPr>
        <w:t>”功能收货到质检区。</w:t>
      </w:r>
    </w:p>
    <w:p w14:paraId="552851AF" w14:textId="7A21077B" w:rsidR="003300D3" w:rsidRDefault="003300D3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仓库人员通知技术部门进行检验，该步骤不适用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系统。</w:t>
      </w:r>
    </w:p>
    <w:p w14:paraId="6028FFCE" w14:textId="21B5DB8B" w:rsidR="003300D3" w:rsidRDefault="003300D3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技术部门检验结果为可用。</w:t>
      </w:r>
    </w:p>
    <w:p w14:paraId="3D92953E" w14:textId="538FAE15" w:rsidR="003300D3" w:rsidRDefault="003300D3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收货到自动库区：仓库人员使用手持的</w:t>
      </w:r>
      <w:r w:rsidR="00352A50">
        <w:rPr>
          <w:rFonts w:hint="eastAsia"/>
          <w:lang w:eastAsia="zh-CN"/>
        </w:rPr>
        <w:t>LPN</w:t>
      </w:r>
      <w:r w:rsidRPr="00034AA9">
        <w:rPr>
          <w:rFonts w:hint="eastAsia"/>
          <w:b/>
          <w:bCs/>
          <w:lang w:eastAsia="zh-CN"/>
        </w:rPr>
        <w:t>移位</w:t>
      </w:r>
      <w:r>
        <w:rPr>
          <w:rFonts w:hint="eastAsia"/>
          <w:lang w:eastAsia="zh-CN"/>
        </w:rPr>
        <w:t>功能，将物品移动到入库接驳区</w:t>
      </w:r>
      <w:r w:rsidR="001E1300">
        <w:rPr>
          <w:rFonts w:hint="eastAsia"/>
          <w:lang w:eastAsia="zh-CN"/>
        </w:rPr>
        <w:t>，后续流程同成品入库中的</w:t>
      </w:r>
      <w:r w:rsidR="001E1300">
        <w:rPr>
          <w:rFonts w:hint="eastAsia"/>
          <w:lang w:eastAsia="zh-CN"/>
        </w:rPr>
        <w:t>agv</w:t>
      </w:r>
      <w:r w:rsidR="001E1300">
        <w:rPr>
          <w:rFonts w:hint="eastAsia"/>
          <w:lang w:eastAsia="zh-CN"/>
        </w:rPr>
        <w:t>部分</w:t>
      </w:r>
      <w:r>
        <w:rPr>
          <w:rFonts w:hint="eastAsia"/>
          <w:lang w:eastAsia="zh-CN"/>
        </w:rPr>
        <w:t>。收货到人工区：仓库人员使用手持中的</w:t>
      </w:r>
      <w:r w:rsidRPr="00034AA9">
        <w:rPr>
          <w:rFonts w:hint="eastAsia"/>
          <w:b/>
          <w:bCs/>
          <w:lang w:eastAsia="zh-CN"/>
        </w:rPr>
        <w:t>按</w:t>
      </w:r>
      <w:r w:rsidRPr="00034AA9">
        <w:rPr>
          <w:rFonts w:hint="eastAsia"/>
          <w:b/>
          <w:bCs/>
          <w:lang w:eastAsia="zh-CN"/>
        </w:rPr>
        <w:t>LPN</w:t>
      </w:r>
      <w:r w:rsidRPr="00034AA9">
        <w:rPr>
          <w:rFonts w:hint="eastAsia"/>
          <w:b/>
          <w:bCs/>
          <w:lang w:eastAsia="zh-CN"/>
        </w:rPr>
        <w:t>上架</w:t>
      </w:r>
      <w:r>
        <w:rPr>
          <w:rFonts w:hint="eastAsia"/>
          <w:lang w:eastAsia="zh-CN"/>
        </w:rPr>
        <w:t>功能，将物品上架到人工存储区。</w:t>
      </w:r>
    </w:p>
    <w:p w14:paraId="7AE7B140" w14:textId="1701B286" w:rsidR="00A36451" w:rsidRDefault="00A36451" w:rsidP="00FC3BF8">
      <w:pPr>
        <w:pStyle w:val="ListParagraph1"/>
        <w:ind w:firstLine="0"/>
      </w:pPr>
    </w:p>
    <w:p w14:paraId="5357D2E6" w14:textId="77777777" w:rsidR="002F28EE" w:rsidRDefault="002F28EE" w:rsidP="002F28EE">
      <w:pPr>
        <w:rPr>
          <w:lang w:eastAsia="zh-CN"/>
        </w:rPr>
      </w:pPr>
      <w:r>
        <w:rPr>
          <w:rFonts w:hint="eastAsia"/>
          <w:lang w:eastAsia="zh-CN"/>
        </w:rPr>
        <w:t>异常场景一：技术部门给出不可用的检验结果</w:t>
      </w:r>
    </w:p>
    <w:p w14:paraId="6B42AA9A" w14:textId="77777777" w:rsidR="002F28EE" w:rsidRDefault="002F28EE" w:rsidP="00B92365">
      <w:pPr>
        <w:pStyle w:val="af6"/>
        <w:numPr>
          <w:ilvl w:val="0"/>
          <w:numId w:val="5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系统创建报废出库单。</w:t>
      </w:r>
    </w:p>
    <w:p w14:paraId="7797C91B" w14:textId="77777777" w:rsidR="002F28EE" w:rsidRDefault="002F28EE" w:rsidP="00B92365">
      <w:pPr>
        <w:pStyle w:val="af6"/>
        <w:numPr>
          <w:ilvl w:val="0"/>
          <w:numId w:val="5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仓库人员使用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系统中的</w:t>
      </w:r>
      <w:r w:rsidRPr="00932F6B">
        <w:rPr>
          <w:rFonts w:hint="eastAsia"/>
          <w:b/>
          <w:bCs/>
          <w:lang w:eastAsia="zh-CN"/>
        </w:rPr>
        <w:t>分配</w:t>
      </w:r>
      <w:r>
        <w:rPr>
          <w:rFonts w:hint="eastAsia"/>
          <w:lang w:eastAsia="zh-CN"/>
        </w:rPr>
        <w:t>和</w:t>
      </w:r>
      <w:r w:rsidRPr="00932F6B">
        <w:rPr>
          <w:rFonts w:hint="eastAsia"/>
          <w:b/>
          <w:bCs/>
          <w:lang w:eastAsia="zh-CN"/>
        </w:rPr>
        <w:t>调整</w:t>
      </w:r>
      <w:r>
        <w:rPr>
          <w:rFonts w:hint="eastAsia"/>
          <w:lang w:eastAsia="zh-CN"/>
        </w:rPr>
        <w:t>功能，占用该批次的库存。</w:t>
      </w:r>
    </w:p>
    <w:p w14:paraId="150B180F" w14:textId="77777777" w:rsidR="002F28EE" w:rsidRDefault="002F28EE" w:rsidP="00B92365">
      <w:pPr>
        <w:pStyle w:val="af6"/>
        <w:numPr>
          <w:ilvl w:val="0"/>
          <w:numId w:val="5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仓库人员使用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</w:t>
      </w:r>
      <w:r w:rsidRPr="00932F6B">
        <w:rPr>
          <w:rFonts w:hint="eastAsia"/>
          <w:b/>
          <w:bCs/>
          <w:lang w:eastAsia="zh-CN"/>
        </w:rPr>
        <w:t>快速出库</w:t>
      </w:r>
      <w:r>
        <w:rPr>
          <w:rFonts w:hint="eastAsia"/>
          <w:lang w:eastAsia="zh-CN"/>
        </w:rPr>
        <w:t>中进行出库。</w:t>
      </w:r>
    </w:p>
    <w:p w14:paraId="3739C8D4" w14:textId="77777777" w:rsidR="00C3015A" w:rsidRDefault="00C3015A" w:rsidP="00A36451">
      <w:pPr>
        <w:pStyle w:val="ListParagraph1"/>
        <w:ind w:firstLine="0"/>
      </w:pPr>
    </w:p>
    <w:p w14:paraId="4BCFF536" w14:textId="1D05FF7D" w:rsidR="00C26D90" w:rsidRPr="00FC3BF8" w:rsidRDefault="00EC06DF" w:rsidP="000A3E99">
      <w:pPr>
        <w:pStyle w:val="3"/>
        <w:rPr>
          <w:lang w:eastAsia="zh-CN"/>
        </w:rPr>
      </w:pPr>
      <w:bookmarkStart w:id="23" w:name="_Toc92786708"/>
      <w:r>
        <w:rPr>
          <w:rFonts w:ascii="宋体" w:eastAsia="宋体" w:hAnsi="宋体" w:cs="宋体" w:hint="eastAsia"/>
          <w:lang w:eastAsia="zh-CN"/>
        </w:rPr>
        <w:t>归还入库</w:t>
      </w:r>
      <w:bookmarkEnd w:id="23"/>
    </w:p>
    <w:p w14:paraId="276FE12B" w14:textId="1B9409CE" w:rsidR="00225C76" w:rsidRDefault="00225C76" w:rsidP="00EC06DF">
      <w:pPr>
        <w:rPr>
          <w:lang w:eastAsia="zh-CN"/>
        </w:rPr>
      </w:pPr>
      <w:r>
        <w:rPr>
          <w:rFonts w:hint="eastAsia"/>
          <w:lang w:eastAsia="zh-CN"/>
        </w:rPr>
        <w:t>归还入库的物品都放到人工存储区</w:t>
      </w:r>
      <w:r w:rsidR="000A39A2">
        <w:rPr>
          <w:rFonts w:hint="eastAsia"/>
          <w:lang w:eastAsia="zh-CN"/>
        </w:rPr>
        <w:t>，可能存在两种情况。情况一：借出时的原箱还没出库的，则归还到原箱中；情况二：如果归还时原箱已经出库的，则归还时采用新的包装。</w:t>
      </w:r>
    </w:p>
    <w:p w14:paraId="1948E853" w14:textId="1D056C61" w:rsidR="00D46DDB" w:rsidRDefault="00D46DDB" w:rsidP="00EC06DF">
      <w:pPr>
        <w:rPr>
          <w:lang w:eastAsia="zh-CN"/>
        </w:rPr>
      </w:pPr>
    </w:p>
    <w:p w14:paraId="741B8FDD" w14:textId="367414F4" w:rsidR="00D46DDB" w:rsidRDefault="009E5944" w:rsidP="00EC06DF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关系：</w:t>
      </w:r>
    </w:p>
    <w:p w14:paraId="1E54A950" w14:textId="7D8B9455" w:rsidR="009E5944" w:rsidRDefault="009E5944" w:rsidP="00EC06DF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不需要和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42560D">
        <w:rPr>
          <w:rFonts w:hint="eastAsia"/>
          <w:lang w:eastAsia="zh-CN"/>
        </w:rPr>
        <w:t>。</w:t>
      </w:r>
    </w:p>
    <w:p w14:paraId="544BE705" w14:textId="77777777" w:rsidR="001371CA" w:rsidRDefault="001371CA" w:rsidP="00EC06DF">
      <w:pPr>
        <w:rPr>
          <w:lang w:eastAsia="zh-CN"/>
        </w:rPr>
      </w:pPr>
    </w:p>
    <w:p w14:paraId="62696127" w14:textId="2A09C80A" w:rsidR="00EC06DF" w:rsidRDefault="00EC06DF" w:rsidP="00EC06DF">
      <w:pPr>
        <w:rPr>
          <w:lang w:eastAsia="zh-CN"/>
        </w:rPr>
      </w:pPr>
      <w:r w:rsidRPr="00EC06DF">
        <w:rPr>
          <w:rFonts w:hint="eastAsia"/>
          <w:lang w:eastAsia="zh-CN"/>
        </w:rPr>
        <w:t>处理流程如下</w:t>
      </w:r>
      <w:r>
        <w:rPr>
          <w:rFonts w:hint="eastAsia"/>
          <w:lang w:eastAsia="zh-CN"/>
        </w:rPr>
        <w:t>：</w:t>
      </w:r>
    </w:p>
    <w:p w14:paraId="0ED360BC" w14:textId="1B7DC022" w:rsidR="00113C05" w:rsidRDefault="001371CA" w:rsidP="00B92365">
      <w:pPr>
        <w:pStyle w:val="af6"/>
        <w:numPr>
          <w:ilvl w:val="0"/>
          <w:numId w:val="5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</w:t>
      </w:r>
      <w:r w:rsidR="00C74D63">
        <w:rPr>
          <w:rFonts w:hint="eastAsia"/>
          <w:lang w:eastAsia="zh-CN"/>
        </w:rPr>
        <w:t>在</w:t>
      </w:r>
      <w:r w:rsidR="00C74D63">
        <w:rPr>
          <w:rFonts w:hint="eastAsia"/>
          <w:lang w:eastAsia="zh-CN"/>
        </w:rPr>
        <w:t>WMS</w:t>
      </w:r>
      <w:r w:rsidR="00C74D63">
        <w:rPr>
          <w:rFonts w:hint="eastAsia"/>
          <w:lang w:eastAsia="zh-CN"/>
        </w:rPr>
        <w:t>系统创建归还入库单，需要根据借出单的信息指定归还的具体批次信息。</w:t>
      </w:r>
    </w:p>
    <w:p w14:paraId="3099A79E" w14:textId="77777777" w:rsidR="00B61688" w:rsidRDefault="00B61688" w:rsidP="00B92365">
      <w:pPr>
        <w:pStyle w:val="af6"/>
        <w:numPr>
          <w:ilvl w:val="0"/>
          <w:numId w:val="5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仓库操作人员利用手持设备上的</w:t>
      </w:r>
      <w:r w:rsidRPr="001E5708">
        <w:rPr>
          <w:rFonts w:hint="eastAsia"/>
          <w:b/>
          <w:bCs/>
          <w:lang w:eastAsia="zh-CN"/>
        </w:rPr>
        <w:t>按件收货</w:t>
      </w:r>
      <w:r>
        <w:rPr>
          <w:rFonts w:hint="eastAsia"/>
          <w:lang w:eastAsia="zh-CN"/>
        </w:rPr>
        <w:t>功能收货到人工存储区。</w:t>
      </w:r>
    </w:p>
    <w:p w14:paraId="42408D1A" w14:textId="08505405" w:rsidR="00B61688" w:rsidRDefault="00B61688" w:rsidP="00B61688">
      <w:pPr>
        <w:pStyle w:val="af6"/>
        <w:numPr>
          <w:ilvl w:val="1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如果物品使用了序列号管理的需要采集序列号。</w:t>
      </w:r>
    </w:p>
    <w:p w14:paraId="45A0311F" w14:textId="7475B440" w:rsidR="00B61688" w:rsidRDefault="00B61688" w:rsidP="00B61688">
      <w:pPr>
        <w:pStyle w:val="af6"/>
        <w:numPr>
          <w:ilvl w:val="1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如果是情况一则需要再扫描箱贴，将物品收货到指定的</w:t>
      </w:r>
      <w:r>
        <w:rPr>
          <w:rFonts w:hint="eastAsia"/>
          <w:lang w:eastAsia="zh-CN"/>
        </w:rPr>
        <w:t>LPN</w:t>
      </w:r>
      <w:r>
        <w:rPr>
          <w:rFonts w:hint="eastAsia"/>
          <w:lang w:eastAsia="zh-CN"/>
        </w:rPr>
        <w:t>中。</w:t>
      </w:r>
    </w:p>
    <w:p w14:paraId="74E0E53B" w14:textId="77777777" w:rsidR="00464D94" w:rsidRPr="00A0582C" w:rsidRDefault="00464D94" w:rsidP="00A0582C">
      <w:pPr>
        <w:rPr>
          <w:lang w:eastAsia="zh-CN"/>
        </w:rPr>
      </w:pPr>
    </w:p>
    <w:p w14:paraId="7E068EB1" w14:textId="316872E9" w:rsidR="00591824" w:rsidRDefault="00A36451" w:rsidP="00E941F7">
      <w:pPr>
        <w:pStyle w:val="2"/>
      </w:pPr>
      <w:bookmarkStart w:id="24" w:name="_Toc92786709"/>
      <w:r w:rsidRPr="003D0D47">
        <w:rPr>
          <w:rFonts w:hint="eastAsia"/>
        </w:rPr>
        <w:t>上架</w:t>
      </w:r>
      <w:bookmarkEnd w:id="24"/>
    </w:p>
    <w:p w14:paraId="0F813376" w14:textId="091A59D5" w:rsidR="00591824" w:rsidRDefault="00591824" w:rsidP="00E941F7">
      <w:pPr>
        <w:rPr>
          <w:lang w:eastAsia="zh-CN"/>
        </w:rPr>
      </w:pPr>
      <w:r>
        <w:rPr>
          <w:rFonts w:hint="eastAsia"/>
          <w:lang w:eastAsia="zh-CN"/>
        </w:rPr>
        <w:t>上架策略：</w:t>
      </w:r>
    </w:p>
    <w:p w14:paraId="515BC2DB" w14:textId="10D2ADE0" w:rsidR="00591824" w:rsidRDefault="00591824" w:rsidP="00B92365">
      <w:pPr>
        <w:pStyle w:val="af6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考虑整列的限重问题</w:t>
      </w:r>
      <w:r w:rsidR="00334532">
        <w:rPr>
          <w:rFonts w:hint="eastAsia"/>
          <w:lang w:eastAsia="zh-CN"/>
        </w:rPr>
        <w:t>，在库位的数据中新增库位所属列的功能，</w:t>
      </w:r>
      <w:commentRangeStart w:id="25"/>
      <w:r w:rsidR="00334532">
        <w:rPr>
          <w:rFonts w:hint="eastAsia"/>
          <w:lang w:eastAsia="zh-CN"/>
        </w:rPr>
        <w:t>同时事先设置每个库位存放的箱型。</w:t>
      </w:r>
      <w:commentRangeEnd w:id="25"/>
      <w:r w:rsidR="00334532">
        <w:rPr>
          <w:rStyle w:val="ad"/>
        </w:rPr>
        <w:commentReference w:id="25"/>
      </w:r>
    </w:p>
    <w:p w14:paraId="7D651DEC" w14:textId="503B244E" w:rsidR="00334532" w:rsidRDefault="006170F8" w:rsidP="00B92365">
      <w:pPr>
        <w:pStyle w:val="af6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如果库位冻结的不能上架</w:t>
      </w:r>
    </w:p>
    <w:p w14:paraId="07EC950A" w14:textId="7E2B1815" w:rsidR="006170F8" w:rsidRDefault="006170F8" w:rsidP="00B92365">
      <w:pPr>
        <w:pStyle w:val="af6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上架按照上架顺序依次查找为空的库位</w:t>
      </w:r>
    </w:p>
    <w:p w14:paraId="4D968990" w14:textId="63A335D3" w:rsidR="00591824" w:rsidRDefault="00591824" w:rsidP="00E941F7">
      <w:pPr>
        <w:rPr>
          <w:lang w:eastAsia="zh-CN"/>
        </w:rPr>
      </w:pPr>
    </w:p>
    <w:p w14:paraId="0754DCB6" w14:textId="5B2B5868" w:rsidR="00591824" w:rsidRDefault="00CB6183" w:rsidP="00E60745">
      <w:pPr>
        <w:pStyle w:val="2"/>
      </w:pPr>
      <w:r>
        <w:rPr>
          <w:rFonts w:hint="eastAsia"/>
        </w:rPr>
        <w:t>分配</w:t>
      </w:r>
      <w:r w:rsidR="00FA2F2F">
        <w:rPr>
          <w:rFonts w:hint="eastAsia"/>
        </w:rPr>
        <w:t>计算</w:t>
      </w:r>
      <w:r>
        <w:rPr>
          <w:rFonts w:hint="eastAsia"/>
        </w:rPr>
        <w:t>策略</w:t>
      </w:r>
    </w:p>
    <w:p w14:paraId="01468097" w14:textId="08BFC8A5" w:rsidR="00CB6183" w:rsidRDefault="00CB6183" w:rsidP="00E941F7">
      <w:pPr>
        <w:rPr>
          <w:lang w:eastAsia="zh-CN"/>
        </w:rPr>
      </w:pPr>
    </w:p>
    <w:p w14:paraId="408126BA" w14:textId="128F4F52" w:rsidR="00CB6183" w:rsidRDefault="00CB6183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箱只能从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箱人工拣货区进行分配和拣货</w:t>
      </w:r>
      <w:r w:rsidR="00904F1A">
        <w:rPr>
          <w:rFonts w:hint="eastAsia"/>
          <w:lang w:eastAsia="zh-CN"/>
        </w:rPr>
        <w:t>。</w:t>
      </w:r>
    </w:p>
    <w:p w14:paraId="1EE2C852" w14:textId="5959B548" w:rsidR="00904F1A" w:rsidRDefault="00904F1A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ABC</w:t>
      </w:r>
      <w:r>
        <w:rPr>
          <w:rFonts w:hint="eastAsia"/>
          <w:lang w:eastAsia="zh-CN"/>
        </w:rPr>
        <w:t>箱整箱从自动存储区分配，散箱只能从人工存储区分配。</w:t>
      </w:r>
    </w:p>
    <w:p w14:paraId="5F420B4B" w14:textId="59FCA1D3" w:rsidR="00C835A7" w:rsidRDefault="00942B35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整箱优先</w:t>
      </w:r>
      <w:r w:rsidR="00AA45C6">
        <w:rPr>
          <w:rFonts w:hint="eastAsia"/>
          <w:lang w:eastAsia="zh-CN"/>
        </w:rPr>
        <w:t>，如果零散区的库存够则从优先零散区库存</w:t>
      </w:r>
      <w:r w:rsidR="00EB363F">
        <w:rPr>
          <w:rFonts w:hint="eastAsia"/>
          <w:lang w:eastAsia="zh-CN"/>
        </w:rPr>
        <w:t>。</w:t>
      </w:r>
    </w:p>
    <w:p w14:paraId="0BE6C86C" w14:textId="3A6CDC73" w:rsidR="00CB6183" w:rsidRDefault="00C835A7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按照入库日期先进先出</w:t>
      </w:r>
      <w:r w:rsidR="0070766E">
        <w:rPr>
          <w:rFonts w:hint="eastAsia"/>
          <w:lang w:eastAsia="zh-CN"/>
        </w:rPr>
        <w:t>。</w:t>
      </w:r>
    </w:p>
    <w:p w14:paraId="2837E26B" w14:textId="264C4E9C" w:rsidR="00E60745" w:rsidRDefault="00E60745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指定客户</w:t>
      </w:r>
      <w:r w:rsidR="00D36DFA">
        <w:rPr>
          <w:rFonts w:hint="eastAsia"/>
          <w:lang w:eastAsia="zh-CN"/>
        </w:rPr>
        <w:t>出库。</w:t>
      </w:r>
    </w:p>
    <w:p w14:paraId="2EAE8991" w14:textId="77777777" w:rsidR="00CB6183" w:rsidRDefault="00CB6183" w:rsidP="00E941F7">
      <w:pPr>
        <w:rPr>
          <w:lang w:eastAsia="zh-CN"/>
        </w:rPr>
      </w:pPr>
    </w:p>
    <w:p w14:paraId="02CCD144" w14:textId="5A6F58D8" w:rsidR="003D5071" w:rsidRPr="00E941F7" w:rsidRDefault="00A36451" w:rsidP="000A3E99">
      <w:pPr>
        <w:pStyle w:val="2"/>
      </w:pPr>
      <w:bookmarkStart w:id="26" w:name="_Toc92786710"/>
      <w:r w:rsidRPr="00434CE8">
        <w:rPr>
          <w:rFonts w:hint="eastAsia"/>
        </w:rPr>
        <w:t>出货流程</w:t>
      </w:r>
      <w:bookmarkEnd w:id="26"/>
    </w:p>
    <w:p w14:paraId="2293B9FD" w14:textId="7951946F" w:rsidR="00B50432" w:rsidRDefault="007F7387" w:rsidP="007F7387">
      <w:pPr>
        <w:rPr>
          <w:lang w:eastAsia="zh-CN"/>
        </w:rPr>
      </w:pPr>
      <w:r>
        <w:rPr>
          <w:rFonts w:hint="eastAsia"/>
          <w:lang w:eastAsia="zh-CN"/>
        </w:rPr>
        <w:t>出库业务设计原则：</w:t>
      </w:r>
    </w:p>
    <w:p w14:paraId="49B86FE4" w14:textId="147849FD" w:rsidR="007F7387" w:rsidRDefault="00023489" w:rsidP="007F7387">
      <w:pPr>
        <w:pStyle w:val="af6"/>
        <w:numPr>
          <w:ilvl w:val="1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整箱从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存储区拣货，散货从人工存储区拣货</w:t>
      </w:r>
      <w:r w:rsidR="009813AE">
        <w:rPr>
          <w:rFonts w:hint="eastAsia"/>
          <w:lang w:eastAsia="zh-CN"/>
        </w:rPr>
        <w:t>。</w:t>
      </w:r>
    </w:p>
    <w:p w14:paraId="65BB1F76" w14:textId="49982D0C" w:rsidR="009813AE" w:rsidRDefault="00A3787B" w:rsidP="007F7387">
      <w:pPr>
        <w:pStyle w:val="af6"/>
        <w:numPr>
          <w:ilvl w:val="1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ABC</w:t>
      </w:r>
      <w:r>
        <w:rPr>
          <w:rFonts w:hint="eastAsia"/>
          <w:lang w:eastAsia="zh-CN"/>
        </w:rPr>
        <w:t>三种箱型从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发货接驳区拣货。</w:t>
      </w:r>
    </w:p>
    <w:p w14:paraId="6E04FC46" w14:textId="60DEF5EB" w:rsidR="00A3787B" w:rsidRDefault="00E865A5" w:rsidP="007F7387">
      <w:pPr>
        <w:pStyle w:val="af6"/>
        <w:numPr>
          <w:ilvl w:val="1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从自动存储区</w:t>
      </w:r>
      <w:r w:rsidR="008D04F1">
        <w:rPr>
          <w:rFonts w:hint="eastAsia"/>
          <w:lang w:eastAsia="zh-CN"/>
        </w:rPr>
        <w:t>拣货分为两步，第一步是移位，然后是拣货。移位的作用是把货物从存储区移动到</w:t>
      </w:r>
      <w:r w:rsidR="008D04F1">
        <w:rPr>
          <w:rFonts w:hint="eastAsia"/>
          <w:lang w:eastAsia="zh-CN"/>
        </w:rPr>
        <w:t>AGV</w:t>
      </w:r>
      <w:r w:rsidR="008D04F1">
        <w:rPr>
          <w:rFonts w:hint="eastAsia"/>
          <w:lang w:eastAsia="zh-CN"/>
        </w:rPr>
        <w:t>发货接驳区。</w:t>
      </w:r>
    </w:p>
    <w:p w14:paraId="3F82CD6D" w14:textId="77777777" w:rsidR="00B50432" w:rsidRDefault="00B50432" w:rsidP="003746D5">
      <w:pPr>
        <w:rPr>
          <w:lang w:eastAsia="zh-CN"/>
        </w:rPr>
      </w:pPr>
    </w:p>
    <w:p w14:paraId="7E65A1D7" w14:textId="15F608C5" w:rsidR="009C55AE" w:rsidRDefault="00525566" w:rsidP="000A3E99">
      <w:pPr>
        <w:pStyle w:val="3"/>
        <w:rPr>
          <w:rFonts w:ascii="宋体" w:eastAsia="宋体" w:hAnsi="宋体" w:cs="宋体"/>
          <w:lang w:eastAsia="zh-CN"/>
        </w:rPr>
      </w:pPr>
      <w:bookmarkStart w:id="27" w:name="_Toc92786711"/>
      <w:r w:rsidRPr="00E941F7">
        <w:rPr>
          <w:rFonts w:ascii="宋体" w:eastAsia="宋体" w:hAnsi="宋体" w:cs="宋体" w:hint="eastAsia"/>
          <w:lang w:eastAsia="zh-CN"/>
        </w:rPr>
        <w:t>销售出库</w:t>
      </w:r>
      <w:bookmarkEnd w:id="27"/>
    </w:p>
    <w:p w14:paraId="1ABB22C5" w14:textId="4C974A38" w:rsidR="00432768" w:rsidRDefault="009374E5" w:rsidP="00432768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联系：</w:t>
      </w:r>
    </w:p>
    <w:p w14:paraId="63072B45" w14:textId="64FC06AC" w:rsidR="009374E5" w:rsidRDefault="009374E5" w:rsidP="00432768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不和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关联，不从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读取销售单同时销售出库也不需要回传</w:t>
      </w:r>
      <w:r>
        <w:rPr>
          <w:rFonts w:hint="eastAsia"/>
          <w:lang w:eastAsia="zh-CN"/>
        </w:rPr>
        <w:t>ERP</w:t>
      </w:r>
    </w:p>
    <w:p w14:paraId="3398DC90" w14:textId="0A523F42" w:rsidR="009374E5" w:rsidRDefault="009374E5" w:rsidP="00432768">
      <w:pPr>
        <w:rPr>
          <w:lang w:eastAsia="zh-CN"/>
        </w:rPr>
      </w:pPr>
    </w:p>
    <w:p w14:paraId="10516A45" w14:textId="4E0EF20F" w:rsidR="009374E5" w:rsidRDefault="0010213C" w:rsidP="00432768">
      <w:pPr>
        <w:rPr>
          <w:lang w:eastAsia="zh-CN"/>
        </w:rPr>
      </w:pPr>
      <w:r>
        <w:rPr>
          <w:rFonts w:hint="eastAsia"/>
          <w:lang w:eastAsia="zh-CN"/>
        </w:rPr>
        <w:t>销售出库</w:t>
      </w:r>
      <w:r w:rsidR="009374E5">
        <w:rPr>
          <w:rFonts w:hint="eastAsia"/>
          <w:lang w:eastAsia="zh-CN"/>
        </w:rPr>
        <w:t>业务流程：</w:t>
      </w:r>
    </w:p>
    <w:p w14:paraId="5BCA3F1F" w14:textId="1F260A2D" w:rsidR="001A120A" w:rsidRDefault="00207E1C" w:rsidP="002F22D7">
      <w:pPr>
        <w:pStyle w:val="af6"/>
        <w:numPr>
          <w:ilvl w:val="0"/>
          <w:numId w:val="5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系统中创建销售出库单，创建单据的时候可以指定出库</w:t>
      </w:r>
      <w:r w:rsidR="00F1161A">
        <w:rPr>
          <w:rFonts w:hint="eastAsia"/>
          <w:lang w:eastAsia="zh-CN"/>
        </w:rPr>
        <w:t>批次</w:t>
      </w:r>
      <w:r w:rsidR="008026CE">
        <w:rPr>
          <w:rFonts w:hint="eastAsia"/>
          <w:lang w:eastAsia="zh-CN"/>
        </w:rPr>
        <w:t>和客户</w:t>
      </w:r>
      <w:r w:rsidR="002F22D7">
        <w:rPr>
          <w:rFonts w:hint="eastAsia"/>
          <w:lang w:eastAsia="zh-CN"/>
        </w:rPr>
        <w:t>等信息</w:t>
      </w:r>
      <w:r w:rsidR="00F1161A">
        <w:rPr>
          <w:rFonts w:hint="eastAsia"/>
          <w:lang w:eastAsia="zh-CN"/>
        </w:rPr>
        <w:t>。</w:t>
      </w:r>
      <w:r w:rsidR="00CA0939">
        <w:rPr>
          <w:rFonts w:hint="eastAsia"/>
          <w:lang w:eastAsia="zh-CN"/>
        </w:rPr>
        <w:t>说明：</w:t>
      </w:r>
      <w:r w:rsidR="00ED61B1">
        <w:rPr>
          <w:rFonts w:hint="eastAsia"/>
          <w:lang w:eastAsia="zh-CN"/>
        </w:rPr>
        <w:t>如果指定批次在分配时只能分配对应的批次。</w:t>
      </w:r>
    </w:p>
    <w:p w14:paraId="63BC9096" w14:textId="77777777" w:rsidR="004048A4" w:rsidRDefault="00755A3A" w:rsidP="004048A4">
      <w:pPr>
        <w:pStyle w:val="af6"/>
        <w:numPr>
          <w:ilvl w:val="0"/>
          <w:numId w:val="5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系统中执行</w:t>
      </w:r>
      <w:r w:rsidRPr="00B43B08">
        <w:rPr>
          <w:rFonts w:hint="eastAsia"/>
          <w:b/>
          <w:bCs/>
          <w:lang w:eastAsia="zh-CN"/>
        </w:rPr>
        <w:t>调度</w:t>
      </w:r>
      <w:r>
        <w:rPr>
          <w:rFonts w:hint="eastAsia"/>
          <w:lang w:eastAsia="zh-CN"/>
        </w:rPr>
        <w:t>功能，该功能主要是将需要出库的物品从自动存储区移动到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发货接驳区。</w:t>
      </w:r>
    </w:p>
    <w:p w14:paraId="0F1DA729" w14:textId="01FC4FD8" w:rsidR="00B43B08" w:rsidRDefault="004048A4" w:rsidP="004048A4">
      <w:pPr>
        <w:pStyle w:val="af6"/>
        <w:numPr>
          <w:ilvl w:val="0"/>
          <w:numId w:val="5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如果时整箱拣货：</w:t>
      </w:r>
      <w:r w:rsidR="00B43B08">
        <w:rPr>
          <w:rFonts w:hint="eastAsia"/>
          <w:lang w:eastAsia="zh-CN"/>
        </w:rPr>
        <w:t>仓库操作人员在手持设备中执行</w:t>
      </w:r>
      <w:r w:rsidR="00B43B08" w:rsidRPr="004048A4">
        <w:rPr>
          <w:rFonts w:hint="eastAsia"/>
          <w:b/>
          <w:bCs/>
          <w:lang w:eastAsia="zh-CN"/>
        </w:rPr>
        <w:t>拣货</w:t>
      </w:r>
      <w:r w:rsidR="00B43B08">
        <w:rPr>
          <w:rFonts w:hint="eastAsia"/>
          <w:lang w:eastAsia="zh-CN"/>
        </w:rPr>
        <w:t>功能，拣货时支持扫描库位或箱码进行提交。</w:t>
      </w:r>
      <w:r>
        <w:rPr>
          <w:rFonts w:hint="eastAsia"/>
          <w:lang w:eastAsia="zh-CN"/>
        </w:rPr>
        <w:t>如果是零散拣货：仓库操作人员</w:t>
      </w:r>
    </w:p>
    <w:p w14:paraId="0ABFBD09" w14:textId="78C3C7E0" w:rsidR="00EB0A4F" w:rsidRDefault="00EB0A4F" w:rsidP="00365E42">
      <w:pPr>
        <w:rPr>
          <w:lang w:eastAsia="zh-CN"/>
        </w:rPr>
      </w:pPr>
    </w:p>
    <w:p w14:paraId="480D6274" w14:textId="3B869F0A" w:rsidR="007E0710" w:rsidRDefault="007E0710" w:rsidP="002F22D7">
      <w:pPr>
        <w:rPr>
          <w:lang w:eastAsia="zh-CN"/>
        </w:rPr>
      </w:pPr>
    </w:p>
    <w:p w14:paraId="40AF20FF" w14:textId="1991AD7B" w:rsidR="00432768" w:rsidRDefault="00432768" w:rsidP="00432768">
      <w:pPr>
        <w:rPr>
          <w:lang w:eastAsia="zh-CN"/>
        </w:rPr>
      </w:pPr>
    </w:p>
    <w:p w14:paraId="04B90F2B" w14:textId="77777777" w:rsidR="00432768" w:rsidRPr="00432768" w:rsidRDefault="00432768" w:rsidP="00432768">
      <w:pPr>
        <w:rPr>
          <w:lang w:eastAsia="zh-CN"/>
        </w:rPr>
      </w:pPr>
    </w:p>
    <w:p w14:paraId="60CD9E95" w14:textId="7FBB27B7" w:rsidR="009C55AE" w:rsidRDefault="009C55AE" w:rsidP="00E941F7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03D4F985" wp14:editId="004F5D4E">
            <wp:extent cx="5695950" cy="28365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8D3C" w14:textId="746A1AF9" w:rsidR="00432768" w:rsidRDefault="00432768" w:rsidP="009C55AE">
      <w:pPr>
        <w:spacing w:after="0"/>
        <w:ind w:left="820"/>
        <w:rPr>
          <w:lang w:eastAsia="zh-CN"/>
        </w:rPr>
      </w:pPr>
    </w:p>
    <w:p w14:paraId="2599BD0B" w14:textId="77777777" w:rsidR="00432768" w:rsidRDefault="00432768" w:rsidP="009C55AE">
      <w:pPr>
        <w:spacing w:after="0"/>
        <w:ind w:left="820"/>
        <w:rPr>
          <w:lang w:eastAsia="zh-CN"/>
        </w:rPr>
      </w:pPr>
    </w:p>
    <w:p w14:paraId="08B1E4E8" w14:textId="2ACF2E68" w:rsidR="009C55AE" w:rsidRDefault="00017703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详细流程见流程图。</w:t>
      </w:r>
    </w:p>
    <w:p w14:paraId="69341DFA" w14:textId="3CEBD677" w:rsidR="00CB2492" w:rsidRDefault="00CB2492" w:rsidP="00CB2492">
      <w:pPr>
        <w:spacing w:after="0"/>
        <w:ind w:left="820"/>
      </w:pPr>
    </w:p>
    <w:p w14:paraId="4086AAB1" w14:textId="39B7029B" w:rsidR="00FB161E" w:rsidRDefault="006B08BE" w:rsidP="006C5A3D">
      <w:pPr>
        <w:spacing w:after="0"/>
      </w:pPr>
      <w:r>
        <w:rPr>
          <w:noProof/>
        </w:rPr>
        <w:object w:dxaOrig="10585" w:dyaOrig="10825" w14:anchorId="2975F06C">
          <v:shape id="_x0000_i1026" type="#_x0000_t75" alt="" style="width:402.75pt;height:411pt;mso-width-percent:0;mso-height-percent:0;mso-width-percent:0;mso-height-percent:0" o:ole="">
            <v:imagedata r:id="rId41" o:title=""/>
          </v:shape>
          <o:OLEObject Type="Embed" ProgID="Visio.Drawing.15" ShapeID="_x0000_i1026" DrawAspect="Content" ObjectID="_1716970124" r:id="rId42"/>
        </w:object>
      </w:r>
    </w:p>
    <w:p w14:paraId="2604808A" w14:textId="160285AD" w:rsidR="00CB2492" w:rsidRDefault="00CB2492" w:rsidP="00CB2492">
      <w:pPr>
        <w:spacing w:after="0"/>
        <w:ind w:left="820"/>
        <w:rPr>
          <w:lang w:eastAsia="zh-CN"/>
        </w:rPr>
      </w:pPr>
    </w:p>
    <w:p w14:paraId="2DE95A68" w14:textId="55FC9120" w:rsidR="00CB2492" w:rsidRPr="00CB2492" w:rsidRDefault="00525566" w:rsidP="000A3E99">
      <w:pPr>
        <w:pStyle w:val="3"/>
        <w:rPr>
          <w:lang w:eastAsia="zh-CN"/>
        </w:rPr>
      </w:pPr>
      <w:bookmarkStart w:id="28" w:name="_Toc92786712"/>
      <w:r w:rsidRPr="00CB2492">
        <w:rPr>
          <w:rFonts w:ascii="宋体" w:eastAsia="宋体" w:hAnsi="宋体" w:cs="宋体" w:hint="eastAsia"/>
          <w:lang w:eastAsia="zh-CN"/>
        </w:rPr>
        <w:t>借用出库</w:t>
      </w:r>
      <w:bookmarkEnd w:id="28"/>
    </w:p>
    <w:p w14:paraId="6A2CCE5F" w14:textId="793564AB" w:rsidR="00525566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人工建单，</w:t>
      </w:r>
      <w:r w:rsidR="00B46CB3">
        <w:rPr>
          <w:rFonts w:hint="eastAsia"/>
          <w:lang w:eastAsia="zh-CN"/>
        </w:rPr>
        <w:t>借用出库单增加预期提醒</w:t>
      </w:r>
      <w:r w:rsidR="00742228">
        <w:rPr>
          <w:rFonts w:hint="eastAsia"/>
          <w:lang w:eastAsia="zh-CN"/>
        </w:rPr>
        <w:t>（提醒通过逾期记录查询）</w:t>
      </w:r>
      <w:r w:rsidR="00B46CB3">
        <w:rPr>
          <w:rFonts w:hint="eastAsia"/>
          <w:lang w:eastAsia="zh-CN"/>
        </w:rPr>
        <w:t>。</w:t>
      </w:r>
    </w:p>
    <w:p w14:paraId="006B4BD7" w14:textId="2E6E78A0" w:rsidR="009E7210" w:rsidRDefault="009E7210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整箱、按件、按序列号出库。</w:t>
      </w:r>
    </w:p>
    <w:p w14:paraId="5F16679E" w14:textId="73654FAB" w:rsidR="009E7210" w:rsidRDefault="009E7210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分配策略：无分配策略。</w:t>
      </w:r>
    </w:p>
    <w:p w14:paraId="10AE3F78" w14:textId="4404E6E2" w:rsidR="009E7210" w:rsidRDefault="009E7210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72923C49" w14:textId="0B1A4352" w:rsidR="00CB2492" w:rsidRDefault="00CB2492" w:rsidP="00CB2492">
      <w:pPr>
        <w:spacing w:after="0"/>
        <w:ind w:left="820"/>
        <w:rPr>
          <w:lang w:eastAsia="zh-CN"/>
        </w:rPr>
      </w:pPr>
    </w:p>
    <w:p w14:paraId="099564C1" w14:textId="19B43CA5" w:rsidR="009E7210" w:rsidRDefault="009E7210" w:rsidP="00CB2492">
      <w:pPr>
        <w:spacing w:after="0"/>
        <w:ind w:left="820"/>
        <w:rPr>
          <w:lang w:eastAsia="zh-CN"/>
        </w:rPr>
      </w:pPr>
    </w:p>
    <w:p w14:paraId="1288EA37" w14:textId="578B6526" w:rsidR="009E7210" w:rsidRDefault="006B08BE" w:rsidP="006C5A3D">
      <w:pPr>
        <w:spacing w:after="0"/>
        <w:rPr>
          <w:lang w:eastAsia="zh-CN"/>
        </w:rPr>
      </w:pPr>
      <w:r>
        <w:rPr>
          <w:noProof/>
        </w:rPr>
        <w:object w:dxaOrig="7849" w:dyaOrig="8077" w14:anchorId="789DFEEF">
          <v:shape id="_x0000_i1027" type="#_x0000_t75" alt="" style="width:381.75pt;height:393pt;mso-width-percent:0;mso-height-percent:0;mso-width-percent:0;mso-height-percent:0" o:ole="">
            <v:imagedata r:id="rId43" o:title=""/>
          </v:shape>
          <o:OLEObject Type="Embed" ProgID="Visio.Drawing.15" ShapeID="_x0000_i1027" DrawAspect="Content" ObjectID="_1716970125" r:id="rId44"/>
        </w:object>
      </w:r>
    </w:p>
    <w:p w14:paraId="6A568844" w14:textId="77777777" w:rsidR="0086209E" w:rsidRDefault="0086209E" w:rsidP="00CB2492">
      <w:pPr>
        <w:spacing w:after="0"/>
        <w:ind w:left="820"/>
        <w:rPr>
          <w:lang w:eastAsia="zh-CN"/>
        </w:rPr>
      </w:pPr>
    </w:p>
    <w:p w14:paraId="382F931A" w14:textId="2566C0F8" w:rsidR="00555E6A" w:rsidRPr="00555E6A" w:rsidRDefault="00525566" w:rsidP="000A3E99">
      <w:pPr>
        <w:pStyle w:val="3"/>
        <w:rPr>
          <w:lang w:eastAsia="zh-CN"/>
        </w:rPr>
      </w:pPr>
      <w:bookmarkStart w:id="29" w:name="_Toc92786713"/>
      <w:r w:rsidRPr="00555E6A">
        <w:rPr>
          <w:rFonts w:ascii="宋体" w:eastAsia="宋体" w:hAnsi="宋体" w:cs="宋体" w:hint="eastAsia"/>
          <w:lang w:eastAsia="zh-CN"/>
        </w:rPr>
        <w:t>返工出库</w:t>
      </w:r>
      <w:bookmarkEnd w:id="29"/>
    </w:p>
    <w:p w14:paraId="53F6018E" w14:textId="30845991" w:rsidR="00525566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人工建单，</w:t>
      </w:r>
      <w:r w:rsidR="00B46CB3">
        <w:rPr>
          <w:rFonts w:hint="eastAsia"/>
          <w:lang w:eastAsia="zh-CN"/>
        </w:rPr>
        <w:t>是指因质量问题被冻结的货品，需要重新出库进行返工。</w:t>
      </w:r>
      <w:r>
        <w:rPr>
          <w:rFonts w:hint="eastAsia"/>
          <w:lang w:eastAsia="zh-CN"/>
        </w:rPr>
        <w:t>返工出库允许拆零或整箱出库。</w:t>
      </w:r>
    </w:p>
    <w:p w14:paraId="606CDDD3" w14:textId="260B5025" w:rsidR="00555E6A" w:rsidRDefault="00555E6A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具体动作同借用出库。</w:t>
      </w:r>
    </w:p>
    <w:p w14:paraId="13FB50BD" w14:textId="77777777" w:rsidR="00926907" w:rsidRDefault="00926907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1B0E706A" w14:textId="20BD6E9F" w:rsidR="00926907" w:rsidRDefault="00926907" w:rsidP="00926907">
      <w:pPr>
        <w:spacing w:after="0"/>
        <w:ind w:left="820"/>
        <w:rPr>
          <w:lang w:eastAsia="zh-CN"/>
        </w:rPr>
      </w:pPr>
    </w:p>
    <w:p w14:paraId="0D38FB6E" w14:textId="5E1252D2" w:rsidR="0086209E" w:rsidRDefault="0086209E" w:rsidP="00926907">
      <w:pPr>
        <w:spacing w:after="0"/>
        <w:ind w:left="820"/>
      </w:pPr>
    </w:p>
    <w:p w14:paraId="00003469" w14:textId="391176D5" w:rsidR="0086209E" w:rsidRDefault="006B08BE" w:rsidP="00926907">
      <w:pPr>
        <w:spacing w:after="0"/>
        <w:ind w:left="820"/>
        <w:rPr>
          <w:lang w:eastAsia="zh-CN"/>
        </w:rPr>
      </w:pPr>
      <w:r>
        <w:rPr>
          <w:noProof/>
        </w:rPr>
        <w:object w:dxaOrig="7849" w:dyaOrig="8077" w14:anchorId="2D5E3DF8">
          <v:shape id="_x0000_i1028" type="#_x0000_t75" alt="" style="width:375pt;height:386.25pt;mso-width-percent:0;mso-height-percent:0;mso-width-percent:0;mso-height-percent:0" o:ole="">
            <v:imagedata r:id="rId45" o:title=""/>
          </v:shape>
          <o:OLEObject Type="Embed" ProgID="Visio.Drawing.15" ShapeID="_x0000_i1028" DrawAspect="Content" ObjectID="_1716970126" r:id="rId46"/>
        </w:object>
      </w:r>
    </w:p>
    <w:p w14:paraId="296A88F7" w14:textId="77777777" w:rsidR="00926907" w:rsidRDefault="00926907" w:rsidP="00926907">
      <w:pPr>
        <w:spacing w:after="0"/>
        <w:ind w:left="820"/>
        <w:rPr>
          <w:lang w:eastAsia="zh-CN"/>
        </w:rPr>
      </w:pPr>
    </w:p>
    <w:p w14:paraId="55577C7A" w14:textId="3C89E9D3" w:rsidR="00555E6A" w:rsidRPr="00555E6A" w:rsidRDefault="00525566" w:rsidP="000A3E99">
      <w:pPr>
        <w:pStyle w:val="3"/>
        <w:rPr>
          <w:lang w:eastAsia="zh-CN"/>
        </w:rPr>
      </w:pPr>
      <w:bookmarkStart w:id="30" w:name="_Toc92786714"/>
      <w:r w:rsidRPr="00555E6A">
        <w:rPr>
          <w:rFonts w:ascii="宋体" w:eastAsia="宋体" w:hAnsi="宋体" w:cs="宋体" w:hint="eastAsia"/>
          <w:lang w:eastAsia="zh-CN"/>
        </w:rPr>
        <w:t>实验出库</w:t>
      </w:r>
      <w:bookmarkEnd w:id="30"/>
    </w:p>
    <w:p w14:paraId="1FA685C5" w14:textId="69424FEC" w:rsidR="00525566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</w:t>
      </w:r>
      <w:r w:rsidR="006E00DC">
        <w:rPr>
          <w:rFonts w:hint="eastAsia"/>
          <w:lang w:eastAsia="zh-CN"/>
        </w:rPr>
        <w:t>，是指因质量问题被冻结的货品进行出库质量检查。</w:t>
      </w:r>
    </w:p>
    <w:p w14:paraId="6B1C7FE9" w14:textId="061DA396" w:rsidR="006E00DC" w:rsidRDefault="006E00DC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具体动作同借用出库。</w:t>
      </w:r>
    </w:p>
    <w:p w14:paraId="5BE34A1A" w14:textId="70AE5F0B" w:rsidR="00926907" w:rsidRDefault="00926907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4E78F81F" w14:textId="4F720E15" w:rsidR="0086209E" w:rsidRDefault="006B08BE" w:rsidP="00926907">
      <w:pPr>
        <w:spacing w:after="0"/>
        <w:ind w:left="820"/>
        <w:rPr>
          <w:lang w:eastAsia="zh-CN"/>
        </w:rPr>
      </w:pPr>
      <w:r>
        <w:rPr>
          <w:noProof/>
        </w:rPr>
        <w:object w:dxaOrig="7849" w:dyaOrig="8077" w14:anchorId="2D80A22A">
          <v:shape id="_x0000_i1029" type="#_x0000_t75" alt="" style="width:369pt;height:381pt;mso-width-percent:0;mso-height-percent:0;mso-width-percent:0;mso-height-percent:0" o:ole="">
            <v:imagedata r:id="rId47" o:title=""/>
          </v:shape>
          <o:OLEObject Type="Embed" ProgID="Visio.Drawing.15" ShapeID="_x0000_i1029" DrawAspect="Content" ObjectID="_1716970127" r:id="rId48"/>
        </w:object>
      </w:r>
    </w:p>
    <w:p w14:paraId="7FA017DC" w14:textId="77777777" w:rsidR="0086209E" w:rsidRDefault="0086209E" w:rsidP="00926907">
      <w:pPr>
        <w:spacing w:after="0"/>
        <w:ind w:left="820"/>
        <w:rPr>
          <w:lang w:eastAsia="zh-CN"/>
        </w:rPr>
      </w:pPr>
    </w:p>
    <w:p w14:paraId="31C73FC4" w14:textId="5A00216C" w:rsidR="00555E6A" w:rsidRPr="00555E6A" w:rsidRDefault="00525566" w:rsidP="000A3E99">
      <w:pPr>
        <w:pStyle w:val="3"/>
        <w:rPr>
          <w:lang w:eastAsia="zh-CN"/>
        </w:rPr>
      </w:pPr>
      <w:bookmarkStart w:id="31" w:name="_Toc92786715"/>
      <w:r w:rsidRPr="00555E6A">
        <w:rPr>
          <w:rFonts w:ascii="宋体" w:eastAsia="宋体" w:hAnsi="宋体" w:cs="宋体" w:hint="eastAsia"/>
          <w:lang w:eastAsia="zh-CN"/>
        </w:rPr>
        <w:t>其他出库</w:t>
      </w:r>
      <w:bookmarkEnd w:id="31"/>
    </w:p>
    <w:p w14:paraId="2A1BE456" w14:textId="399EAB66" w:rsidR="008662A4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</w:t>
      </w:r>
      <w:r w:rsidR="0052556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售后</w:t>
      </w:r>
      <w:r>
        <w:rPr>
          <w:rFonts w:hint="eastAsia"/>
          <w:lang w:eastAsia="zh-CN"/>
        </w:rPr>
        <w:t>\</w:t>
      </w:r>
      <w:r>
        <w:rPr>
          <w:rFonts w:hint="eastAsia"/>
          <w:lang w:eastAsia="zh-CN"/>
        </w:rPr>
        <w:t>换货单。</w:t>
      </w:r>
    </w:p>
    <w:p w14:paraId="1A0CEB6F" w14:textId="77777777" w:rsidR="00926907" w:rsidRDefault="00926907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17224DBC" w14:textId="2FE82DA7" w:rsidR="00926907" w:rsidRDefault="00926907" w:rsidP="00926907">
      <w:pPr>
        <w:spacing w:after="0"/>
        <w:ind w:left="820"/>
        <w:rPr>
          <w:lang w:eastAsia="zh-CN"/>
        </w:rPr>
      </w:pPr>
    </w:p>
    <w:p w14:paraId="792C348F" w14:textId="2FE94A6F" w:rsidR="00504F1C" w:rsidRDefault="00504F1C" w:rsidP="00926907">
      <w:pPr>
        <w:spacing w:after="0"/>
        <w:ind w:left="820"/>
        <w:rPr>
          <w:lang w:eastAsia="zh-CN"/>
        </w:rPr>
      </w:pPr>
    </w:p>
    <w:p w14:paraId="23D9612A" w14:textId="65713DC1" w:rsidR="00504F1C" w:rsidRDefault="00504F1C" w:rsidP="00926907">
      <w:pPr>
        <w:spacing w:after="0"/>
        <w:ind w:left="820"/>
        <w:rPr>
          <w:lang w:eastAsia="zh-CN"/>
        </w:rPr>
      </w:pPr>
    </w:p>
    <w:p w14:paraId="445B097A" w14:textId="73876A87" w:rsidR="00504F1C" w:rsidRDefault="00504F1C" w:rsidP="00926907">
      <w:pPr>
        <w:spacing w:after="0"/>
        <w:ind w:left="820"/>
        <w:rPr>
          <w:lang w:eastAsia="zh-CN"/>
        </w:rPr>
      </w:pPr>
    </w:p>
    <w:p w14:paraId="2D0EBBC0" w14:textId="29456E39" w:rsidR="00504F1C" w:rsidRDefault="00504F1C" w:rsidP="00926907">
      <w:pPr>
        <w:spacing w:after="0"/>
        <w:ind w:left="820"/>
        <w:rPr>
          <w:lang w:eastAsia="zh-CN"/>
        </w:rPr>
      </w:pPr>
    </w:p>
    <w:p w14:paraId="67A24065" w14:textId="0F61F5EB" w:rsidR="00504F1C" w:rsidRDefault="00504F1C" w:rsidP="00926907">
      <w:pPr>
        <w:spacing w:after="0"/>
        <w:ind w:left="820"/>
        <w:rPr>
          <w:lang w:eastAsia="zh-CN"/>
        </w:rPr>
      </w:pPr>
      <w:r>
        <w:rPr>
          <w:rFonts w:hint="eastAsia"/>
          <w:lang w:eastAsia="zh-CN"/>
        </w:rPr>
        <w:t>拣货撤销注意事项：</w:t>
      </w:r>
    </w:p>
    <w:p w14:paraId="3C23FAAF" w14:textId="4B54DBE6" w:rsidR="00504F1C" w:rsidRDefault="00504F1C" w:rsidP="00926907">
      <w:pPr>
        <w:spacing w:after="0"/>
        <w:ind w:left="820"/>
        <w:rPr>
          <w:lang w:eastAsia="zh-CN"/>
        </w:rPr>
      </w:pPr>
    </w:p>
    <w:p w14:paraId="1184D59B" w14:textId="1704ACB7" w:rsidR="00504F1C" w:rsidRPr="00B65D39" w:rsidRDefault="00504F1C" w:rsidP="00926907">
      <w:pPr>
        <w:spacing w:after="0"/>
        <w:ind w:left="820"/>
        <w:rPr>
          <w:color w:val="FF0000"/>
          <w:lang w:eastAsia="zh-CN"/>
        </w:rPr>
      </w:pPr>
      <w:r w:rsidRPr="00B65D39">
        <w:rPr>
          <w:rFonts w:hint="eastAsia"/>
          <w:color w:val="FF0000"/>
          <w:lang w:eastAsia="zh-CN"/>
        </w:rPr>
        <w:t>自动化库撤销之后需要能生成一个上架任务。</w:t>
      </w:r>
    </w:p>
    <w:p w14:paraId="222BED1D" w14:textId="1E099965" w:rsidR="00926907" w:rsidRDefault="006B08BE" w:rsidP="006C5A3D">
      <w:pPr>
        <w:spacing w:after="0"/>
        <w:rPr>
          <w:lang w:eastAsia="zh-CN"/>
        </w:rPr>
      </w:pPr>
      <w:r>
        <w:rPr>
          <w:noProof/>
        </w:rPr>
        <w:object w:dxaOrig="7849" w:dyaOrig="9013" w14:anchorId="1BD52727">
          <v:shape id="_x0000_i1030" type="#_x0000_t75" alt="" style="width:369pt;height:426pt;mso-width-percent:0;mso-height-percent:0;mso-width-percent:0;mso-height-percent:0" o:ole="">
            <v:imagedata r:id="rId49" o:title=""/>
          </v:shape>
          <o:OLEObject Type="Embed" ProgID="Visio.Drawing.15" ShapeID="_x0000_i1030" DrawAspect="Content" ObjectID="_1716970128" r:id="rId50"/>
        </w:object>
      </w:r>
    </w:p>
    <w:p w14:paraId="4BDA9A72" w14:textId="77777777" w:rsidR="00926907" w:rsidRDefault="00926907" w:rsidP="006C5A3D">
      <w:pPr>
        <w:spacing w:after="0"/>
        <w:rPr>
          <w:lang w:eastAsia="zh-CN"/>
        </w:rPr>
      </w:pPr>
    </w:p>
    <w:p w14:paraId="413A2E17" w14:textId="11F599F6" w:rsidR="00A36451" w:rsidRPr="00AE44B1" w:rsidRDefault="00A36451" w:rsidP="000A3E99">
      <w:pPr>
        <w:pStyle w:val="2"/>
      </w:pPr>
      <w:bookmarkStart w:id="32" w:name="_Toc92786716"/>
      <w:r>
        <w:rPr>
          <w:rFonts w:hint="eastAsia"/>
        </w:rPr>
        <w:t>分配策略</w:t>
      </w:r>
      <w:bookmarkEnd w:id="32"/>
    </w:p>
    <w:p w14:paraId="70070A36" w14:textId="01C5EB51" w:rsidR="00A36451" w:rsidRDefault="00A36451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配货分为以下</w:t>
      </w:r>
      <w:r w:rsidR="007211EC">
        <w:rPr>
          <w:rFonts w:hint="eastAsia"/>
          <w:lang w:eastAsia="zh-CN"/>
        </w:rPr>
        <w:t>几种</w:t>
      </w:r>
      <w:r>
        <w:rPr>
          <w:rFonts w:hint="eastAsia"/>
          <w:lang w:eastAsia="zh-CN"/>
        </w:rPr>
        <w:t>：</w:t>
      </w:r>
    </w:p>
    <w:p w14:paraId="644473DB" w14:textId="77777777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先进先出：根据入库日期进行先进先出分配。</w:t>
      </w:r>
    </w:p>
    <w:p w14:paraId="63643E15" w14:textId="77777777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匹配出库：优先匹配足量货品下架。</w:t>
      </w:r>
    </w:p>
    <w:p w14:paraId="17AE8851" w14:textId="16C58441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清货位优先：优先清空库位库存，以节省空间为目的优先清空可用库位。</w:t>
      </w:r>
    </w:p>
    <w:p w14:paraId="63A2157F" w14:textId="4557DAA6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路径规划：按照拣货顺序排列优先拣货顺序</w:t>
      </w:r>
      <w:r w:rsidR="005479D6">
        <w:rPr>
          <w:rFonts w:hint="eastAsia"/>
          <w:lang w:eastAsia="zh-CN"/>
        </w:rPr>
        <w:t>，以线性方式拣货。</w:t>
      </w:r>
    </w:p>
    <w:p w14:paraId="43DAC032" w14:textId="194F9F5E" w:rsidR="007211EC" w:rsidRDefault="007211EC" w:rsidP="00A36451">
      <w:pPr>
        <w:spacing w:after="0"/>
        <w:rPr>
          <w:lang w:eastAsia="zh-CN"/>
        </w:rPr>
      </w:pPr>
    </w:p>
    <w:p w14:paraId="1EA18A9A" w14:textId="6FD45EAE" w:rsidR="007211EC" w:rsidRDefault="007211EC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策略执行顺序如下：</w:t>
      </w:r>
    </w:p>
    <w:p w14:paraId="41412F26" w14:textId="26DE2F00" w:rsidR="007211EC" w:rsidRDefault="007211EC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先进先出</w:t>
      </w:r>
      <w:r>
        <w:rPr>
          <w:rFonts w:hint="eastAsia"/>
          <w:lang w:eastAsia="zh-CN"/>
        </w:rPr>
        <w:t>-</w:t>
      </w:r>
      <w:r>
        <w:rPr>
          <w:lang w:eastAsia="zh-CN"/>
        </w:rPr>
        <w:t>&gt;</w:t>
      </w:r>
      <w:r>
        <w:rPr>
          <w:rFonts w:hint="eastAsia"/>
          <w:lang w:eastAsia="zh-CN"/>
        </w:rPr>
        <w:t>匹配出库</w:t>
      </w:r>
      <w:r>
        <w:rPr>
          <w:lang w:eastAsia="zh-CN"/>
        </w:rPr>
        <w:t>-&gt;</w:t>
      </w:r>
      <w:r>
        <w:rPr>
          <w:rFonts w:hint="eastAsia"/>
          <w:lang w:eastAsia="zh-CN"/>
        </w:rPr>
        <w:t>清货位优先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路径规划。</w:t>
      </w:r>
    </w:p>
    <w:p w14:paraId="42920706" w14:textId="657680CF" w:rsidR="00A36451" w:rsidRDefault="00A36451" w:rsidP="00A36451">
      <w:pPr>
        <w:spacing w:after="0"/>
        <w:rPr>
          <w:lang w:eastAsia="zh-CN"/>
        </w:rPr>
      </w:pPr>
    </w:p>
    <w:p w14:paraId="0E387392" w14:textId="26B670DF" w:rsidR="00862FF7" w:rsidRDefault="00862FF7" w:rsidP="00A36451">
      <w:pPr>
        <w:spacing w:after="0"/>
        <w:rPr>
          <w:lang w:eastAsia="zh-CN"/>
        </w:rPr>
      </w:pPr>
    </w:p>
    <w:p w14:paraId="4014E3C4" w14:textId="4B0983E4" w:rsidR="00862FF7" w:rsidRPr="00AE7939" w:rsidRDefault="00862FF7" w:rsidP="00A36451">
      <w:pPr>
        <w:spacing w:after="0"/>
        <w:rPr>
          <w:b/>
          <w:bCs/>
          <w:color w:val="FF0000"/>
          <w:lang w:eastAsia="zh-CN"/>
        </w:rPr>
      </w:pPr>
      <w:r w:rsidRPr="00AE7939">
        <w:rPr>
          <w:rFonts w:hint="eastAsia"/>
          <w:b/>
          <w:bCs/>
          <w:color w:val="FF0000"/>
          <w:lang w:eastAsia="zh-CN"/>
        </w:rPr>
        <w:t>分配注意事项：</w:t>
      </w:r>
    </w:p>
    <w:p w14:paraId="4715AE53" w14:textId="4798CCCD" w:rsidR="00862FF7" w:rsidRDefault="00862FF7" w:rsidP="00B92365">
      <w:pPr>
        <w:pStyle w:val="af6"/>
        <w:numPr>
          <w:ilvl w:val="0"/>
          <w:numId w:val="2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区是按托分配，在人工拣货区是按箱分配</w:t>
      </w:r>
    </w:p>
    <w:p w14:paraId="70F6FA69" w14:textId="16E53E10" w:rsidR="00862FF7" w:rsidRDefault="00862FF7" w:rsidP="00A36451">
      <w:pPr>
        <w:spacing w:after="0"/>
        <w:rPr>
          <w:lang w:eastAsia="zh-CN"/>
        </w:rPr>
      </w:pPr>
    </w:p>
    <w:p w14:paraId="738AB46A" w14:textId="4862813A" w:rsidR="00862FF7" w:rsidRDefault="00862FF7" w:rsidP="00A36451">
      <w:pPr>
        <w:spacing w:after="0"/>
        <w:rPr>
          <w:lang w:eastAsia="zh-CN"/>
        </w:rPr>
      </w:pPr>
    </w:p>
    <w:p w14:paraId="06045E2C" w14:textId="49BB90DE" w:rsidR="00862FF7" w:rsidRDefault="00862FF7" w:rsidP="00A36451">
      <w:pPr>
        <w:spacing w:after="0"/>
        <w:rPr>
          <w:lang w:eastAsia="zh-CN"/>
        </w:rPr>
      </w:pPr>
    </w:p>
    <w:p w14:paraId="3BB164D3" w14:textId="6288A1E2" w:rsidR="00862FF7" w:rsidRDefault="00862FF7" w:rsidP="00A36451">
      <w:pPr>
        <w:spacing w:after="0"/>
        <w:rPr>
          <w:lang w:eastAsia="zh-CN"/>
        </w:rPr>
      </w:pPr>
    </w:p>
    <w:p w14:paraId="2EB74727" w14:textId="77777777" w:rsidR="00862FF7" w:rsidRDefault="00862FF7" w:rsidP="00A36451">
      <w:pPr>
        <w:spacing w:after="0"/>
        <w:rPr>
          <w:lang w:eastAsia="zh-CN"/>
        </w:rPr>
      </w:pPr>
    </w:p>
    <w:p w14:paraId="39E32049" w14:textId="7E469939" w:rsidR="00A36451" w:rsidRPr="00434CE8" w:rsidRDefault="00A36451" w:rsidP="000A3E99">
      <w:pPr>
        <w:pStyle w:val="2"/>
      </w:pPr>
      <w:bookmarkStart w:id="33" w:name="_Toc92786717"/>
      <w:r w:rsidRPr="00434CE8">
        <w:t>拣货</w:t>
      </w:r>
      <w:bookmarkEnd w:id="33"/>
    </w:p>
    <w:p w14:paraId="595A6736" w14:textId="77777777" w:rsidR="00A36451" w:rsidRPr="00A74A57" w:rsidRDefault="00A36451" w:rsidP="00A36451">
      <w:pPr>
        <w:spacing w:after="0"/>
        <w:rPr>
          <w:sz w:val="18"/>
          <w:szCs w:val="18"/>
          <w:lang w:eastAsia="zh-CN"/>
        </w:rPr>
      </w:pPr>
      <w:r w:rsidRPr="00A74A57">
        <w:rPr>
          <w:rFonts w:hint="eastAsia"/>
          <w:sz w:val="18"/>
          <w:szCs w:val="18"/>
          <w:lang w:eastAsia="zh-CN"/>
        </w:rPr>
        <w:t>在配货完成后，可能被配到的库区如下：</w:t>
      </w:r>
    </w:p>
    <w:p w14:paraId="7C366286" w14:textId="5B6BD7AC" w:rsidR="00A36451" w:rsidRPr="00A74A57" w:rsidRDefault="00AF686D" w:rsidP="00A67D1D">
      <w:pPr>
        <w:numPr>
          <w:ilvl w:val="0"/>
          <w:numId w:val="6"/>
        </w:num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B</w:t>
      </w:r>
      <w:r>
        <w:rPr>
          <w:rFonts w:hint="eastAsia"/>
          <w:sz w:val="18"/>
          <w:szCs w:val="18"/>
          <w:lang w:eastAsia="zh-CN"/>
        </w:rPr>
        <w:t>区</w:t>
      </w:r>
      <w:r>
        <w:rPr>
          <w:rFonts w:hint="eastAsia"/>
          <w:sz w:val="18"/>
          <w:szCs w:val="18"/>
          <w:lang w:eastAsia="zh-CN"/>
        </w:rPr>
        <w:t>AGV</w:t>
      </w:r>
      <w:r>
        <w:rPr>
          <w:rFonts w:hint="eastAsia"/>
          <w:sz w:val="18"/>
          <w:szCs w:val="18"/>
          <w:lang w:eastAsia="zh-CN"/>
        </w:rPr>
        <w:t>自动叉车区</w:t>
      </w:r>
    </w:p>
    <w:p w14:paraId="4D6E9BB3" w14:textId="595F0237" w:rsidR="00A36451" w:rsidRDefault="00AF686D" w:rsidP="00A67D1D">
      <w:pPr>
        <w:numPr>
          <w:ilvl w:val="0"/>
          <w:numId w:val="6"/>
        </w:num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A</w:t>
      </w:r>
      <w:r>
        <w:rPr>
          <w:rFonts w:hint="eastAsia"/>
          <w:sz w:val="18"/>
          <w:szCs w:val="18"/>
          <w:lang w:eastAsia="zh-CN"/>
        </w:rPr>
        <w:t>区人工拣货区</w:t>
      </w:r>
    </w:p>
    <w:p w14:paraId="50226410" w14:textId="77777777" w:rsidR="00A36451" w:rsidRDefault="00A36451" w:rsidP="00A36451">
      <w:pPr>
        <w:spacing w:after="0"/>
      </w:pPr>
    </w:p>
    <w:p w14:paraId="5265ABED" w14:textId="77777777" w:rsidR="00A36451" w:rsidRPr="00E941F7" w:rsidRDefault="00A36451" w:rsidP="000A3E99">
      <w:pPr>
        <w:pStyle w:val="3"/>
        <w:rPr>
          <w:lang w:eastAsia="zh-CN"/>
        </w:rPr>
      </w:pPr>
      <w:bookmarkStart w:id="34" w:name="_Toc92786718"/>
      <w:r>
        <w:rPr>
          <w:rFonts w:ascii="宋体" w:eastAsia="宋体" w:hAnsi="宋体" w:cs="宋体" w:hint="eastAsia"/>
          <w:lang w:eastAsia="zh-CN"/>
        </w:rPr>
        <w:t>拣货作业场景分析</w:t>
      </w:r>
      <w:bookmarkEnd w:id="34"/>
    </w:p>
    <w:p w14:paraId="21819571" w14:textId="39C430D5" w:rsidR="00A36451" w:rsidRDefault="00AF686D" w:rsidP="00B92365">
      <w:pPr>
        <w:numPr>
          <w:ilvl w:val="0"/>
          <w:numId w:val="10"/>
        </w:numPr>
        <w:spacing w:after="200" w:line="276" w:lineRule="auto"/>
        <w:rPr>
          <w:lang w:val="x-none"/>
        </w:rPr>
      </w:pPr>
      <w:r>
        <w:rPr>
          <w:rFonts w:hint="eastAsia"/>
          <w:lang w:val="x-none" w:eastAsia="zh-CN"/>
        </w:rPr>
        <w:t>AGV</w:t>
      </w:r>
      <w:r>
        <w:rPr>
          <w:rFonts w:hint="eastAsia"/>
          <w:lang w:val="x-none" w:eastAsia="zh-CN"/>
        </w:rPr>
        <w:t>拣货区</w:t>
      </w:r>
      <w:r w:rsidR="00A36451">
        <w:rPr>
          <w:rFonts w:hint="eastAsia"/>
          <w:lang w:val="x-none"/>
        </w:rPr>
        <w:t>。</w:t>
      </w:r>
    </w:p>
    <w:p w14:paraId="034ECA93" w14:textId="368186AC" w:rsidR="00A36451" w:rsidRPr="00951EC3" w:rsidRDefault="00AF686D" w:rsidP="00B92365">
      <w:pPr>
        <w:pStyle w:val="af6"/>
        <w:numPr>
          <w:ilvl w:val="2"/>
          <w:numId w:val="15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WMS</w:t>
      </w:r>
      <w:r w:rsidR="002D1C65" w:rsidRPr="00951EC3">
        <w:rPr>
          <w:rFonts w:hint="eastAsia"/>
          <w:lang w:val="x-none" w:eastAsia="zh-CN"/>
        </w:rPr>
        <w:t>将拣货指令逐条推送到</w:t>
      </w:r>
      <w:r w:rsidR="002D1C65" w:rsidRPr="00951EC3">
        <w:rPr>
          <w:rFonts w:hint="eastAsia"/>
          <w:lang w:val="x-none" w:eastAsia="zh-CN"/>
        </w:rPr>
        <w:t>AGV</w:t>
      </w:r>
      <w:r w:rsidR="002D1C65" w:rsidRPr="00951EC3">
        <w:rPr>
          <w:rFonts w:hint="eastAsia"/>
          <w:lang w:val="x-none" w:eastAsia="zh-CN"/>
        </w:rPr>
        <w:t>，</w:t>
      </w:r>
      <w:r w:rsidR="002D1C65" w:rsidRPr="00951EC3">
        <w:rPr>
          <w:rFonts w:hint="eastAsia"/>
          <w:lang w:val="x-none" w:eastAsia="zh-CN"/>
        </w:rPr>
        <w:t>AGV</w:t>
      </w:r>
      <w:r w:rsidR="002D1C65" w:rsidRPr="00951EC3">
        <w:rPr>
          <w:rFonts w:hint="eastAsia"/>
          <w:lang w:val="x-none" w:eastAsia="zh-CN"/>
        </w:rPr>
        <w:t>根据指令将货品转移到</w:t>
      </w:r>
      <w:r w:rsidR="0097392D">
        <w:rPr>
          <w:rFonts w:hint="eastAsia"/>
          <w:lang w:val="x-none" w:eastAsia="zh-CN"/>
        </w:rPr>
        <w:t>发货</w:t>
      </w:r>
      <w:r w:rsidR="002D1C65" w:rsidRPr="00951EC3">
        <w:rPr>
          <w:rFonts w:hint="eastAsia"/>
          <w:lang w:val="x-none" w:eastAsia="zh-CN"/>
        </w:rPr>
        <w:t>区</w:t>
      </w:r>
      <w:r w:rsidR="00A36451" w:rsidRPr="00951EC3">
        <w:rPr>
          <w:rFonts w:hint="eastAsia"/>
          <w:lang w:val="x-none" w:eastAsia="zh-CN"/>
        </w:rPr>
        <w:t>。</w:t>
      </w:r>
    </w:p>
    <w:p w14:paraId="5A7E2CBF" w14:textId="79FA8505" w:rsidR="002D1C65" w:rsidRPr="00951EC3" w:rsidRDefault="002D1C65" w:rsidP="00B92365">
      <w:pPr>
        <w:pStyle w:val="af6"/>
        <w:numPr>
          <w:ilvl w:val="2"/>
          <w:numId w:val="15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AGV</w:t>
      </w:r>
      <w:r w:rsidRPr="00951EC3">
        <w:rPr>
          <w:rFonts w:hint="eastAsia"/>
          <w:lang w:val="x-none" w:eastAsia="zh-CN"/>
        </w:rPr>
        <w:t>拣货区只可整托进行下架。如果一个货位有叠放情况拣货时全部下架。</w:t>
      </w:r>
    </w:p>
    <w:p w14:paraId="179A9E99" w14:textId="210FCA88" w:rsidR="00A36451" w:rsidRDefault="002D1C65" w:rsidP="00B92365">
      <w:pPr>
        <w:numPr>
          <w:ilvl w:val="0"/>
          <w:numId w:val="10"/>
        </w:numPr>
        <w:spacing w:after="200" w:line="276" w:lineRule="auto"/>
        <w:rPr>
          <w:lang w:val="x-none"/>
        </w:rPr>
      </w:pPr>
      <w:r>
        <w:rPr>
          <w:rFonts w:hint="eastAsia"/>
          <w:lang w:val="x-none" w:eastAsia="zh-CN"/>
        </w:rPr>
        <w:t>人工拣货区</w:t>
      </w:r>
      <w:r w:rsidR="00A36451">
        <w:rPr>
          <w:rFonts w:hint="eastAsia"/>
          <w:lang w:val="x-none"/>
        </w:rPr>
        <w:t>。</w:t>
      </w:r>
    </w:p>
    <w:p w14:paraId="4C1F688E" w14:textId="738AEC9C" w:rsidR="00A36451" w:rsidRPr="00951EC3" w:rsidRDefault="002D1C65" w:rsidP="00B92365">
      <w:pPr>
        <w:pStyle w:val="af6"/>
        <w:numPr>
          <w:ilvl w:val="0"/>
          <w:numId w:val="16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人工通过扫描货位码</w:t>
      </w:r>
      <w:r w:rsidR="002102BE" w:rsidRPr="00951EC3">
        <w:rPr>
          <w:rFonts w:hint="eastAsia"/>
          <w:lang w:val="x-none" w:eastAsia="zh-CN"/>
        </w:rPr>
        <w:t>、箱码、序列号执行拣货，将已拣货品下架到出库区。</w:t>
      </w:r>
    </w:p>
    <w:p w14:paraId="33A41562" w14:textId="5E0419DD" w:rsidR="00951EC3" w:rsidRPr="00951EC3" w:rsidRDefault="00951EC3" w:rsidP="00B92365">
      <w:pPr>
        <w:pStyle w:val="af6"/>
        <w:numPr>
          <w:ilvl w:val="0"/>
          <w:numId w:val="16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对于借出单、返工单、实验出库不通过移动终端拣选，人工手动拣选。</w:t>
      </w:r>
    </w:p>
    <w:p w14:paraId="6BFAE06E" w14:textId="75D979BA" w:rsidR="00A36451" w:rsidRPr="00943A11" w:rsidRDefault="00A36451" w:rsidP="00A36451">
      <w:pPr>
        <w:rPr>
          <w:lang w:val="x-none" w:eastAsia="zh-CN"/>
        </w:rPr>
      </w:pPr>
    </w:p>
    <w:p w14:paraId="3B79F766" w14:textId="77777777" w:rsidR="00A36451" w:rsidRPr="00E941F7" w:rsidRDefault="00A36451" w:rsidP="000A3E99">
      <w:pPr>
        <w:pStyle w:val="3"/>
        <w:rPr>
          <w:lang w:eastAsia="zh-CN"/>
        </w:rPr>
      </w:pPr>
      <w:bookmarkStart w:id="35" w:name="_Toc92786719"/>
      <w:r>
        <w:rPr>
          <w:rFonts w:ascii="宋体" w:eastAsia="宋体" w:hAnsi="宋体" w:cs="宋体" w:hint="eastAsia"/>
          <w:lang w:eastAsia="zh-CN"/>
        </w:rPr>
        <w:t>拣货过程异常处理</w:t>
      </w:r>
      <w:bookmarkEnd w:id="35"/>
    </w:p>
    <w:p w14:paraId="5114C4B8" w14:textId="6BA539BC" w:rsidR="00A36451" w:rsidRDefault="00A36451" w:rsidP="00951EC3">
      <w:pPr>
        <w:spacing w:after="200" w:line="276" w:lineRule="auto"/>
        <w:ind w:firstLine="360"/>
        <w:rPr>
          <w:lang w:val="x-none" w:eastAsia="zh-CN"/>
        </w:rPr>
      </w:pPr>
      <w:r>
        <w:rPr>
          <w:rFonts w:hint="eastAsia"/>
          <w:lang w:val="x-none" w:eastAsia="zh-CN"/>
        </w:rPr>
        <w:t>拣货过程中发现异常处理</w:t>
      </w:r>
      <w:r w:rsidR="00951EC3">
        <w:rPr>
          <w:rFonts w:hint="eastAsia"/>
          <w:lang w:val="x-none" w:eastAsia="zh-CN"/>
        </w:rPr>
        <w:t>：</w:t>
      </w:r>
    </w:p>
    <w:p w14:paraId="3178DB6A" w14:textId="66FC205B" w:rsidR="00A36451" w:rsidRDefault="00A36451" w:rsidP="00A36451">
      <w:pPr>
        <w:ind w:left="360"/>
        <w:rPr>
          <w:lang w:val="x-none" w:eastAsia="zh-CN"/>
        </w:rPr>
      </w:pPr>
      <w:r w:rsidRPr="00BD05B9">
        <w:rPr>
          <w:rFonts w:hint="eastAsia"/>
          <w:lang w:val="x-none" w:eastAsia="zh-CN"/>
        </w:rPr>
        <w:t>拣选出现异常时，</w:t>
      </w:r>
      <w:r w:rsidRPr="00BD05B9">
        <w:rPr>
          <w:rFonts w:hint="eastAsia"/>
          <w:lang w:val="x-none" w:eastAsia="zh-CN"/>
        </w:rPr>
        <w:t>RF</w:t>
      </w:r>
      <w:r w:rsidRPr="00BD05B9">
        <w:rPr>
          <w:rFonts w:hint="eastAsia"/>
          <w:lang w:val="x-none" w:eastAsia="zh-CN"/>
        </w:rPr>
        <w:t>上进行按照实际库存进行提交，欠料</w:t>
      </w:r>
      <w:r w:rsidR="00951EC3">
        <w:rPr>
          <w:rFonts w:hint="eastAsia"/>
          <w:lang w:val="x-none" w:eastAsia="zh-CN"/>
        </w:rPr>
        <w:t>通过其他出库再次下发任务进行拣选。</w:t>
      </w:r>
    </w:p>
    <w:p w14:paraId="5F7B496E" w14:textId="77777777" w:rsidR="00A36451" w:rsidRDefault="00A36451" w:rsidP="00A36451">
      <w:pPr>
        <w:spacing w:after="0"/>
        <w:rPr>
          <w:lang w:eastAsia="zh-CN"/>
        </w:rPr>
      </w:pPr>
    </w:p>
    <w:p w14:paraId="17BCF4BA" w14:textId="41552443" w:rsidR="00A36451" w:rsidRPr="00434CE8" w:rsidRDefault="00A36451" w:rsidP="000A3E99">
      <w:pPr>
        <w:pStyle w:val="2"/>
      </w:pPr>
      <w:bookmarkStart w:id="36" w:name="_Toc92786720"/>
      <w:r>
        <w:rPr>
          <w:rFonts w:hint="eastAsia"/>
        </w:rPr>
        <w:t>集</w:t>
      </w:r>
      <w:r w:rsidRPr="00434CE8">
        <w:t>货</w:t>
      </w:r>
      <w:bookmarkEnd w:id="36"/>
    </w:p>
    <w:p w14:paraId="08C90754" w14:textId="29D5B925" w:rsidR="00A36451" w:rsidRPr="00F91E1B" w:rsidRDefault="00797B34" w:rsidP="00F91E1B">
      <w:pPr>
        <w:spacing w:after="200" w:line="276" w:lineRule="auto"/>
        <w:ind w:firstLine="360"/>
        <w:rPr>
          <w:lang w:val="x-none" w:eastAsia="zh-CN"/>
        </w:rPr>
      </w:pPr>
      <w:r w:rsidRPr="00F91E1B">
        <w:rPr>
          <w:rFonts w:hint="eastAsia"/>
          <w:lang w:val="x-none" w:eastAsia="zh-CN"/>
        </w:rPr>
        <w:t>AGV</w:t>
      </w:r>
      <w:r w:rsidRPr="00F91E1B">
        <w:rPr>
          <w:rFonts w:hint="eastAsia"/>
          <w:lang w:val="x-none" w:eastAsia="zh-CN"/>
        </w:rPr>
        <w:t>区拣货完成后</w:t>
      </w:r>
      <w:r w:rsidR="00F91E1B" w:rsidRPr="00F91E1B">
        <w:rPr>
          <w:rFonts w:hint="eastAsia"/>
          <w:lang w:val="x-none" w:eastAsia="zh-CN"/>
        </w:rPr>
        <w:t>将货品转移到发货区空货位。</w:t>
      </w:r>
      <w:r w:rsidR="00F91E1B" w:rsidRPr="00F91E1B">
        <w:rPr>
          <w:rFonts w:hint="eastAsia"/>
          <w:lang w:val="x-none" w:eastAsia="zh-CN"/>
        </w:rPr>
        <w:t>AGV</w:t>
      </w:r>
      <w:r w:rsidR="00F91E1B" w:rsidRPr="00F91E1B">
        <w:rPr>
          <w:rFonts w:hint="eastAsia"/>
          <w:lang w:val="x-none" w:eastAsia="zh-CN"/>
        </w:rPr>
        <w:t>专用发货区。</w:t>
      </w:r>
    </w:p>
    <w:p w14:paraId="7E1DB869" w14:textId="3F77D0DD" w:rsidR="00A36451" w:rsidRPr="00E941F7" w:rsidRDefault="00F91E1B" w:rsidP="00E941F7">
      <w:pPr>
        <w:spacing w:after="200" w:line="276" w:lineRule="auto"/>
        <w:ind w:firstLine="360"/>
        <w:rPr>
          <w:lang w:val="x-none" w:eastAsia="zh-CN"/>
        </w:rPr>
      </w:pPr>
      <w:r w:rsidRPr="00F91E1B">
        <w:rPr>
          <w:rFonts w:hint="eastAsia"/>
          <w:lang w:val="x-none" w:eastAsia="zh-CN"/>
        </w:rPr>
        <w:t>人工区拣货完成后将货品转移到发货区空货位。人工专用发货区。</w:t>
      </w:r>
    </w:p>
    <w:p w14:paraId="5538880F" w14:textId="102A3D21" w:rsidR="00A36451" w:rsidRPr="00764135" w:rsidRDefault="00A36451" w:rsidP="000A3E99">
      <w:pPr>
        <w:pStyle w:val="2"/>
      </w:pPr>
      <w:bookmarkStart w:id="37" w:name="_Toc92786721"/>
      <w:r>
        <w:rPr>
          <w:rFonts w:hint="eastAsia"/>
        </w:rPr>
        <w:lastRenderedPageBreak/>
        <w:t>发货</w:t>
      </w:r>
      <w:bookmarkEnd w:id="37"/>
    </w:p>
    <w:p w14:paraId="0E1C56F8" w14:textId="03A92BC4" w:rsidR="00A36451" w:rsidRDefault="006C5A3D" w:rsidP="006C5A3D">
      <w:pPr>
        <w:spacing w:after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C00A7A4" wp14:editId="18F1A44F">
            <wp:extent cx="5695950" cy="4262755"/>
            <wp:effectExtent l="0" t="0" r="635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1A7" w14:textId="77777777" w:rsidR="00AB6EA1" w:rsidRPr="00542C19" w:rsidRDefault="00AB6EA1" w:rsidP="00A36451">
      <w:pPr>
        <w:rPr>
          <w:lang w:eastAsia="zh-CN"/>
        </w:rPr>
      </w:pPr>
    </w:p>
    <w:p w14:paraId="79337435" w14:textId="180F0DE6" w:rsidR="00A36451" w:rsidRDefault="00A36451" w:rsidP="000A3E99">
      <w:pPr>
        <w:pStyle w:val="2"/>
      </w:pPr>
      <w:bookmarkStart w:id="38" w:name="_Toc92786722"/>
      <w:r>
        <w:rPr>
          <w:rFonts w:hint="eastAsia"/>
        </w:rPr>
        <w:t>库存管理</w:t>
      </w:r>
      <w:bookmarkEnd w:id="38"/>
    </w:p>
    <w:p w14:paraId="1BBF2384" w14:textId="3CC75105" w:rsidR="008A0B16" w:rsidRPr="00B36627" w:rsidRDefault="00A36451" w:rsidP="000A3E99">
      <w:pPr>
        <w:pStyle w:val="3"/>
        <w:rPr>
          <w:lang w:eastAsia="zh-CN"/>
        </w:rPr>
      </w:pPr>
      <w:bookmarkStart w:id="39" w:name="_Toc92786723"/>
      <w:r w:rsidRPr="00B36627">
        <w:rPr>
          <w:rFonts w:ascii="宋体" w:eastAsia="宋体" w:hAnsi="宋体" w:cs="宋体" w:hint="eastAsia"/>
          <w:lang w:eastAsia="zh-CN"/>
        </w:rPr>
        <w:t>补货</w:t>
      </w:r>
      <w:bookmarkEnd w:id="39"/>
    </w:p>
    <w:p w14:paraId="53E6DD83" w14:textId="265E573D" w:rsidR="008A0B16" w:rsidRDefault="00A97DF7" w:rsidP="008A0B16">
      <w:pPr>
        <w:spacing w:after="0"/>
      </w:pPr>
      <w:r>
        <w:rPr>
          <w:rFonts w:hint="eastAsia"/>
          <w:lang w:eastAsia="zh-CN"/>
        </w:rPr>
        <w:t>补货分为：</w:t>
      </w:r>
    </w:p>
    <w:p w14:paraId="0C459016" w14:textId="6BFC9CA1" w:rsidR="00A97DF7" w:rsidRDefault="00E941F7" w:rsidP="00B92365">
      <w:pPr>
        <w:pStyle w:val="af6"/>
        <w:numPr>
          <w:ilvl w:val="0"/>
          <w:numId w:val="17"/>
        </w:numPr>
        <w:spacing w:after="0"/>
        <w:ind w:firstLineChars="0"/>
        <w:rPr>
          <w:lang w:eastAsia="zh-CN"/>
        </w:rPr>
      </w:pPr>
      <w:r>
        <w:rPr>
          <w:lang w:eastAsia="zh-CN"/>
        </w:rPr>
        <w:t>AGV</w:t>
      </w:r>
      <w:r>
        <w:rPr>
          <w:rFonts w:hint="eastAsia"/>
          <w:lang w:eastAsia="zh-CN"/>
        </w:rPr>
        <w:t>区域向人工区域补货</w:t>
      </w:r>
      <w:r w:rsidR="00A97DF7">
        <w:rPr>
          <w:rFonts w:hint="eastAsia"/>
          <w:lang w:eastAsia="zh-CN"/>
        </w:rPr>
        <w:t>。当</w:t>
      </w:r>
      <w:r>
        <w:rPr>
          <w:rFonts w:hint="eastAsia"/>
          <w:lang w:eastAsia="zh-CN"/>
        </w:rPr>
        <w:t>人工区域</w:t>
      </w:r>
      <w:r w:rsidR="00A97DF7">
        <w:rPr>
          <w:rFonts w:hint="eastAsia"/>
          <w:lang w:eastAsia="zh-CN"/>
        </w:rPr>
        <w:t>低于低储时触发补货任务由</w:t>
      </w:r>
      <w:r w:rsidR="00A97DF7">
        <w:rPr>
          <w:rFonts w:hint="eastAsia"/>
          <w:lang w:eastAsia="zh-CN"/>
        </w:rPr>
        <w:t>AGV</w:t>
      </w:r>
      <w:r w:rsidR="00A97DF7">
        <w:rPr>
          <w:rFonts w:hint="eastAsia"/>
          <w:lang w:eastAsia="zh-CN"/>
        </w:rPr>
        <w:t>补货。</w:t>
      </w:r>
    </w:p>
    <w:p w14:paraId="454D18FA" w14:textId="65EFB7D9" w:rsidR="00A97DF7" w:rsidRDefault="00A97DF7" w:rsidP="00B92365">
      <w:pPr>
        <w:pStyle w:val="af6"/>
        <w:numPr>
          <w:ilvl w:val="0"/>
          <w:numId w:val="17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人工拣货区补货，在发货区划分人工补货区。当人工拣货区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区</w:t>
      </w:r>
      <w:r w:rsidR="00A354F9">
        <w:rPr>
          <w:rFonts w:hint="eastAsia"/>
          <w:lang w:eastAsia="zh-CN"/>
        </w:rPr>
        <w:t>货品低于低储时，发送</w:t>
      </w:r>
      <w:r w:rsidR="00A354F9">
        <w:rPr>
          <w:rFonts w:hint="eastAsia"/>
          <w:lang w:eastAsia="zh-CN"/>
        </w:rPr>
        <w:t>AGV</w:t>
      </w:r>
      <w:r w:rsidR="00A354F9">
        <w:rPr>
          <w:rFonts w:hint="eastAsia"/>
          <w:lang w:eastAsia="zh-CN"/>
        </w:rPr>
        <w:t>补货指令将货品补货到人工补货区，人工补货区在发送移动指令到手持终端，通知人员对人工拣选区补货。</w:t>
      </w:r>
    </w:p>
    <w:p w14:paraId="538581AA" w14:textId="41E57A2F" w:rsidR="00076234" w:rsidRDefault="00076234" w:rsidP="008A0B16">
      <w:pPr>
        <w:spacing w:after="0"/>
        <w:rPr>
          <w:color w:val="FF0000"/>
          <w:lang w:eastAsia="zh-CN"/>
        </w:rPr>
      </w:pPr>
    </w:p>
    <w:p w14:paraId="120DB15E" w14:textId="77777777" w:rsidR="00E765CD" w:rsidRDefault="00E765CD" w:rsidP="00E765CD">
      <w:pPr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箱的补货业务流程：</w:t>
      </w:r>
    </w:p>
    <w:p w14:paraId="325A10B5" w14:textId="77777777" w:rsidR="00E765CD" w:rsidRDefault="00E765CD" w:rsidP="00E765C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箱的补货任务采用定时任务触发方式，当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箱人工拣货区的库存为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的时候则触发一条补货任务。</w:t>
      </w:r>
    </w:p>
    <w:p w14:paraId="443FB403" w14:textId="77777777" w:rsidR="00E765CD" w:rsidRDefault="00E765CD" w:rsidP="00E765C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系统在补货任务创建成功之后冻结原库位和目标库位。并向调度系统发送补货任务。</w:t>
      </w:r>
    </w:p>
    <w:p w14:paraId="3465F2BE" w14:textId="77777777" w:rsidR="00212A8D" w:rsidRDefault="00E765CD" w:rsidP="00212A8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开始执行的时候需要反馈一个消息给调度系统，调度系统标识任务正在执行。同时调度系统需要向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系统发送一个消息，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系统则将更新</w:t>
      </w:r>
      <w:r>
        <w:rPr>
          <w:rFonts w:hint="eastAsia"/>
          <w:lang w:eastAsia="zh-CN"/>
        </w:rPr>
        <w:t>INTRANSIT</w:t>
      </w:r>
      <w:r>
        <w:rPr>
          <w:rFonts w:hint="eastAsia"/>
          <w:lang w:eastAsia="zh-CN"/>
        </w:rPr>
        <w:t>库位和原库位的库存。</w:t>
      </w:r>
    </w:p>
    <w:p w14:paraId="1B8D2D40" w14:textId="046F142F" w:rsidR="00E765CD" w:rsidRDefault="00E765CD" w:rsidP="00212A8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执行完毕之后，需要通知调度系统，调度系统标识任务执行完毕。同时需要向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系统发送一个消息，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系统收到消息之后更新</w:t>
      </w:r>
      <w:r>
        <w:rPr>
          <w:rFonts w:hint="eastAsia"/>
          <w:lang w:eastAsia="zh-CN"/>
        </w:rPr>
        <w:t>INTRANSIT</w:t>
      </w:r>
      <w:r>
        <w:rPr>
          <w:rFonts w:hint="eastAsia"/>
          <w:lang w:eastAsia="zh-CN"/>
        </w:rPr>
        <w:t>和目标库位的库存。</w:t>
      </w:r>
    </w:p>
    <w:p w14:paraId="0D4F969B" w14:textId="77777777" w:rsidR="007D2348" w:rsidRPr="00A253E7" w:rsidRDefault="007D2348" w:rsidP="00E765CD">
      <w:pPr>
        <w:spacing w:after="0"/>
        <w:rPr>
          <w:color w:val="FF0000"/>
          <w:lang w:eastAsia="zh-CN"/>
        </w:rPr>
      </w:pPr>
    </w:p>
    <w:p w14:paraId="2C479315" w14:textId="4A693CB9" w:rsidR="00907AF9" w:rsidRDefault="006B08BE" w:rsidP="00907AF9">
      <w:pPr>
        <w:spacing w:after="0"/>
        <w:ind w:left="420"/>
      </w:pPr>
      <w:r>
        <w:rPr>
          <w:noProof/>
        </w:rPr>
        <w:object w:dxaOrig="7849" w:dyaOrig="8077" w14:anchorId="194DA5E3">
          <v:shape id="_x0000_i1031" type="#_x0000_t75" alt="" style="width:391.5pt;height:402.75pt;mso-width-percent:0;mso-height-percent:0;mso-width-percent:0;mso-height-percent:0" o:ole="">
            <v:imagedata r:id="rId52" o:title=""/>
          </v:shape>
          <o:OLEObject Type="Embed" ProgID="Visio.Drawing.15" ShapeID="_x0000_i1031" DrawAspect="Content" ObjectID="_1716970129" r:id="rId53"/>
        </w:object>
      </w:r>
    </w:p>
    <w:p w14:paraId="266F74B1" w14:textId="77777777" w:rsidR="00A97DF7" w:rsidRDefault="00A97DF7" w:rsidP="008A0B16">
      <w:pPr>
        <w:spacing w:after="0"/>
      </w:pPr>
    </w:p>
    <w:p w14:paraId="58537F61" w14:textId="1B084920" w:rsidR="008442D3" w:rsidRPr="00B36627" w:rsidRDefault="008442D3" w:rsidP="000A3E99">
      <w:pPr>
        <w:pStyle w:val="3"/>
        <w:rPr>
          <w:lang w:eastAsia="zh-CN"/>
        </w:rPr>
      </w:pPr>
      <w:bookmarkStart w:id="40" w:name="_Toc92786724"/>
      <w:r w:rsidRPr="00B36627">
        <w:rPr>
          <w:rFonts w:ascii="宋体" w:eastAsia="宋体" w:hAnsi="宋体" w:cs="宋体" w:hint="eastAsia"/>
          <w:lang w:eastAsia="zh-CN"/>
        </w:rPr>
        <w:t>冻结</w:t>
      </w:r>
      <w:bookmarkEnd w:id="40"/>
    </w:p>
    <w:p w14:paraId="0F5490E3" w14:textId="77777777" w:rsidR="000F5D97" w:rsidRDefault="00415A09" w:rsidP="00415A09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目前冻结主要指</w:t>
      </w:r>
      <w:r w:rsidR="00596FD4">
        <w:rPr>
          <w:rFonts w:hint="eastAsia"/>
          <w:lang w:eastAsia="zh-CN"/>
        </w:rPr>
        <w:t>批次冻结，针对目前库房情况整箱内的货品会出现多个批次，在执行冻结时需</w:t>
      </w:r>
    </w:p>
    <w:p w14:paraId="30C7B638" w14:textId="516B400E" w:rsidR="00415A09" w:rsidRDefault="00596FD4" w:rsidP="004B6315">
      <w:pPr>
        <w:spacing w:after="0"/>
        <w:rPr>
          <w:lang w:eastAsia="zh-CN"/>
        </w:rPr>
      </w:pPr>
      <w:r>
        <w:rPr>
          <w:rFonts w:hint="eastAsia"/>
          <w:lang w:eastAsia="zh-CN"/>
        </w:rPr>
        <w:t>要整箱进行冻结，冻结的货品包括批次管理的原材料货品以及序列号管理的成品。</w:t>
      </w:r>
    </w:p>
    <w:p w14:paraId="3341EC1E" w14:textId="1B14DAC9" w:rsidR="00722B03" w:rsidRDefault="00555E6A" w:rsidP="00415A09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冻结分为以下几种：</w:t>
      </w:r>
    </w:p>
    <w:p w14:paraId="0A1A23AB" w14:textId="0D18FE59" w:rsidR="00555E6A" w:rsidRDefault="00555E6A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按生产批次</w:t>
      </w:r>
      <w:r w:rsidR="00CA126C">
        <w:rPr>
          <w:rFonts w:hint="eastAsia"/>
          <w:lang w:eastAsia="zh-CN"/>
        </w:rPr>
        <w:t>（</w:t>
      </w:r>
      <w:r w:rsidR="00CA126C" w:rsidRPr="005A5B7C">
        <w:rPr>
          <w:rFonts w:ascii="Calibri" w:hint="eastAsia"/>
          <w:sz w:val="18"/>
          <w:szCs w:val="18"/>
          <w:lang w:eastAsia="zh-CN"/>
        </w:rPr>
        <w:t>批属性</w:t>
      </w:r>
      <w:r w:rsidR="00CA126C" w:rsidRPr="005A5B7C">
        <w:rPr>
          <w:rFonts w:ascii="Calibri" w:hint="eastAsia"/>
          <w:sz w:val="18"/>
          <w:szCs w:val="18"/>
          <w:lang w:eastAsia="zh-CN"/>
        </w:rPr>
        <w:t>01</w:t>
      </w:r>
      <w:r w:rsidR="00CA126C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冻结</w:t>
      </w:r>
      <w:r w:rsidR="00CA126C">
        <w:rPr>
          <w:rFonts w:hint="eastAsia"/>
          <w:lang w:eastAsia="zh-CN"/>
        </w:rPr>
        <w:t>：</w:t>
      </w:r>
      <w:r w:rsidR="00CA126C">
        <w:rPr>
          <w:rFonts w:hint="eastAsia"/>
          <w:lang w:eastAsia="zh-CN"/>
        </w:rPr>
        <w:t>PC</w:t>
      </w:r>
      <w:r w:rsidR="00CA126C">
        <w:rPr>
          <w:rFonts w:hint="eastAsia"/>
          <w:lang w:eastAsia="zh-CN"/>
        </w:rPr>
        <w:t>端操作</w:t>
      </w:r>
    </w:p>
    <w:p w14:paraId="32E9ECCA" w14:textId="4638E251" w:rsidR="00555E6A" w:rsidRDefault="00CA126C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按库位冻结：</w:t>
      </w:r>
      <w:r>
        <w:rPr>
          <w:rFonts w:hint="eastAsia"/>
          <w:lang w:eastAsia="zh-CN"/>
        </w:rPr>
        <w:t>PC/PDA</w:t>
      </w:r>
      <w:r>
        <w:rPr>
          <w:rFonts w:hint="eastAsia"/>
          <w:lang w:eastAsia="zh-CN"/>
        </w:rPr>
        <w:t>操作</w:t>
      </w:r>
    </w:p>
    <w:p w14:paraId="2345AE92" w14:textId="0C382931" w:rsidR="00CA126C" w:rsidRDefault="00CA126C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按货品冻结：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端操作</w:t>
      </w:r>
    </w:p>
    <w:p w14:paraId="012B4C58" w14:textId="7BA38317" w:rsidR="00722B03" w:rsidRDefault="008672D8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按箱冻结</w:t>
      </w:r>
    </w:p>
    <w:p w14:paraId="6650546B" w14:textId="764A9752" w:rsidR="008442D3" w:rsidRPr="00B36627" w:rsidRDefault="000F5D97" w:rsidP="000A3E99">
      <w:pPr>
        <w:pStyle w:val="3"/>
        <w:rPr>
          <w:lang w:eastAsia="zh-CN"/>
        </w:rPr>
      </w:pPr>
      <w:bookmarkStart w:id="41" w:name="_Toc92786725"/>
      <w:r w:rsidRPr="00B36627">
        <w:rPr>
          <w:rFonts w:ascii="宋体" w:eastAsia="宋体" w:hAnsi="宋体" w:cs="宋体" w:hint="eastAsia"/>
          <w:lang w:eastAsia="zh-CN"/>
        </w:rPr>
        <w:t>解冻</w:t>
      </w:r>
      <w:bookmarkEnd w:id="41"/>
    </w:p>
    <w:p w14:paraId="34936EC4" w14:textId="4E005474" w:rsidR="000F5D97" w:rsidRDefault="004B6315" w:rsidP="00C329BF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选择</w:t>
      </w:r>
      <w:r w:rsidR="00C329BF">
        <w:rPr>
          <w:rFonts w:hint="eastAsia"/>
          <w:lang w:eastAsia="zh-CN"/>
        </w:rPr>
        <w:t>冻结库存，执行</w:t>
      </w:r>
      <w:r>
        <w:rPr>
          <w:rFonts w:hint="eastAsia"/>
          <w:lang w:eastAsia="zh-CN"/>
        </w:rPr>
        <w:t>冻结</w:t>
      </w:r>
      <w:r w:rsidR="00C329BF">
        <w:rPr>
          <w:rFonts w:hint="eastAsia"/>
          <w:lang w:eastAsia="zh-CN"/>
        </w:rPr>
        <w:t>库存</w:t>
      </w:r>
      <w:r>
        <w:rPr>
          <w:rFonts w:hint="eastAsia"/>
          <w:lang w:eastAsia="zh-CN"/>
        </w:rPr>
        <w:t>的解冻</w:t>
      </w:r>
      <w:r w:rsidR="00C329BF">
        <w:rPr>
          <w:rFonts w:hint="eastAsia"/>
          <w:lang w:eastAsia="zh-CN"/>
        </w:rPr>
        <w:t>操作；</w:t>
      </w:r>
      <w:r>
        <w:rPr>
          <w:rFonts w:hint="eastAsia"/>
          <w:lang w:eastAsia="zh-CN"/>
        </w:rPr>
        <w:t>货品解冻</w:t>
      </w:r>
      <w:r w:rsidR="00C329B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必须为整箱解冻。</w:t>
      </w:r>
    </w:p>
    <w:p w14:paraId="4F667478" w14:textId="77777777" w:rsidR="000F5D97" w:rsidRDefault="000F5D97" w:rsidP="000F5D97">
      <w:pPr>
        <w:spacing w:after="0"/>
        <w:ind w:left="576"/>
        <w:rPr>
          <w:lang w:eastAsia="zh-CN"/>
        </w:rPr>
      </w:pPr>
    </w:p>
    <w:p w14:paraId="6C77434C" w14:textId="0C7AEDD0" w:rsidR="000F5D97" w:rsidRPr="00B36627" w:rsidRDefault="000F5D97" w:rsidP="000A3E99">
      <w:pPr>
        <w:pStyle w:val="3"/>
        <w:rPr>
          <w:lang w:eastAsia="zh-CN"/>
        </w:rPr>
      </w:pPr>
      <w:bookmarkStart w:id="42" w:name="_Toc92786726"/>
      <w:r w:rsidRPr="00B36627">
        <w:rPr>
          <w:rFonts w:ascii="宋体" w:eastAsia="宋体" w:hAnsi="宋体" w:cs="宋体" w:hint="eastAsia"/>
          <w:lang w:eastAsia="zh-CN"/>
        </w:rPr>
        <w:t>移动</w:t>
      </w:r>
      <w:bookmarkEnd w:id="42"/>
    </w:p>
    <w:p w14:paraId="6301EBAC" w14:textId="48E87DAD" w:rsidR="000F5D97" w:rsidRDefault="007017C5" w:rsidP="000F5D97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移动是指人工对库位上的货品自由调整的功能。</w:t>
      </w:r>
    </w:p>
    <w:p w14:paraId="1A2A3EE6" w14:textId="7DB4D196" w:rsidR="007017C5" w:rsidRDefault="007017C5" w:rsidP="000F5D97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物品移动不可移动被占用库存、冻结库存、库位禁用。</w:t>
      </w:r>
    </w:p>
    <w:p w14:paraId="3EC424D8" w14:textId="77777777" w:rsidR="00250F5D" w:rsidRDefault="00250F5D" w:rsidP="000F5D97">
      <w:pPr>
        <w:spacing w:after="0"/>
        <w:ind w:left="576"/>
        <w:rPr>
          <w:lang w:eastAsia="zh-CN"/>
        </w:rPr>
      </w:pPr>
    </w:p>
    <w:p w14:paraId="672F6507" w14:textId="04030FA1" w:rsidR="008A0B16" w:rsidRDefault="007017C5" w:rsidP="008A0B16">
      <w:pPr>
        <w:spacing w:after="0"/>
      </w:pPr>
      <w:r>
        <w:rPr>
          <w:lang w:eastAsia="zh-CN"/>
        </w:rPr>
        <w:tab/>
      </w:r>
      <w:r>
        <w:rPr>
          <w:noProof/>
        </w:rPr>
        <w:drawing>
          <wp:inline distT="0" distB="0" distL="0" distR="0" wp14:anchorId="047B3B94" wp14:editId="63868F0A">
            <wp:extent cx="5695950" cy="31705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CDE0EEC" w14:textId="77777777" w:rsidR="007017C5" w:rsidRDefault="007017C5" w:rsidP="008A0B16">
      <w:pPr>
        <w:spacing w:after="0"/>
      </w:pPr>
    </w:p>
    <w:p w14:paraId="39E29340" w14:textId="2442A267" w:rsidR="008442D3" w:rsidRPr="00B36627" w:rsidRDefault="008442D3" w:rsidP="000A3E99">
      <w:pPr>
        <w:pStyle w:val="3"/>
        <w:rPr>
          <w:lang w:eastAsia="zh-CN"/>
        </w:rPr>
      </w:pPr>
      <w:bookmarkStart w:id="43" w:name="_Toc92786727"/>
      <w:r w:rsidRPr="00B36627">
        <w:rPr>
          <w:rFonts w:ascii="宋体" w:eastAsia="宋体" w:hAnsi="宋体" w:cs="宋体" w:hint="eastAsia"/>
          <w:lang w:eastAsia="zh-CN"/>
        </w:rPr>
        <w:t>盘点</w:t>
      </w:r>
      <w:bookmarkEnd w:id="43"/>
    </w:p>
    <w:p w14:paraId="3B906908" w14:textId="5EB49765" w:rsidR="00A36451" w:rsidRDefault="008F71CB" w:rsidP="008F71CB">
      <w:pPr>
        <w:spacing w:after="0"/>
        <w:ind w:firstLine="576"/>
      </w:pPr>
      <w:r>
        <w:rPr>
          <w:rFonts w:hint="eastAsia"/>
          <w:lang w:eastAsia="zh-CN"/>
        </w:rPr>
        <w:t>盘点分为两种模式：</w:t>
      </w:r>
    </w:p>
    <w:p w14:paraId="5120DB20" w14:textId="5710FA28" w:rsidR="008F71CB" w:rsidRDefault="00C329BF" w:rsidP="008F71CB">
      <w:pPr>
        <w:spacing w:after="0"/>
        <w:ind w:firstLine="576"/>
        <w:rPr>
          <w:lang w:eastAsia="zh-CN"/>
        </w:rPr>
      </w:pPr>
      <w:r>
        <w:rPr>
          <w:rFonts w:hint="eastAsia"/>
          <w:lang w:eastAsia="zh-CN"/>
        </w:rPr>
        <w:t>单据盘点</w:t>
      </w:r>
      <w:r w:rsidR="008F71C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以任务的形式划分到多人身上，盘点结束后统一生成盘点差异报告</w:t>
      </w:r>
      <w:r w:rsidR="008F71CB">
        <w:rPr>
          <w:rFonts w:hint="eastAsia"/>
          <w:lang w:eastAsia="zh-CN"/>
        </w:rPr>
        <w:t>。</w:t>
      </w:r>
    </w:p>
    <w:p w14:paraId="2B0E9F37" w14:textId="2B6AD281" w:rsidR="008F71CB" w:rsidRDefault="00C329BF" w:rsidP="008F71CB">
      <w:pPr>
        <w:spacing w:after="0"/>
        <w:ind w:firstLine="576"/>
        <w:rPr>
          <w:lang w:eastAsia="zh-CN"/>
        </w:rPr>
      </w:pPr>
      <w:r>
        <w:rPr>
          <w:rFonts w:hint="eastAsia"/>
          <w:lang w:eastAsia="zh-CN"/>
        </w:rPr>
        <w:t>随机</w:t>
      </w:r>
      <w:r w:rsidR="008F71CB">
        <w:rPr>
          <w:rFonts w:hint="eastAsia"/>
          <w:lang w:eastAsia="zh-CN"/>
        </w:rPr>
        <w:t>盘点：机动性高，可实时进行盘点。</w:t>
      </w:r>
    </w:p>
    <w:p w14:paraId="7FC93C05" w14:textId="53F98F92" w:rsidR="008F71CB" w:rsidRDefault="002F0A94" w:rsidP="00A36451">
      <w:pPr>
        <w:spacing w:after="0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2805B23A" wp14:editId="5B0075A9">
            <wp:extent cx="5695950" cy="6612890"/>
            <wp:effectExtent l="0" t="0" r="635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CE73" w14:textId="398CAC61" w:rsidR="008F71CB" w:rsidRDefault="008F71CB" w:rsidP="00A36451">
      <w:pPr>
        <w:spacing w:after="0"/>
        <w:rPr>
          <w:lang w:eastAsia="zh-CN"/>
        </w:rPr>
      </w:pPr>
    </w:p>
    <w:p w14:paraId="7455090A" w14:textId="08586A13" w:rsidR="008F71CB" w:rsidRPr="00E77939" w:rsidRDefault="002F0A94" w:rsidP="00A36451">
      <w:pPr>
        <w:spacing w:after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2EA077C" wp14:editId="2005ACF2">
            <wp:extent cx="5695950" cy="6612890"/>
            <wp:effectExtent l="0" t="0" r="635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2DC4" w14:textId="1ADB025C" w:rsidR="005D23A5" w:rsidRPr="002F0A94" w:rsidRDefault="005D23A5" w:rsidP="002F0A94">
      <w:pPr>
        <w:rPr>
          <w:rFonts w:ascii="宋体" w:eastAsia="宋体" w:hAnsi="宋体" w:cs="宋体"/>
          <w:lang w:eastAsia="zh-CN"/>
        </w:rPr>
      </w:pPr>
    </w:p>
    <w:sectPr w:rsidR="005D23A5" w:rsidRPr="002F0A94" w:rsidSect="0000330C">
      <w:headerReference w:type="default" r:id="rId57"/>
      <w:footerReference w:type="default" r:id="rId58"/>
      <w:headerReference w:type="first" r:id="rId59"/>
      <w:footerReference w:type="first" r:id="rId60"/>
      <w:pgSz w:w="11907" w:h="16840" w:code="9"/>
      <w:pgMar w:top="1639" w:right="1440" w:bottom="1440" w:left="1497" w:header="720" w:footer="63" w:gutter="0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0" w:author="liu minhui" w:date="2022-06-10T15:49:00Z" w:initials="lm">
    <w:p w14:paraId="0679EA9E" w14:textId="2181E302" w:rsidR="00706A28" w:rsidRDefault="00706A28">
      <w:pPr>
        <w:pStyle w:val="ae"/>
        <w:rPr>
          <w:lang w:eastAsia="zh-CN"/>
        </w:rPr>
      </w:pPr>
      <w:r>
        <w:rPr>
          <w:rStyle w:val="ad"/>
        </w:rPr>
        <w:annotationRef/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箱入库如果直接放到入库接驳区，可能无法扫描到里面</w:t>
      </w:r>
      <w:r w:rsidR="004A58F9">
        <w:rPr>
          <w:rFonts w:hint="eastAsia"/>
          <w:lang w:eastAsia="zh-CN"/>
        </w:rPr>
        <w:t>两箱</w:t>
      </w:r>
    </w:p>
  </w:comment>
  <w:comment w:id="25" w:author="liu minhui" w:date="2022-06-07T11:10:00Z" w:initials="lm">
    <w:p w14:paraId="2B39E5BD" w14:textId="00F1C828" w:rsidR="00334532" w:rsidRDefault="00334532">
      <w:pPr>
        <w:pStyle w:val="ae"/>
        <w:rPr>
          <w:lang w:eastAsia="zh-CN"/>
        </w:rPr>
      </w:pPr>
      <w:r>
        <w:rPr>
          <w:rStyle w:val="ad"/>
        </w:rPr>
        <w:annotationRef/>
      </w:r>
      <w:r>
        <w:rPr>
          <w:rFonts w:hint="eastAsia"/>
          <w:lang w:eastAsia="zh-CN"/>
        </w:rPr>
        <w:t>需要有具体库位和箱型对应表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679EA9E" w15:done="0"/>
  <w15:commentEx w15:paraId="2B39E5B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DE686" w16cex:dateUtc="2022-06-10T07:49:00Z"/>
  <w16cex:commentExtensible w16cex:durableId="2649B0A0" w16cex:dateUtc="2022-06-07T03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679EA9E" w16cid:durableId="264DE686"/>
  <w16cid:commentId w16cid:paraId="2B39E5BD" w16cid:durableId="2649B0A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E7685" w14:textId="77777777" w:rsidR="00C31AA1" w:rsidRDefault="00C31AA1">
      <w:r>
        <w:separator/>
      </w:r>
    </w:p>
  </w:endnote>
  <w:endnote w:type="continuationSeparator" w:id="0">
    <w:p w14:paraId="3E291519" w14:textId="77777777" w:rsidR="00C31AA1" w:rsidRDefault="00C31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Gra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Helvetica Neue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292AF" w14:textId="77777777" w:rsidR="00C97812" w:rsidRDefault="00C97812" w:rsidP="00F808FF">
    <w:pPr>
      <w:pStyle w:val="a5"/>
      <w:wordWrap w:val="0"/>
      <w:jc w:val="right"/>
      <w:rPr>
        <w:lang w:eastAsia="zh-CN"/>
      </w:rPr>
    </w:pPr>
    <w:r w:rsidRPr="00F808FF">
      <w:rPr>
        <w:lang w:eastAsia="zh-CN"/>
      </w:rPr>
      <w:ptab w:relativeTo="margin" w:alignment="center" w:leader="none"/>
    </w:r>
    <w:r w:rsidRPr="00F808FF">
      <w:rPr>
        <w:lang w:val="zh-CN" w:eastAsia="zh-CN"/>
      </w:rPr>
      <w:t xml:space="preserve"> </w:t>
    </w:r>
    <w:r w:rsidRPr="00F808FF">
      <w:rPr>
        <w:b/>
        <w:bCs/>
        <w:lang w:eastAsia="zh-CN"/>
      </w:rPr>
      <w:fldChar w:fldCharType="begin"/>
    </w:r>
    <w:r w:rsidRPr="00F808FF">
      <w:rPr>
        <w:b/>
        <w:bCs/>
        <w:lang w:eastAsia="zh-CN"/>
      </w:rPr>
      <w:instrText>PAGE  \* Arabic  \* MERGEFORMAT</w:instrText>
    </w:r>
    <w:r w:rsidRPr="00F808FF">
      <w:rPr>
        <w:b/>
        <w:bCs/>
        <w:lang w:eastAsia="zh-CN"/>
      </w:rPr>
      <w:fldChar w:fldCharType="separate"/>
    </w:r>
    <w:r w:rsidRPr="000045B7">
      <w:rPr>
        <w:b/>
        <w:bCs/>
        <w:noProof/>
        <w:lang w:val="zh-CN" w:eastAsia="zh-CN"/>
      </w:rPr>
      <w:t>97</w:t>
    </w:r>
    <w:r w:rsidRPr="00F808FF">
      <w:rPr>
        <w:b/>
        <w:bCs/>
        <w:lang w:eastAsia="zh-CN"/>
      </w:rPr>
      <w:fldChar w:fldCharType="end"/>
    </w:r>
    <w:r w:rsidRPr="00F808FF">
      <w:rPr>
        <w:lang w:val="zh-CN" w:eastAsia="zh-CN"/>
      </w:rPr>
      <w:t xml:space="preserve"> / </w:t>
    </w:r>
    <w:r w:rsidRPr="00F808FF">
      <w:rPr>
        <w:b/>
        <w:bCs/>
        <w:lang w:eastAsia="zh-CN"/>
      </w:rPr>
      <w:fldChar w:fldCharType="begin"/>
    </w:r>
    <w:r w:rsidRPr="00F808FF">
      <w:rPr>
        <w:b/>
        <w:bCs/>
        <w:lang w:eastAsia="zh-CN"/>
      </w:rPr>
      <w:instrText>NUMPAGES  \* Arabic  \* MERGEFORMAT</w:instrText>
    </w:r>
    <w:r w:rsidRPr="00F808FF">
      <w:rPr>
        <w:b/>
        <w:bCs/>
        <w:lang w:eastAsia="zh-CN"/>
      </w:rPr>
      <w:fldChar w:fldCharType="separate"/>
    </w:r>
    <w:r w:rsidRPr="000045B7">
      <w:rPr>
        <w:b/>
        <w:bCs/>
        <w:noProof/>
        <w:lang w:val="zh-CN" w:eastAsia="zh-CN"/>
      </w:rPr>
      <w:t>97</w:t>
    </w:r>
    <w:r w:rsidRPr="00F808FF">
      <w:rPr>
        <w:b/>
        <w:bCs/>
        <w:lang w:eastAsia="zh-CN"/>
      </w:rPr>
      <w:fldChar w:fldCharType="end"/>
    </w:r>
    <w:r w:rsidRPr="00F808FF">
      <w:rPr>
        <w:lang w:eastAsia="zh-CN"/>
      </w:rPr>
      <w:ptab w:relativeTo="margin" w:alignment="right" w:leader="none"/>
    </w:r>
    <w:r>
      <w:rPr>
        <w:rFonts w:hint="eastAsia"/>
        <w:lang w:eastAsia="zh-CN"/>
      </w:rPr>
      <w:t>北京节点通网络技术有限公司</w:t>
    </w:r>
    <w:r>
      <w:rPr>
        <w:rFonts w:hint="eastAsia"/>
        <w:lang w:eastAsia="zh-CN"/>
      </w:rPr>
      <w:t xml:space="preserve"> </w:t>
    </w:r>
    <w:r>
      <w:rPr>
        <w:rFonts w:hint="eastAsia"/>
        <w:lang w:eastAsia="zh-CN"/>
      </w:rPr>
      <w:t>版权所有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F1DF3" w14:textId="77777777" w:rsidR="00C97812" w:rsidRDefault="00C97812" w:rsidP="002B7F86">
    <w:pPr>
      <w:pStyle w:val="a5"/>
      <w:ind w:right="360"/>
    </w:pPr>
    <w:r>
      <w:rPr>
        <w:noProof/>
        <w:lang w:val="en-US" w:eastAsia="zh-CN"/>
      </w:rPr>
      <w:drawing>
        <wp:anchor distT="0" distB="0" distL="114300" distR="114300" simplePos="0" relativeHeight="251661312" behindDoc="0" locked="0" layoutInCell="1" allowOverlap="1" wp14:anchorId="58064F72" wp14:editId="05229E10">
          <wp:simplePos x="0" y="0"/>
          <wp:positionH relativeFrom="column">
            <wp:posOffset>516255</wp:posOffset>
          </wp:positionH>
          <wp:positionV relativeFrom="paragraph">
            <wp:posOffset>-4333875</wp:posOffset>
          </wp:positionV>
          <wp:extent cx="867600" cy="352800"/>
          <wp:effectExtent l="0" t="0" r="0" b="9525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odes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7600" cy="35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0551E" w14:textId="77777777" w:rsidR="00C31AA1" w:rsidRDefault="00C31AA1">
      <w:r>
        <w:separator/>
      </w:r>
    </w:p>
  </w:footnote>
  <w:footnote w:type="continuationSeparator" w:id="0">
    <w:p w14:paraId="684977E8" w14:textId="77777777" w:rsidR="00C31AA1" w:rsidRDefault="00C31A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B5814" w14:textId="77777777" w:rsidR="00C97812" w:rsidRPr="00FE47E2" w:rsidRDefault="00C97812" w:rsidP="00AB7883">
    <w:pPr>
      <w:pStyle w:val="a3"/>
      <w:jc w:val="right"/>
    </w:pPr>
    <w:r w:rsidRPr="00F31496">
      <w:rPr>
        <w:noProof/>
        <w:lang w:val="en-US" w:eastAsia="zh-CN"/>
      </w:rPr>
      <w:drawing>
        <wp:anchor distT="0" distB="0" distL="114300" distR="114300" simplePos="0" relativeHeight="251660288" behindDoc="1" locked="0" layoutInCell="1" allowOverlap="1" wp14:anchorId="183743BC" wp14:editId="1B2E3DD2">
          <wp:simplePos x="0" y="0"/>
          <wp:positionH relativeFrom="margin">
            <wp:align>right</wp:align>
          </wp:positionH>
          <wp:positionV relativeFrom="paragraph">
            <wp:posOffset>249555</wp:posOffset>
          </wp:positionV>
          <wp:extent cx="800100" cy="302363"/>
          <wp:effectExtent l="0" t="0" r="0" b="2540"/>
          <wp:wrapNone/>
          <wp:docPr id="2" name="图片 1" descr="C:\Users\JC-WIN~1\AppData\Local\Temp\WeChat Files\68afc758f86621f9e94ac99d98e7f7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C-WIN~1\AppData\Local\Temp\WeChat Files\68afc758f86621f9e94ac99d98e7f78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302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32A9D" w14:textId="77777777" w:rsidR="00C97812" w:rsidRPr="00DB6392" w:rsidRDefault="00C97812" w:rsidP="007C41FD">
    <w:pPr>
      <w:spacing w:before="540"/>
      <w:ind w:left="-288"/>
      <w:rPr>
        <w:noProof/>
        <w:color w:val="B5121B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F"/>
    <w:multiLevelType w:val="multilevel"/>
    <w:tmpl w:val="0000000F"/>
    <w:lvl w:ilvl="0">
      <w:start w:val="1"/>
      <w:numFmt w:val="decimal"/>
      <w:pStyle w:val="BNHead1Numb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 w15:restartNumberingAfterBreak="0">
    <w:nsid w:val="001A115D"/>
    <w:multiLevelType w:val="hybridMultilevel"/>
    <w:tmpl w:val="87E83304"/>
    <w:lvl w:ilvl="0" w:tplc="0409000D">
      <w:start w:val="1"/>
      <w:numFmt w:val="bullet"/>
      <w:lvlText w:val="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2" w15:restartNumberingAfterBreak="0">
    <w:nsid w:val="05746DE6"/>
    <w:multiLevelType w:val="hybridMultilevel"/>
    <w:tmpl w:val="BBAA0E06"/>
    <w:lvl w:ilvl="0" w:tplc="0409000D">
      <w:start w:val="1"/>
      <w:numFmt w:val="bullet"/>
      <w:lvlText w:val="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" w15:restartNumberingAfterBreak="0">
    <w:nsid w:val="072307C4"/>
    <w:multiLevelType w:val="hybridMultilevel"/>
    <w:tmpl w:val="F336F5BC"/>
    <w:lvl w:ilvl="0" w:tplc="26842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B016696"/>
    <w:multiLevelType w:val="hybridMultilevel"/>
    <w:tmpl w:val="BB008B0E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 w15:restartNumberingAfterBreak="0">
    <w:nsid w:val="10134D0F"/>
    <w:multiLevelType w:val="hybridMultilevel"/>
    <w:tmpl w:val="7F020D26"/>
    <w:lvl w:ilvl="0" w:tplc="487AE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611B15"/>
    <w:multiLevelType w:val="hybridMultilevel"/>
    <w:tmpl w:val="69124E7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2F73C5F"/>
    <w:multiLevelType w:val="hybridMultilevel"/>
    <w:tmpl w:val="7E4A7C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52C6BD5"/>
    <w:multiLevelType w:val="hybridMultilevel"/>
    <w:tmpl w:val="ACEC7D6E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9" w15:restartNumberingAfterBreak="0">
    <w:nsid w:val="160F04BF"/>
    <w:multiLevelType w:val="hybridMultilevel"/>
    <w:tmpl w:val="A64AF9E8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0" w15:restartNumberingAfterBreak="0">
    <w:nsid w:val="180F2575"/>
    <w:multiLevelType w:val="multilevel"/>
    <w:tmpl w:val="694E6E5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11" w15:restartNumberingAfterBreak="0">
    <w:nsid w:val="1AC95997"/>
    <w:multiLevelType w:val="hybridMultilevel"/>
    <w:tmpl w:val="F274E18C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1F2215EC"/>
    <w:multiLevelType w:val="hybridMultilevel"/>
    <w:tmpl w:val="C5E09C5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560" w:hanging="420"/>
      </w:pPr>
    </w:lvl>
    <w:lvl w:ilvl="2" w:tplc="FFFFFFFF" w:tentative="1">
      <w:start w:val="1"/>
      <w:numFmt w:val="lowerRoman"/>
      <w:lvlText w:val="%3."/>
      <w:lvlJc w:val="right"/>
      <w:pPr>
        <w:ind w:left="1980" w:hanging="420"/>
      </w:pPr>
    </w:lvl>
    <w:lvl w:ilvl="3" w:tplc="FFFFFFFF" w:tentative="1">
      <w:start w:val="1"/>
      <w:numFmt w:val="decimal"/>
      <w:lvlText w:val="%4."/>
      <w:lvlJc w:val="left"/>
      <w:pPr>
        <w:ind w:left="2400" w:hanging="420"/>
      </w:pPr>
    </w:lvl>
    <w:lvl w:ilvl="4" w:tplc="FFFFFFFF" w:tentative="1">
      <w:start w:val="1"/>
      <w:numFmt w:val="lowerLetter"/>
      <w:lvlText w:val="%5)"/>
      <w:lvlJc w:val="left"/>
      <w:pPr>
        <w:ind w:left="2820" w:hanging="420"/>
      </w:pPr>
    </w:lvl>
    <w:lvl w:ilvl="5" w:tplc="FFFFFFFF" w:tentative="1">
      <w:start w:val="1"/>
      <w:numFmt w:val="lowerRoman"/>
      <w:lvlText w:val="%6."/>
      <w:lvlJc w:val="right"/>
      <w:pPr>
        <w:ind w:left="3240" w:hanging="420"/>
      </w:pPr>
    </w:lvl>
    <w:lvl w:ilvl="6" w:tplc="FFFFFFFF" w:tentative="1">
      <w:start w:val="1"/>
      <w:numFmt w:val="decimal"/>
      <w:lvlText w:val="%7."/>
      <w:lvlJc w:val="left"/>
      <w:pPr>
        <w:ind w:left="3660" w:hanging="420"/>
      </w:pPr>
    </w:lvl>
    <w:lvl w:ilvl="7" w:tplc="FFFFFFFF" w:tentative="1">
      <w:start w:val="1"/>
      <w:numFmt w:val="lowerLetter"/>
      <w:lvlText w:val="%8)"/>
      <w:lvlJc w:val="left"/>
      <w:pPr>
        <w:ind w:left="4080" w:hanging="420"/>
      </w:pPr>
    </w:lvl>
    <w:lvl w:ilvl="8" w:tplc="FFFFFFFF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1FD26326"/>
    <w:multiLevelType w:val="hybridMultilevel"/>
    <w:tmpl w:val="D70EC7D8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2647C5D"/>
    <w:multiLevelType w:val="hybridMultilevel"/>
    <w:tmpl w:val="9098C170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5" w15:restartNumberingAfterBreak="0">
    <w:nsid w:val="26D910BC"/>
    <w:multiLevelType w:val="hybridMultilevel"/>
    <w:tmpl w:val="557AC202"/>
    <w:lvl w:ilvl="0" w:tplc="04090009">
      <w:start w:val="1"/>
      <w:numFmt w:val="bullet"/>
      <w:lvlText w:val="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6" w15:restartNumberingAfterBreak="0">
    <w:nsid w:val="2AED01D3"/>
    <w:multiLevelType w:val="hybridMultilevel"/>
    <w:tmpl w:val="E448302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B5F109F"/>
    <w:multiLevelType w:val="hybridMultilevel"/>
    <w:tmpl w:val="BEC2A76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C9F1A12"/>
    <w:multiLevelType w:val="multilevel"/>
    <w:tmpl w:val="B91AC3FC"/>
    <w:styleLink w:val="StyleNumrosarial10"/>
    <w:lvl w:ilvl="0">
      <w:start w:val="1"/>
      <w:numFmt w:val="decimal"/>
      <w:lvlText w:val="%1."/>
      <w:lvlJc w:val="left"/>
      <w:pPr>
        <w:tabs>
          <w:tab w:val="num" w:pos="0"/>
        </w:tabs>
        <w:ind w:left="284" w:hanging="284"/>
      </w:pPr>
      <w:rPr>
        <w:rFonts w:ascii="Arial" w:hAnsi="Arial" w:hint="default"/>
        <w:b w:val="0"/>
        <w:i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9" w15:restartNumberingAfterBreak="0">
    <w:nsid w:val="2DA021E3"/>
    <w:multiLevelType w:val="hybridMultilevel"/>
    <w:tmpl w:val="01929A5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2EF06900"/>
    <w:multiLevelType w:val="hybridMultilevel"/>
    <w:tmpl w:val="4EEC38B6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1" w15:restartNumberingAfterBreak="0">
    <w:nsid w:val="2F0C1579"/>
    <w:multiLevelType w:val="hybridMultilevel"/>
    <w:tmpl w:val="ABF09AB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34D21168"/>
    <w:multiLevelType w:val="hybridMultilevel"/>
    <w:tmpl w:val="E68653FC"/>
    <w:lvl w:ilvl="0" w:tplc="E23236A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D73577"/>
    <w:multiLevelType w:val="hybridMultilevel"/>
    <w:tmpl w:val="CE9E4388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 w15:restartNumberingAfterBreak="0">
    <w:nsid w:val="36CE40E0"/>
    <w:multiLevelType w:val="hybridMultilevel"/>
    <w:tmpl w:val="691E0D74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8C52143"/>
    <w:multiLevelType w:val="hybridMultilevel"/>
    <w:tmpl w:val="BFA6D7BE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C3F08A4"/>
    <w:multiLevelType w:val="hybridMultilevel"/>
    <w:tmpl w:val="70E2F4AE"/>
    <w:lvl w:ilvl="0" w:tplc="BE46248C">
      <w:start w:val="1"/>
      <w:numFmt w:val="bullet"/>
      <w:pStyle w:val="BulletInden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80000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F83F0E"/>
    <w:multiLevelType w:val="hybridMultilevel"/>
    <w:tmpl w:val="2B609046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3F210C51"/>
    <w:multiLevelType w:val="hybridMultilevel"/>
    <w:tmpl w:val="364086F4"/>
    <w:lvl w:ilvl="0" w:tplc="2E3C0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0AA0476"/>
    <w:multiLevelType w:val="hybridMultilevel"/>
    <w:tmpl w:val="C5665670"/>
    <w:lvl w:ilvl="0" w:tplc="0409000D">
      <w:start w:val="1"/>
      <w:numFmt w:val="bullet"/>
      <w:lvlText w:val="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0" w15:restartNumberingAfterBreak="0">
    <w:nsid w:val="4252059F"/>
    <w:multiLevelType w:val="hybridMultilevel"/>
    <w:tmpl w:val="E7EAAC2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43740370"/>
    <w:multiLevelType w:val="hybridMultilevel"/>
    <w:tmpl w:val="B4187752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" w15:restartNumberingAfterBreak="0">
    <w:nsid w:val="47572985"/>
    <w:multiLevelType w:val="hybridMultilevel"/>
    <w:tmpl w:val="B54CA8C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4A381B63"/>
    <w:multiLevelType w:val="hybridMultilevel"/>
    <w:tmpl w:val="C1A43432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4" w15:restartNumberingAfterBreak="0">
    <w:nsid w:val="4D7F3564"/>
    <w:multiLevelType w:val="hybridMultilevel"/>
    <w:tmpl w:val="D62E4340"/>
    <w:lvl w:ilvl="0" w:tplc="07EC2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D9D3A1F"/>
    <w:multiLevelType w:val="hybridMultilevel"/>
    <w:tmpl w:val="C7A0CB36"/>
    <w:lvl w:ilvl="0" w:tplc="0409000D">
      <w:start w:val="1"/>
      <w:numFmt w:val="bullet"/>
      <w:lvlText w:val=""/>
      <w:lvlJc w:val="left"/>
      <w:pPr>
        <w:ind w:left="8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6" w15:restartNumberingAfterBreak="0">
    <w:nsid w:val="4E27622B"/>
    <w:multiLevelType w:val="hybridMultilevel"/>
    <w:tmpl w:val="CEB0DB0C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7" w15:restartNumberingAfterBreak="0">
    <w:nsid w:val="4EDC2174"/>
    <w:multiLevelType w:val="hybridMultilevel"/>
    <w:tmpl w:val="DA66361C"/>
    <w:lvl w:ilvl="0" w:tplc="263E6AA6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8" w15:restartNumberingAfterBreak="0">
    <w:nsid w:val="4F4835C4"/>
    <w:multiLevelType w:val="hybridMultilevel"/>
    <w:tmpl w:val="8E666B0C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9" w15:restartNumberingAfterBreak="0">
    <w:nsid w:val="509D5BA2"/>
    <w:multiLevelType w:val="hybridMultilevel"/>
    <w:tmpl w:val="475615A6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0" w15:restartNumberingAfterBreak="0">
    <w:nsid w:val="52705138"/>
    <w:multiLevelType w:val="multilevel"/>
    <w:tmpl w:val="219A7578"/>
    <w:styleLink w:val="Bullet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8256CC"/>
    <w:multiLevelType w:val="hybridMultilevel"/>
    <w:tmpl w:val="119CF15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5973488B"/>
    <w:multiLevelType w:val="hybridMultilevel"/>
    <w:tmpl w:val="69543F32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3" w15:restartNumberingAfterBreak="0">
    <w:nsid w:val="5B0235A2"/>
    <w:multiLevelType w:val="hybridMultilevel"/>
    <w:tmpl w:val="4266A3A2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4" w15:restartNumberingAfterBreak="0">
    <w:nsid w:val="5BA635EA"/>
    <w:multiLevelType w:val="hybridMultilevel"/>
    <w:tmpl w:val="2296338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CF27F84"/>
    <w:multiLevelType w:val="hybridMultilevel"/>
    <w:tmpl w:val="745C8DD4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6" w15:restartNumberingAfterBreak="0">
    <w:nsid w:val="5DB23C29"/>
    <w:multiLevelType w:val="hybridMultilevel"/>
    <w:tmpl w:val="3948D6CC"/>
    <w:lvl w:ilvl="0" w:tplc="1F36E4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7" w15:restartNumberingAfterBreak="0">
    <w:nsid w:val="5F8D61B7"/>
    <w:multiLevelType w:val="hybridMultilevel"/>
    <w:tmpl w:val="CBEA79D0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8" w15:restartNumberingAfterBreak="0">
    <w:nsid w:val="60DD510A"/>
    <w:multiLevelType w:val="hybridMultilevel"/>
    <w:tmpl w:val="D34EDEA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66367AD9"/>
    <w:multiLevelType w:val="hybridMultilevel"/>
    <w:tmpl w:val="1CA8C23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 w15:restartNumberingAfterBreak="0">
    <w:nsid w:val="667A1FCE"/>
    <w:multiLevelType w:val="hybridMultilevel"/>
    <w:tmpl w:val="780CDDD0"/>
    <w:lvl w:ilvl="0" w:tplc="29C6EC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1" w15:restartNumberingAfterBreak="0">
    <w:nsid w:val="671B4CE3"/>
    <w:multiLevelType w:val="hybridMultilevel"/>
    <w:tmpl w:val="4168C848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2" w15:restartNumberingAfterBreak="0">
    <w:nsid w:val="6C901D05"/>
    <w:multiLevelType w:val="hybridMultilevel"/>
    <w:tmpl w:val="E12019FA"/>
    <w:lvl w:ilvl="0" w:tplc="04090009">
      <w:start w:val="1"/>
      <w:numFmt w:val="bullet"/>
      <w:lvlText w:val=""/>
      <w:lvlJc w:val="left"/>
      <w:pPr>
        <w:ind w:left="112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4" w:hanging="420"/>
      </w:pPr>
      <w:rPr>
        <w:rFonts w:ascii="Wingdings" w:hAnsi="Wingdings" w:hint="default"/>
      </w:rPr>
    </w:lvl>
  </w:abstractNum>
  <w:abstractNum w:abstractNumId="53" w15:restartNumberingAfterBreak="0">
    <w:nsid w:val="6EE468D4"/>
    <w:multiLevelType w:val="hybridMultilevel"/>
    <w:tmpl w:val="C5E09C52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4" w15:restartNumberingAfterBreak="0">
    <w:nsid w:val="70054268"/>
    <w:multiLevelType w:val="hybridMultilevel"/>
    <w:tmpl w:val="75A01060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5" w15:restartNumberingAfterBreak="0">
    <w:nsid w:val="70AE001D"/>
    <w:multiLevelType w:val="hybridMultilevel"/>
    <w:tmpl w:val="53566D5C"/>
    <w:lvl w:ilvl="0" w:tplc="F7422EE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6" w15:restartNumberingAfterBreak="0">
    <w:nsid w:val="72686038"/>
    <w:multiLevelType w:val="hybridMultilevel"/>
    <w:tmpl w:val="9BBA970C"/>
    <w:lvl w:ilvl="0" w:tplc="FFFFFFFF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74651F1F"/>
    <w:multiLevelType w:val="hybridMultilevel"/>
    <w:tmpl w:val="EFAAD59C"/>
    <w:lvl w:ilvl="0" w:tplc="A7E0D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6033380"/>
    <w:multiLevelType w:val="hybridMultilevel"/>
    <w:tmpl w:val="048CDFE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B3D19B2"/>
    <w:multiLevelType w:val="hybridMultilevel"/>
    <w:tmpl w:val="E4AAD90E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0" w15:restartNumberingAfterBreak="0">
    <w:nsid w:val="7F66412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656254802">
    <w:abstractNumId w:val="40"/>
  </w:num>
  <w:num w:numId="2" w16cid:durableId="819620512">
    <w:abstractNumId w:val="18"/>
  </w:num>
  <w:num w:numId="3" w16cid:durableId="1337268123">
    <w:abstractNumId w:val="26"/>
  </w:num>
  <w:num w:numId="4" w16cid:durableId="380982215">
    <w:abstractNumId w:val="60"/>
  </w:num>
  <w:num w:numId="5" w16cid:durableId="527331579">
    <w:abstractNumId w:val="24"/>
  </w:num>
  <w:num w:numId="6" w16cid:durableId="1308314233">
    <w:abstractNumId w:val="58"/>
  </w:num>
  <w:num w:numId="7" w16cid:durableId="1357727911">
    <w:abstractNumId w:val="0"/>
  </w:num>
  <w:num w:numId="8" w16cid:durableId="2130278572">
    <w:abstractNumId w:val="20"/>
  </w:num>
  <w:num w:numId="9" w16cid:durableId="1652061209">
    <w:abstractNumId w:val="10"/>
  </w:num>
  <w:num w:numId="10" w16cid:durableId="241112104">
    <w:abstractNumId w:val="22"/>
  </w:num>
  <w:num w:numId="11" w16cid:durableId="135227233">
    <w:abstractNumId w:val="44"/>
  </w:num>
  <w:num w:numId="12" w16cid:durableId="2101020901">
    <w:abstractNumId w:val="6"/>
  </w:num>
  <w:num w:numId="13" w16cid:durableId="469636995">
    <w:abstractNumId w:val="35"/>
  </w:num>
  <w:num w:numId="14" w16cid:durableId="2128042067">
    <w:abstractNumId w:val="2"/>
  </w:num>
  <w:num w:numId="15" w16cid:durableId="644243635">
    <w:abstractNumId w:val="41"/>
  </w:num>
  <w:num w:numId="16" w16cid:durableId="969164030">
    <w:abstractNumId w:val="29"/>
  </w:num>
  <w:num w:numId="17" w16cid:durableId="62335729">
    <w:abstractNumId w:val="17"/>
  </w:num>
  <w:num w:numId="18" w16cid:durableId="178086702">
    <w:abstractNumId w:val="1"/>
  </w:num>
  <w:num w:numId="19" w16cid:durableId="324164457">
    <w:abstractNumId w:val="37"/>
  </w:num>
  <w:num w:numId="20" w16cid:durableId="706949897">
    <w:abstractNumId w:val="5"/>
  </w:num>
  <w:num w:numId="21" w16cid:durableId="942147073">
    <w:abstractNumId w:val="28"/>
  </w:num>
  <w:num w:numId="22" w16cid:durableId="250168740">
    <w:abstractNumId w:val="54"/>
  </w:num>
  <w:num w:numId="23" w16cid:durableId="722221025">
    <w:abstractNumId w:val="55"/>
  </w:num>
  <w:num w:numId="24" w16cid:durableId="49503657">
    <w:abstractNumId w:val="57"/>
  </w:num>
  <w:num w:numId="25" w16cid:durableId="959342926">
    <w:abstractNumId w:val="43"/>
  </w:num>
  <w:num w:numId="26" w16cid:durableId="550118567">
    <w:abstractNumId w:val="33"/>
  </w:num>
  <w:num w:numId="27" w16cid:durableId="183909305">
    <w:abstractNumId w:val="51"/>
  </w:num>
  <w:num w:numId="28" w16cid:durableId="1719821375">
    <w:abstractNumId w:val="9"/>
  </w:num>
  <w:num w:numId="29" w16cid:durableId="1686206437">
    <w:abstractNumId w:val="13"/>
  </w:num>
  <w:num w:numId="30" w16cid:durableId="1478304535">
    <w:abstractNumId w:val="42"/>
  </w:num>
  <w:num w:numId="31" w16cid:durableId="513767120">
    <w:abstractNumId w:val="47"/>
  </w:num>
  <w:num w:numId="32" w16cid:durableId="1549297877">
    <w:abstractNumId w:val="4"/>
  </w:num>
  <w:num w:numId="33" w16cid:durableId="1471746589">
    <w:abstractNumId w:val="8"/>
  </w:num>
  <w:num w:numId="34" w16cid:durableId="547257931">
    <w:abstractNumId w:val="39"/>
  </w:num>
  <w:num w:numId="35" w16cid:durableId="40446820">
    <w:abstractNumId w:val="56"/>
  </w:num>
  <w:num w:numId="36" w16cid:durableId="1932228268">
    <w:abstractNumId w:val="52"/>
  </w:num>
  <w:num w:numId="37" w16cid:durableId="970862391">
    <w:abstractNumId w:val="19"/>
  </w:num>
  <w:num w:numId="38" w16cid:durableId="1290279843">
    <w:abstractNumId w:val="30"/>
  </w:num>
  <w:num w:numId="39" w16cid:durableId="577130930">
    <w:abstractNumId w:val="16"/>
  </w:num>
  <w:num w:numId="40" w16cid:durableId="2144619590">
    <w:abstractNumId w:val="32"/>
  </w:num>
  <w:num w:numId="41" w16cid:durableId="846942279">
    <w:abstractNumId w:val="48"/>
  </w:num>
  <w:num w:numId="42" w16cid:durableId="965693855">
    <w:abstractNumId w:val="49"/>
  </w:num>
  <w:num w:numId="43" w16cid:durableId="1242135459">
    <w:abstractNumId w:val="25"/>
  </w:num>
  <w:num w:numId="44" w16cid:durableId="1687244793">
    <w:abstractNumId w:val="21"/>
  </w:num>
  <w:num w:numId="45" w16cid:durableId="1734502860">
    <w:abstractNumId w:val="7"/>
  </w:num>
  <w:num w:numId="46" w16cid:durableId="389766370">
    <w:abstractNumId w:val="15"/>
  </w:num>
  <w:num w:numId="47" w16cid:durableId="1826047632">
    <w:abstractNumId w:val="36"/>
  </w:num>
  <w:num w:numId="48" w16cid:durableId="1378507965">
    <w:abstractNumId w:val="59"/>
  </w:num>
  <w:num w:numId="49" w16cid:durableId="1320110161">
    <w:abstractNumId w:val="50"/>
  </w:num>
  <w:num w:numId="50" w16cid:durableId="93018351">
    <w:abstractNumId w:val="14"/>
  </w:num>
  <w:num w:numId="51" w16cid:durableId="463160360">
    <w:abstractNumId w:val="53"/>
  </w:num>
  <w:num w:numId="52" w16cid:durableId="1664772737">
    <w:abstractNumId w:val="3"/>
  </w:num>
  <w:num w:numId="53" w16cid:durableId="549074731">
    <w:abstractNumId w:val="12"/>
  </w:num>
  <w:num w:numId="54" w16cid:durableId="1960641729">
    <w:abstractNumId w:val="27"/>
  </w:num>
  <w:num w:numId="55" w16cid:durableId="658533058">
    <w:abstractNumId w:val="23"/>
  </w:num>
  <w:num w:numId="56" w16cid:durableId="1113747246">
    <w:abstractNumId w:val="34"/>
  </w:num>
  <w:num w:numId="57" w16cid:durableId="255023969">
    <w:abstractNumId w:val="31"/>
  </w:num>
  <w:num w:numId="58" w16cid:durableId="2081751099">
    <w:abstractNumId w:val="46"/>
  </w:num>
  <w:num w:numId="59" w16cid:durableId="345206911">
    <w:abstractNumId w:val="11"/>
  </w:num>
  <w:num w:numId="60" w16cid:durableId="364061652">
    <w:abstractNumId w:val="45"/>
  </w:num>
  <w:num w:numId="61" w16cid:durableId="42414074">
    <w:abstractNumId w:val="38"/>
  </w:num>
  <w:numIdMacAtCleanup w:val="6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iu minhui">
    <w15:presenceInfo w15:providerId="Windows Live" w15:userId="03497496791b17d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253"/>
    <w:rsid w:val="00000619"/>
    <w:rsid w:val="00001A14"/>
    <w:rsid w:val="00002D3F"/>
    <w:rsid w:val="0000330C"/>
    <w:rsid w:val="000045B7"/>
    <w:rsid w:val="00006480"/>
    <w:rsid w:val="00006B94"/>
    <w:rsid w:val="00011B30"/>
    <w:rsid w:val="0001496F"/>
    <w:rsid w:val="00015D45"/>
    <w:rsid w:val="00015DD2"/>
    <w:rsid w:val="00017703"/>
    <w:rsid w:val="0002070F"/>
    <w:rsid w:val="000213E7"/>
    <w:rsid w:val="00023489"/>
    <w:rsid w:val="00024835"/>
    <w:rsid w:val="00025AB0"/>
    <w:rsid w:val="000278F6"/>
    <w:rsid w:val="00030181"/>
    <w:rsid w:val="00030AE3"/>
    <w:rsid w:val="000317FB"/>
    <w:rsid w:val="000327E8"/>
    <w:rsid w:val="00032C78"/>
    <w:rsid w:val="00032FAD"/>
    <w:rsid w:val="00032FBA"/>
    <w:rsid w:val="00033373"/>
    <w:rsid w:val="00033F24"/>
    <w:rsid w:val="00034AA9"/>
    <w:rsid w:val="000376AA"/>
    <w:rsid w:val="00041961"/>
    <w:rsid w:val="00041CE5"/>
    <w:rsid w:val="00043E52"/>
    <w:rsid w:val="00043E58"/>
    <w:rsid w:val="00043FEF"/>
    <w:rsid w:val="000445D5"/>
    <w:rsid w:val="00046FDA"/>
    <w:rsid w:val="000506B9"/>
    <w:rsid w:val="00052D80"/>
    <w:rsid w:val="0005448D"/>
    <w:rsid w:val="00055B67"/>
    <w:rsid w:val="00056338"/>
    <w:rsid w:val="000577AC"/>
    <w:rsid w:val="000579CE"/>
    <w:rsid w:val="00057FBA"/>
    <w:rsid w:val="0006149B"/>
    <w:rsid w:val="000637D9"/>
    <w:rsid w:val="00063A1B"/>
    <w:rsid w:val="00064C53"/>
    <w:rsid w:val="00065BCE"/>
    <w:rsid w:val="00067C11"/>
    <w:rsid w:val="00067E80"/>
    <w:rsid w:val="000713A7"/>
    <w:rsid w:val="00071519"/>
    <w:rsid w:val="00072D02"/>
    <w:rsid w:val="00072DB6"/>
    <w:rsid w:val="00073B6F"/>
    <w:rsid w:val="00073D8B"/>
    <w:rsid w:val="00074236"/>
    <w:rsid w:val="000745DA"/>
    <w:rsid w:val="0007471E"/>
    <w:rsid w:val="00075A60"/>
    <w:rsid w:val="00076234"/>
    <w:rsid w:val="00077B18"/>
    <w:rsid w:val="00080A14"/>
    <w:rsid w:val="00080D97"/>
    <w:rsid w:val="00081CBD"/>
    <w:rsid w:val="00082C19"/>
    <w:rsid w:val="000831AB"/>
    <w:rsid w:val="000910E8"/>
    <w:rsid w:val="00091B52"/>
    <w:rsid w:val="000922C4"/>
    <w:rsid w:val="00093FA0"/>
    <w:rsid w:val="000A0B64"/>
    <w:rsid w:val="000A39A2"/>
    <w:rsid w:val="000A3BEC"/>
    <w:rsid w:val="000A3E99"/>
    <w:rsid w:val="000A40DD"/>
    <w:rsid w:val="000A78F4"/>
    <w:rsid w:val="000B1B3A"/>
    <w:rsid w:val="000B3041"/>
    <w:rsid w:val="000B3B5B"/>
    <w:rsid w:val="000B5722"/>
    <w:rsid w:val="000B730C"/>
    <w:rsid w:val="000B75B1"/>
    <w:rsid w:val="000C2A9C"/>
    <w:rsid w:val="000C32B0"/>
    <w:rsid w:val="000C5CDA"/>
    <w:rsid w:val="000C6C4D"/>
    <w:rsid w:val="000D2513"/>
    <w:rsid w:val="000D5CB4"/>
    <w:rsid w:val="000D7899"/>
    <w:rsid w:val="000E01F4"/>
    <w:rsid w:val="000E0BC5"/>
    <w:rsid w:val="000E1E57"/>
    <w:rsid w:val="000E3AC7"/>
    <w:rsid w:val="000E6951"/>
    <w:rsid w:val="000F14EB"/>
    <w:rsid w:val="000F2030"/>
    <w:rsid w:val="000F2B8F"/>
    <w:rsid w:val="000F4731"/>
    <w:rsid w:val="000F5CFF"/>
    <w:rsid w:val="000F5D97"/>
    <w:rsid w:val="000F662E"/>
    <w:rsid w:val="000F78EA"/>
    <w:rsid w:val="00101104"/>
    <w:rsid w:val="00101DF3"/>
    <w:rsid w:val="0010213C"/>
    <w:rsid w:val="00103BEE"/>
    <w:rsid w:val="00104F4B"/>
    <w:rsid w:val="001063D6"/>
    <w:rsid w:val="00110ECE"/>
    <w:rsid w:val="00111DB4"/>
    <w:rsid w:val="00111F40"/>
    <w:rsid w:val="00112B55"/>
    <w:rsid w:val="00113C05"/>
    <w:rsid w:val="00115FAA"/>
    <w:rsid w:val="001205FB"/>
    <w:rsid w:val="00121B86"/>
    <w:rsid w:val="00122650"/>
    <w:rsid w:val="0012410C"/>
    <w:rsid w:val="00125002"/>
    <w:rsid w:val="0012512A"/>
    <w:rsid w:val="00125FCF"/>
    <w:rsid w:val="001336EE"/>
    <w:rsid w:val="00135F39"/>
    <w:rsid w:val="001371CA"/>
    <w:rsid w:val="0014132D"/>
    <w:rsid w:val="00142D91"/>
    <w:rsid w:val="001434AE"/>
    <w:rsid w:val="00144896"/>
    <w:rsid w:val="00145997"/>
    <w:rsid w:val="001463E4"/>
    <w:rsid w:val="001464D4"/>
    <w:rsid w:val="00146DDD"/>
    <w:rsid w:val="0015026B"/>
    <w:rsid w:val="001515F0"/>
    <w:rsid w:val="00151C03"/>
    <w:rsid w:val="00151DC9"/>
    <w:rsid w:val="0015513F"/>
    <w:rsid w:val="0015525E"/>
    <w:rsid w:val="0015773C"/>
    <w:rsid w:val="00157D52"/>
    <w:rsid w:val="0016044F"/>
    <w:rsid w:val="00160840"/>
    <w:rsid w:val="00160A90"/>
    <w:rsid w:val="00161C31"/>
    <w:rsid w:val="001622F9"/>
    <w:rsid w:val="00165E96"/>
    <w:rsid w:val="001664AC"/>
    <w:rsid w:val="0016765C"/>
    <w:rsid w:val="0017458D"/>
    <w:rsid w:val="00176921"/>
    <w:rsid w:val="00177100"/>
    <w:rsid w:val="001773FE"/>
    <w:rsid w:val="00177917"/>
    <w:rsid w:val="001811D8"/>
    <w:rsid w:val="00181ED2"/>
    <w:rsid w:val="00185CCD"/>
    <w:rsid w:val="001867AE"/>
    <w:rsid w:val="00186FFE"/>
    <w:rsid w:val="0018701F"/>
    <w:rsid w:val="00187093"/>
    <w:rsid w:val="0019102B"/>
    <w:rsid w:val="0019178A"/>
    <w:rsid w:val="00192AC1"/>
    <w:rsid w:val="00194C25"/>
    <w:rsid w:val="00195253"/>
    <w:rsid w:val="00195A4C"/>
    <w:rsid w:val="00195D9E"/>
    <w:rsid w:val="00195F2F"/>
    <w:rsid w:val="001A0B7B"/>
    <w:rsid w:val="001A120A"/>
    <w:rsid w:val="001A13FF"/>
    <w:rsid w:val="001A1591"/>
    <w:rsid w:val="001A3230"/>
    <w:rsid w:val="001A41E9"/>
    <w:rsid w:val="001A5582"/>
    <w:rsid w:val="001A7DC6"/>
    <w:rsid w:val="001B3F00"/>
    <w:rsid w:val="001B62C6"/>
    <w:rsid w:val="001C5C56"/>
    <w:rsid w:val="001C61AB"/>
    <w:rsid w:val="001C73AF"/>
    <w:rsid w:val="001D0BF9"/>
    <w:rsid w:val="001D1842"/>
    <w:rsid w:val="001D27D1"/>
    <w:rsid w:val="001D2DF5"/>
    <w:rsid w:val="001D3CBA"/>
    <w:rsid w:val="001D4D36"/>
    <w:rsid w:val="001E1300"/>
    <w:rsid w:val="001E28A9"/>
    <w:rsid w:val="001E5708"/>
    <w:rsid w:val="001F05E4"/>
    <w:rsid w:val="001F0B4B"/>
    <w:rsid w:val="001F193A"/>
    <w:rsid w:val="001F303A"/>
    <w:rsid w:val="001F389D"/>
    <w:rsid w:val="001F79BF"/>
    <w:rsid w:val="00200283"/>
    <w:rsid w:val="00201B7C"/>
    <w:rsid w:val="00202088"/>
    <w:rsid w:val="0020385C"/>
    <w:rsid w:val="00206387"/>
    <w:rsid w:val="00207E1C"/>
    <w:rsid w:val="002102BE"/>
    <w:rsid w:val="00212449"/>
    <w:rsid w:val="002126EA"/>
    <w:rsid w:val="00212A22"/>
    <w:rsid w:val="00212A8D"/>
    <w:rsid w:val="002131FE"/>
    <w:rsid w:val="00213F60"/>
    <w:rsid w:val="002179F6"/>
    <w:rsid w:val="002219E4"/>
    <w:rsid w:val="0022345E"/>
    <w:rsid w:val="00224FFD"/>
    <w:rsid w:val="00225B95"/>
    <w:rsid w:val="00225C76"/>
    <w:rsid w:val="00230C3A"/>
    <w:rsid w:val="0023114E"/>
    <w:rsid w:val="00232829"/>
    <w:rsid w:val="0023576C"/>
    <w:rsid w:val="0024146A"/>
    <w:rsid w:val="00241FB2"/>
    <w:rsid w:val="002427EC"/>
    <w:rsid w:val="00245653"/>
    <w:rsid w:val="00245663"/>
    <w:rsid w:val="002465E0"/>
    <w:rsid w:val="0024698D"/>
    <w:rsid w:val="00250A06"/>
    <w:rsid w:val="00250B62"/>
    <w:rsid w:val="00250F5D"/>
    <w:rsid w:val="00251C63"/>
    <w:rsid w:val="002538E2"/>
    <w:rsid w:val="0025445F"/>
    <w:rsid w:val="00255CAF"/>
    <w:rsid w:val="0025618B"/>
    <w:rsid w:val="00256A03"/>
    <w:rsid w:val="00257A31"/>
    <w:rsid w:val="00260AE6"/>
    <w:rsid w:val="00261091"/>
    <w:rsid w:val="0026228F"/>
    <w:rsid w:val="00262D11"/>
    <w:rsid w:val="00263773"/>
    <w:rsid w:val="00264DA1"/>
    <w:rsid w:val="00267789"/>
    <w:rsid w:val="00271C32"/>
    <w:rsid w:val="002729BF"/>
    <w:rsid w:val="00272DF7"/>
    <w:rsid w:val="00274DAD"/>
    <w:rsid w:val="00275046"/>
    <w:rsid w:val="00277DB4"/>
    <w:rsid w:val="00282A9D"/>
    <w:rsid w:val="002845D9"/>
    <w:rsid w:val="00284950"/>
    <w:rsid w:val="00286463"/>
    <w:rsid w:val="00286CF6"/>
    <w:rsid w:val="002872D9"/>
    <w:rsid w:val="002903C7"/>
    <w:rsid w:val="00295C5E"/>
    <w:rsid w:val="00295D38"/>
    <w:rsid w:val="00295F71"/>
    <w:rsid w:val="00296011"/>
    <w:rsid w:val="00296849"/>
    <w:rsid w:val="00296D55"/>
    <w:rsid w:val="002A0D4D"/>
    <w:rsid w:val="002A733A"/>
    <w:rsid w:val="002A77CE"/>
    <w:rsid w:val="002B1429"/>
    <w:rsid w:val="002B2E0C"/>
    <w:rsid w:val="002B2F97"/>
    <w:rsid w:val="002B7CA9"/>
    <w:rsid w:val="002B7F86"/>
    <w:rsid w:val="002C3B6F"/>
    <w:rsid w:val="002C49DB"/>
    <w:rsid w:val="002D0B44"/>
    <w:rsid w:val="002D1C65"/>
    <w:rsid w:val="002D4B79"/>
    <w:rsid w:val="002D50F9"/>
    <w:rsid w:val="002D5C8D"/>
    <w:rsid w:val="002E05BF"/>
    <w:rsid w:val="002E0839"/>
    <w:rsid w:val="002E153D"/>
    <w:rsid w:val="002E2699"/>
    <w:rsid w:val="002E5CAB"/>
    <w:rsid w:val="002E6E5E"/>
    <w:rsid w:val="002F08F6"/>
    <w:rsid w:val="002F0A94"/>
    <w:rsid w:val="002F0B46"/>
    <w:rsid w:val="002F1E26"/>
    <w:rsid w:val="002F22D7"/>
    <w:rsid w:val="002F28EE"/>
    <w:rsid w:val="003005B1"/>
    <w:rsid w:val="00301AF7"/>
    <w:rsid w:val="00301C25"/>
    <w:rsid w:val="00302236"/>
    <w:rsid w:val="0030284F"/>
    <w:rsid w:val="00303900"/>
    <w:rsid w:val="003057C7"/>
    <w:rsid w:val="0030748A"/>
    <w:rsid w:val="00315B95"/>
    <w:rsid w:val="00321154"/>
    <w:rsid w:val="00324033"/>
    <w:rsid w:val="0032421B"/>
    <w:rsid w:val="00324966"/>
    <w:rsid w:val="003300D3"/>
    <w:rsid w:val="00333375"/>
    <w:rsid w:val="0033357A"/>
    <w:rsid w:val="00334532"/>
    <w:rsid w:val="00337005"/>
    <w:rsid w:val="00337B3C"/>
    <w:rsid w:val="00337F84"/>
    <w:rsid w:val="003416DF"/>
    <w:rsid w:val="00341878"/>
    <w:rsid w:val="003434C7"/>
    <w:rsid w:val="0034402E"/>
    <w:rsid w:val="00346345"/>
    <w:rsid w:val="00346675"/>
    <w:rsid w:val="00350E5E"/>
    <w:rsid w:val="00352A50"/>
    <w:rsid w:val="003564D0"/>
    <w:rsid w:val="003567F0"/>
    <w:rsid w:val="00360343"/>
    <w:rsid w:val="0036172F"/>
    <w:rsid w:val="0036465F"/>
    <w:rsid w:val="00364871"/>
    <w:rsid w:val="00364CFD"/>
    <w:rsid w:val="00365E42"/>
    <w:rsid w:val="00366FB2"/>
    <w:rsid w:val="00367021"/>
    <w:rsid w:val="00371292"/>
    <w:rsid w:val="003746D5"/>
    <w:rsid w:val="003747A2"/>
    <w:rsid w:val="00375710"/>
    <w:rsid w:val="00377929"/>
    <w:rsid w:val="00380F2B"/>
    <w:rsid w:val="003933B5"/>
    <w:rsid w:val="003967D5"/>
    <w:rsid w:val="003972A2"/>
    <w:rsid w:val="003A1757"/>
    <w:rsid w:val="003A1E6C"/>
    <w:rsid w:val="003A273D"/>
    <w:rsid w:val="003A2C73"/>
    <w:rsid w:val="003A4545"/>
    <w:rsid w:val="003A4A41"/>
    <w:rsid w:val="003A5415"/>
    <w:rsid w:val="003A76A0"/>
    <w:rsid w:val="003A7D7E"/>
    <w:rsid w:val="003B0700"/>
    <w:rsid w:val="003B0DC6"/>
    <w:rsid w:val="003B1066"/>
    <w:rsid w:val="003B1B3B"/>
    <w:rsid w:val="003B5871"/>
    <w:rsid w:val="003B5F11"/>
    <w:rsid w:val="003B680A"/>
    <w:rsid w:val="003B7056"/>
    <w:rsid w:val="003C1D0A"/>
    <w:rsid w:val="003C1E31"/>
    <w:rsid w:val="003C2E90"/>
    <w:rsid w:val="003C2F56"/>
    <w:rsid w:val="003C51D5"/>
    <w:rsid w:val="003D250E"/>
    <w:rsid w:val="003D30A1"/>
    <w:rsid w:val="003D36ED"/>
    <w:rsid w:val="003D42A1"/>
    <w:rsid w:val="003D5071"/>
    <w:rsid w:val="003D65A0"/>
    <w:rsid w:val="003D76E7"/>
    <w:rsid w:val="003E2193"/>
    <w:rsid w:val="003E32BE"/>
    <w:rsid w:val="003E3652"/>
    <w:rsid w:val="003E5125"/>
    <w:rsid w:val="003E52A4"/>
    <w:rsid w:val="003E58A6"/>
    <w:rsid w:val="003F143B"/>
    <w:rsid w:val="003F1C3B"/>
    <w:rsid w:val="003F24F8"/>
    <w:rsid w:val="003F4BE3"/>
    <w:rsid w:val="003F5076"/>
    <w:rsid w:val="003F5560"/>
    <w:rsid w:val="003F6A57"/>
    <w:rsid w:val="003F6B01"/>
    <w:rsid w:val="00400754"/>
    <w:rsid w:val="00401A18"/>
    <w:rsid w:val="004021A6"/>
    <w:rsid w:val="004048A4"/>
    <w:rsid w:val="004101F1"/>
    <w:rsid w:val="0041124E"/>
    <w:rsid w:val="00415A09"/>
    <w:rsid w:val="00420A26"/>
    <w:rsid w:val="00420E2E"/>
    <w:rsid w:val="004216ED"/>
    <w:rsid w:val="00422E94"/>
    <w:rsid w:val="00424147"/>
    <w:rsid w:val="0042560D"/>
    <w:rsid w:val="004260B5"/>
    <w:rsid w:val="004264D8"/>
    <w:rsid w:val="00430A10"/>
    <w:rsid w:val="00430A2B"/>
    <w:rsid w:val="00432768"/>
    <w:rsid w:val="004353C8"/>
    <w:rsid w:val="0044201E"/>
    <w:rsid w:val="00442112"/>
    <w:rsid w:val="00444BA7"/>
    <w:rsid w:val="00445B68"/>
    <w:rsid w:val="00447FCD"/>
    <w:rsid w:val="00450924"/>
    <w:rsid w:val="00450E43"/>
    <w:rsid w:val="004517B4"/>
    <w:rsid w:val="00456A2F"/>
    <w:rsid w:val="00457828"/>
    <w:rsid w:val="004579E0"/>
    <w:rsid w:val="00463828"/>
    <w:rsid w:val="004639DC"/>
    <w:rsid w:val="004647D7"/>
    <w:rsid w:val="00464BFE"/>
    <w:rsid w:val="00464D94"/>
    <w:rsid w:val="004656A1"/>
    <w:rsid w:val="004670FB"/>
    <w:rsid w:val="00471CF4"/>
    <w:rsid w:val="0048319B"/>
    <w:rsid w:val="0048424B"/>
    <w:rsid w:val="00485B3E"/>
    <w:rsid w:val="00486960"/>
    <w:rsid w:val="0048767B"/>
    <w:rsid w:val="0049016C"/>
    <w:rsid w:val="004963B6"/>
    <w:rsid w:val="00497446"/>
    <w:rsid w:val="004A2E7E"/>
    <w:rsid w:val="004A41E9"/>
    <w:rsid w:val="004A41EF"/>
    <w:rsid w:val="004A58F9"/>
    <w:rsid w:val="004A6ED1"/>
    <w:rsid w:val="004A7218"/>
    <w:rsid w:val="004B4267"/>
    <w:rsid w:val="004B6315"/>
    <w:rsid w:val="004B66F9"/>
    <w:rsid w:val="004C05DA"/>
    <w:rsid w:val="004C160D"/>
    <w:rsid w:val="004C1BBE"/>
    <w:rsid w:val="004C204F"/>
    <w:rsid w:val="004D4403"/>
    <w:rsid w:val="004D55EE"/>
    <w:rsid w:val="004D7072"/>
    <w:rsid w:val="004D73AA"/>
    <w:rsid w:val="004E047B"/>
    <w:rsid w:val="004E162E"/>
    <w:rsid w:val="004E2F57"/>
    <w:rsid w:val="004E3D8A"/>
    <w:rsid w:val="004E46FA"/>
    <w:rsid w:val="004E7C0E"/>
    <w:rsid w:val="004F521D"/>
    <w:rsid w:val="00500D86"/>
    <w:rsid w:val="00503DB6"/>
    <w:rsid w:val="00504308"/>
    <w:rsid w:val="005044A7"/>
    <w:rsid w:val="005045EC"/>
    <w:rsid w:val="00504F1C"/>
    <w:rsid w:val="005052F9"/>
    <w:rsid w:val="0050575A"/>
    <w:rsid w:val="00505E00"/>
    <w:rsid w:val="0050644D"/>
    <w:rsid w:val="00506CED"/>
    <w:rsid w:val="0051211F"/>
    <w:rsid w:val="005123E7"/>
    <w:rsid w:val="005142DF"/>
    <w:rsid w:val="0051543D"/>
    <w:rsid w:val="00520FFA"/>
    <w:rsid w:val="00522C49"/>
    <w:rsid w:val="00524C50"/>
    <w:rsid w:val="00525566"/>
    <w:rsid w:val="0053087B"/>
    <w:rsid w:val="00530D77"/>
    <w:rsid w:val="00531941"/>
    <w:rsid w:val="00533C3F"/>
    <w:rsid w:val="00535B5C"/>
    <w:rsid w:val="00536044"/>
    <w:rsid w:val="005404A5"/>
    <w:rsid w:val="00542BED"/>
    <w:rsid w:val="005469FC"/>
    <w:rsid w:val="005479D6"/>
    <w:rsid w:val="00550677"/>
    <w:rsid w:val="0055193F"/>
    <w:rsid w:val="0055439C"/>
    <w:rsid w:val="00555257"/>
    <w:rsid w:val="00555E6A"/>
    <w:rsid w:val="00555F4C"/>
    <w:rsid w:val="005570F7"/>
    <w:rsid w:val="00565C72"/>
    <w:rsid w:val="00566091"/>
    <w:rsid w:val="00566146"/>
    <w:rsid w:val="00567C10"/>
    <w:rsid w:val="00571BCF"/>
    <w:rsid w:val="00571EC0"/>
    <w:rsid w:val="00572488"/>
    <w:rsid w:val="005733CF"/>
    <w:rsid w:val="00576336"/>
    <w:rsid w:val="005806A1"/>
    <w:rsid w:val="00583AED"/>
    <w:rsid w:val="0058649A"/>
    <w:rsid w:val="00586D92"/>
    <w:rsid w:val="005910DA"/>
    <w:rsid w:val="005915EB"/>
    <w:rsid w:val="00591824"/>
    <w:rsid w:val="00591FA9"/>
    <w:rsid w:val="00592D33"/>
    <w:rsid w:val="00592FE3"/>
    <w:rsid w:val="00595D7C"/>
    <w:rsid w:val="00596FD4"/>
    <w:rsid w:val="005A353B"/>
    <w:rsid w:val="005A4B74"/>
    <w:rsid w:val="005A52D2"/>
    <w:rsid w:val="005A5B7C"/>
    <w:rsid w:val="005A6E99"/>
    <w:rsid w:val="005B0BD4"/>
    <w:rsid w:val="005B0ED1"/>
    <w:rsid w:val="005B1355"/>
    <w:rsid w:val="005B4781"/>
    <w:rsid w:val="005B5B65"/>
    <w:rsid w:val="005B796C"/>
    <w:rsid w:val="005C2B7D"/>
    <w:rsid w:val="005C3834"/>
    <w:rsid w:val="005C416F"/>
    <w:rsid w:val="005C48A2"/>
    <w:rsid w:val="005C5196"/>
    <w:rsid w:val="005C5348"/>
    <w:rsid w:val="005C5872"/>
    <w:rsid w:val="005C5DEB"/>
    <w:rsid w:val="005C5E0D"/>
    <w:rsid w:val="005D23A5"/>
    <w:rsid w:val="005D26CE"/>
    <w:rsid w:val="005D2C0C"/>
    <w:rsid w:val="005D2CB6"/>
    <w:rsid w:val="005D4676"/>
    <w:rsid w:val="005D6346"/>
    <w:rsid w:val="005D6421"/>
    <w:rsid w:val="005E0472"/>
    <w:rsid w:val="005E143B"/>
    <w:rsid w:val="005E1445"/>
    <w:rsid w:val="005E1C3E"/>
    <w:rsid w:val="005E3049"/>
    <w:rsid w:val="005E6260"/>
    <w:rsid w:val="005E689E"/>
    <w:rsid w:val="005E7472"/>
    <w:rsid w:val="005F0C25"/>
    <w:rsid w:val="005F13CF"/>
    <w:rsid w:val="005F42BC"/>
    <w:rsid w:val="005F4CC6"/>
    <w:rsid w:val="005F744F"/>
    <w:rsid w:val="005F7EEA"/>
    <w:rsid w:val="00600BBB"/>
    <w:rsid w:val="00601AA6"/>
    <w:rsid w:val="00602102"/>
    <w:rsid w:val="00602617"/>
    <w:rsid w:val="00605B95"/>
    <w:rsid w:val="00607301"/>
    <w:rsid w:val="00607C40"/>
    <w:rsid w:val="00613AF4"/>
    <w:rsid w:val="00615686"/>
    <w:rsid w:val="006170F8"/>
    <w:rsid w:val="00622C87"/>
    <w:rsid w:val="0062402B"/>
    <w:rsid w:val="0062558D"/>
    <w:rsid w:val="0062703A"/>
    <w:rsid w:val="00627D1D"/>
    <w:rsid w:val="006303D6"/>
    <w:rsid w:val="00631117"/>
    <w:rsid w:val="00632236"/>
    <w:rsid w:val="00633452"/>
    <w:rsid w:val="0063529F"/>
    <w:rsid w:val="006352E4"/>
    <w:rsid w:val="00635664"/>
    <w:rsid w:val="00636B6A"/>
    <w:rsid w:val="00641AF4"/>
    <w:rsid w:val="00652523"/>
    <w:rsid w:val="0065435E"/>
    <w:rsid w:val="00656A7F"/>
    <w:rsid w:val="006612D8"/>
    <w:rsid w:val="006615FB"/>
    <w:rsid w:val="00663630"/>
    <w:rsid w:val="00663701"/>
    <w:rsid w:val="00665D73"/>
    <w:rsid w:val="00667CD4"/>
    <w:rsid w:val="00671A44"/>
    <w:rsid w:val="00671AEB"/>
    <w:rsid w:val="006732A1"/>
    <w:rsid w:val="00675675"/>
    <w:rsid w:val="006771C6"/>
    <w:rsid w:val="006803BC"/>
    <w:rsid w:val="00682C3F"/>
    <w:rsid w:val="00683C27"/>
    <w:rsid w:val="00685285"/>
    <w:rsid w:val="00685B3D"/>
    <w:rsid w:val="00686621"/>
    <w:rsid w:val="0068721F"/>
    <w:rsid w:val="00690289"/>
    <w:rsid w:val="006903EC"/>
    <w:rsid w:val="006915AE"/>
    <w:rsid w:val="00692F58"/>
    <w:rsid w:val="00693358"/>
    <w:rsid w:val="006A0B84"/>
    <w:rsid w:val="006A1FBB"/>
    <w:rsid w:val="006B08BE"/>
    <w:rsid w:val="006B32A6"/>
    <w:rsid w:val="006B33BE"/>
    <w:rsid w:val="006B4932"/>
    <w:rsid w:val="006B578A"/>
    <w:rsid w:val="006B6A88"/>
    <w:rsid w:val="006C5A3D"/>
    <w:rsid w:val="006C5C04"/>
    <w:rsid w:val="006C64FD"/>
    <w:rsid w:val="006D1783"/>
    <w:rsid w:val="006D1845"/>
    <w:rsid w:val="006D1FDE"/>
    <w:rsid w:val="006D23C3"/>
    <w:rsid w:val="006D38F9"/>
    <w:rsid w:val="006E00DC"/>
    <w:rsid w:val="006E0627"/>
    <w:rsid w:val="006E129D"/>
    <w:rsid w:val="006E25CE"/>
    <w:rsid w:val="006E3B8B"/>
    <w:rsid w:val="006E3EDF"/>
    <w:rsid w:val="006E644B"/>
    <w:rsid w:val="006E69B4"/>
    <w:rsid w:val="006F27F1"/>
    <w:rsid w:val="006F41C3"/>
    <w:rsid w:val="006F4B63"/>
    <w:rsid w:val="006F6BE7"/>
    <w:rsid w:val="007017C5"/>
    <w:rsid w:val="00702371"/>
    <w:rsid w:val="00702AC1"/>
    <w:rsid w:val="0070462C"/>
    <w:rsid w:val="007066F6"/>
    <w:rsid w:val="00706A28"/>
    <w:rsid w:val="0070766E"/>
    <w:rsid w:val="00707B61"/>
    <w:rsid w:val="007113A9"/>
    <w:rsid w:val="0071262B"/>
    <w:rsid w:val="007133CE"/>
    <w:rsid w:val="00714AB3"/>
    <w:rsid w:val="007150FE"/>
    <w:rsid w:val="00717D17"/>
    <w:rsid w:val="0072015F"/>
    <w:rsid w:val="007211EC"/>
    <w:rsid w:val="00721BF6"/>
    <w:rsid w:val="00721D34"/>
    <w:rsid w:val="00722519"/>
    <w:rsid w:val="00722B03"/>
    <w:rsid w:val="00723F36"/>
    <w:rsid w:val="007247F0"/>
    <w:rsid w:val="007249F1"/>
    <w:rsid w:val="007315E7"/>
    <w:rsid w:val="007327D6"/>
    <w:rsid w:val="00732A7F"/>
    <w:rsid w:val="00733044"/>
    <w:rsid w:val="00734F1D"/>
    <w:rsid w:val="00735C4D"/>
    <w:rsid w:val="0073631E"/>
    <w:rsid w:val="00736CFC"/>
    <w:rsid w:val="00740B35"/>
    <w:rsid w:val="00741A4E"/>
    <w:rsid w:val="00742228"/>
    <w:rsid w:val="007434CF"/>
    <w:rsid w:val="00744499"/>
    <w:rsid w:val="00753046"/>
    <w:rsid w:val="00753B2E"/>
    <w:rsid w:val="00755A3A"/>
    <w:rsid w:val="007618B9"/>
    <w:rsid w:val="007635DE"/>
    <w:rsid w:val="00763E21"/>
    <w:rsid w:val="00765038"/>
    <w:rsid w:val="00770835"/>
    <w:rsid w:val="00771FDC"/>
    <w:rsid w:val="00777FE8"/>
    <w:rsid w:val="0078024E"/>
    <w:rsid w:val="00781582"/>
    <w:rsid w:val="007829D4"/>
    <w:rsid w:val="007846A9"/>
    <w:rsid w:val="00784719"/>
    <w:rsid w:val="0078719D"/>
    <w:rsid w:val="00787342"/>
    <w:rsid w:val="007920FC"/>
    <w:rsid w:val="007929DD"/>
    <w:rsid w:val="00793002"/>
    <w:rsid w:val="00793BD7"/>
    <w:rsid w:val="00795CAC"/>
    <w:rsid w:val="00795D1B"/>
    <w:rsid w:val="00797B34"/>
    <w:rsid w:val="007A1D5B"/>
    <w:rsid w:val="007A2979"/>
    <w:rsid w:val="007A2AE8"/>
    <w:rsid w:val="007A516F"/>
    <w:rsid w:val="007A69DB"/>
    <w:rsid w:val="007B0D07"/>
    <w:rsid w:val="007B16FB"/>
    <w:rsid w:val="007B24EC"/>
    <w:rsid w:val="007B31C8"/>
    <w:rsid w:val="007B3509"/>
    <w:rsid w:val="007B38A5"/>
    <w:rsid w:val="007B43DB"/>
    <w:rsid w:val="007B6DE1"/>
    <w:rsid w:val="007C230F"/>
    <w:rsid w:val="007C3169"/>
    <w:rsid w:val="007C41FD"/>
    <w:rsid w:val="007D2348"/>
    <w:rsid w:val="007D25B0"/>
    <w:rsid w:val="007D4869"/>
    <w:rsid w:val="007D6720"/>
    <w:rsid w:val="007E0710"/>
    <w:rsid w:val="007E14AD"/>
    <w:rsid w:val="007E1870"/>
    <w:rsid w:val="007E5CEC"/>
    <w:rsid w:val="007F1B9E"/>
    <w:rsid w:val="007F2278"/>
    <w:rsid w:val="007F3317"/>
    <w:rsid w:val="007F34F7"/>
    <w:rsid w:val="007F4182"/>
    <w:rsid w:val="007F5FFC"/>
    <w:rsid w:val="007F6059"/>
    <w:rsid w:val="007F7387"/>
    <w:rsid w:val="008000C3"/>
    <w:rsid w:val="00802172"/>
    <w:rsid w:val="008026CE"/>
    <w:rsid w:val="00802DA5"/>
    <w:rsid w:val="00803133"/>
    <w:rsid w:val="0080507C"/>
    <w:rsid w:val="008131EA"/>
    <w:rsid w:val="00813334"/>
    <w:rsid w:val="00814922"/>
    <w:rsid w:val="00814D96"/>
    <w:rsid w:val="008164AF"/>
    <w:rsid w:val="008173F6"/>
    <w:rsid w:val="00817474"/>
    <w:rsid w:val="00817997"/>
    <w:rsid w:val="008200B2"/>
    <w:rsid w:val="00820CDB"/>
    <w:rsid w:val="008215BF"/>
    <w:rsid w:val="00822D92"/>
    <w:rsid w:val="008240E1"/>
    <w:rsid w:val="00825B3F"/>
    <w:rsid w:val="008270CB"/>
    <w:rsid w:val="00831D0B"/>
    <w:rsid w:val="00833E16"/>
    <w:rsid w:val="00835E9E"/>
    <w:rsid w:val="00840877"/>
    <w:rsid w:val="00841E84"/>
    <w:rsid w:val="008442D3"/>
    <w:rsid w:val="008450B2"/>
    <w:rsid w:val="008459DD"/>
    <w:rsid w:val="00846FE3"/>
    <w:rsid w:val="00847BE1"/>
    <w:rsid w:val="008509DC"/>
    <w:rsid w:val="00851CC9"/>
    <w:rsid w:val="00853139"/>
    <w:rsid w:val="00854F31"/>
    <w:rsid w:val="008561E9"/>
    <w:rsid w:val="00860DE7"/>
    <w:rsid w:val="00861A66"/>
    <w:rsid w:val="0086209E"/>
    <w:rsid w:val="00862FF7"/>
    <w:rsid w:val="008637C4"/>
    <w:rsid w:val="008662A4"/>
    <w:rsid w:val="008672D8"/>
    <w:rsid w:val="00867CB1"/>
    <w:rsid w:val="008723A4"/>
    <w:rsid w:val="00873460"/>
    <w:rsid w:val="0087420C"/>
    <w:rsid w:val="00877C64"/>
    <w:rsid w:val="00881BCB"/>
    <w:rsid w:val="00884A25"/>
    <w:rsid w:val="00887712"/>
    <w:rsid w:val="008902EB"/>
    <w:rsid w:val="00891911"/>
    <w:rsid w:val="00891E2D"/>
    <w:rsid w:val="00894D66"/>
    <w:rsid w:val="0089625F"/>
    <w:rsid w:val="0089660D"/>
    <w:rsid w:val="008969AD"/>
    <w:rsid w:val="008A0333"/>
    <w:rsid w:val="008A0B16"/>
    <w:rsid w:val="008A119D"/>
    <w:rsid w:val="008A3357"/>
    <w:rsid w:val="008A4339"/>
    <w:rsid w:val="008A4702"/>
    <w:rsid w:val="008A51A7"/>
    <w:rsid w:val="008A56F3"/>
    <w:rsid w:val="008A580A"/>
    <w:rsid w:val="008A5A6B"/>
    <w:rsid w:val="008A5C25"/>
    <w:rsid w:val="008A69A4"/>
    <w:rsid w:val="008A78B0"/>
    <w:rsid w:val="008B0B6E"/>
    <w:rsid w:val="008B1806"/>
    <w:rsid w:val="008B249E"/>
    <w:rsid w:val="008B2F9F"/>
    <w:rsid w:val="008B3DA0"/>
    <w:rsid w:val="008B526E"/>
    <w:rsid w:val="008B5816"/>
    <w:rsid w:val="008B5A60"/>
    <w:rsid w:val="008B6E4C"/>
    <w:rsid w:val="008B7F38"/>
    <w:rsid w:val="008C2FB2"/>
    <w:rsid w:val="008C3896"/>
    <w:rsid w:val="008C4A02"/>
    <w:rsid w:val="008C547F"/>
    <w:rsid w:val="008C768E"/>
    <w:rsid w:val="008C7ED2"/>
    <w:rsid w:val="008D04F1"/>
    <w:rsid w:val="008D1020"/>
    <w:rsid w:val="008D23C6"/>
    <w:rsid w:val="008D25BB"/>
    <w:rsid w:val="008D2B01"/>
    <w:rsid w:val="008D3CD9"/>
    <w:rsid w:val="008E1AD7"/>
    <w:rsid w:val="008E2A4E"/>
    <w:rsid w:val="008E3126"/>
    <w:rsid w:val="008E435F"/>
    <w:rsid w:val="008E48FE"/>
    <w:rsid w:val="008E5D17"/>
    <w:rsid w:val="008E7709"/>
    <w:rsid w:val="008F0281"/>
    <w:rsid w:val="008F56B8"/>
    <w:rsid w:val="008F58F2"/>
    <w:rsid w:val="008F71CB"/>
    <w:rsid w:val="009003E9"/>
    <w:rsid w:val="00900F3F"/>
    <w:rsid w:val="00901F2D"/>
    <w:rsid w:val="00904F1A"/>
    <w:rsid w:val="00906588"/>
    <w:rsid w:val="009068AA"/>
    <w:rsid w:val="00907AF9"/>
    <w:rsid w:val="00911BB6"/>
    <w:rsid w:val="009128C9"/>
    <w:rsid w:val="00912EAA"/>
    <w:rsid w:val="009132B2"/>
    <w:rsid w:val="00913A56"/>
    <w:rsid w:val="00913E61"/>
    <w:rsid w:val="009140A7"/>
    <w:rsid w:val="00916E7B"/>
    <w:rsid w:val="0091780E"/>
    <w:rsid w:val="009224D6"/>
    <w:rsid w:val="009231CC"/>
    <w:rsid w:val="0092370D"/>
    <w:rsid w:val="00923A5A"/>
    <w:rsid w:val="009256C9"/>
    <w:rsid w:val="00926707"/>
    <w:rsid w:val="00926907"/>
    <w:rsid w:val="00927C61"/>
    <w:rsid w:val="00927FDC"/>
    <w:rsid w:val="00932F6B"/>
    <w:rsid w:val="009374E5"/>
    <w:rsid w:val="00942963"/>
    <w:rsid w:val="00942B35"/>
    <w:rsid w:val="00944E3D"/>
    <w:rsid w:val="009474EF"/>
    <w:rsid w:val="0095061E"/>
    <w:rsid w:val="00950C13"/>
    <w:rsid w:val="00951EC3"/>
    <w:rsid w:val="00952ED2"/>
    <w:rsid w:val="00955677"/>
    <w:rsid w:val="00957979"/>
    <w:rsid w:val="00961F44"/>
    <w:rsid w:val="009629ED"/>
    <w:rsid w:val="00962ADC"/>
    <w:rsid w:val="00962FEF"/>
    <w:rsid w:val="00964463"/>
    <w:rsid w:val="0096518C"/>
    <w:rsid w:val="00965207"/>
    <w:rsid w:val="00965C00"/>
    <w:rsid w:val="00967DE0"/>
    <w:rsid w:val="009731B7"/>
    <w:rsid w:val="0097392D"/>
    <w:rsid w:val="0097423C"/>
    <w:rsid w:val="009747A9"/>
    <w:rsid w:val="00975608"/>
    <w:rsid w:val="009766F0"/>
    <w:rsid w:val="00980B19"/>
    <w:rsid w:val="00980CB0"/>
    <w:rsid w:val="009813AE"/>
    <w:rsid w:val="00982FF4"/>
    <w:rsid w:val="00985A56"/>
    <w:rsid w:val="00986E1C"/>
    <w:rsid w:val="009904D7"/>
    <w:rsid w:val="009905DA"/>
    <w:rsid w:val="00990EE5"/>
    <w:rsid w:val="00991C31"/>
    <w:rsid w:val="0099286E"/>
    <w:rsid w:val="00993524"/>
    <w:rsid w:val="0099634D"/>
    <w:rsid w:val="00996D7E"/>
    <w:rsid w:val="009A213C"/>
    <w:rsid w:val="009A545E"/>
    <w:rsid w:val="009B2DB0"/>
    <w:rsid w:val="009B2F21"/>
    <w:rsid w:val="009B7003"/>
    <w:rsid w:val="009B7D3C"/>
    <w:rsid w:val="009C02D8"/>
    <w:rsid w:val="009C0F7C"/>
    <w:rsid w:val="009C0FE8"/>
    <w:rsid w:val="009C2409"/>
    <w:rsid w:val="009C45A2"/>
    <w:rsid w:val="009C4C6A"/>
    <w:rsid w:val="009C55AE"/>
    <w:rsid w:val="009D02DB"/>
    <w:rsid w:val="009D0A69"/>
    <w:rsid w:val="009D0E1D"/>
    <w:rsid w:val="009D58B4"/>
    <w:rsid w:val="009D7341"/>
    <w:rsid w:val="009E03F4"/>
    <w:rsid w:val="009E0E45"/>
    <w:rsid w:val="009E0E79"/>
    <w:rsid w:val="009E20D5"/>
    <w:rsid w:val="009E5035"/>
    <w:rsid w:val="009E5944"/>
    <w:rsid w:val="009E6F14"/>
    <w:rsid w:val="009E7210"/>
    <w:rsid w:val="009E767C"/>
    <w:rsid w:val="009F1676"/>
    <w:rsid w:val="009F2820"/>
    <w:rsid w:val="009F4C8E"/>
    <w:rsid w:val="009F5AAA"/>
    <w:rsid w:val="009F736B"/>
    <w:rsid w:val="00A0199A"/>
    <w:rsid w:val="00A04007"/>
    <w:rsid w:val="00A0438D"/>
    <w:rsid w:val="00A0582C"/>
    <w:rsid w:val="00A07FC4"/>
    <w:rsid w:val="00A07FCC"/>
    <w:rsid w:val="00A136C4"/>
    <w:rsid w:val="00A13B46"/>
    <w:rsid w:val="00A14266"/>
    <w:rsid w:val="00A16B73"/>
    <w:rsid w:val="00A209F6"/>
    <w:rsid w:val="00A24C20"/>
    <w:rsid w:val="00A253E7"/>
    <w:rsid w:val="00A2661E"/>
    <w:rsid w:val="00A300E2"/>
    <w:rsid w:val="00A30B69"/>
    <w:rsid w:val="00A348F3"/>
    <w:rsid w:val="00A354F9"/>
    <w:rsid w:val="00A35C59"/>
    <w:rsid w:val="00A36451"/>
    <w:rsid w:val="00A3787B"/>
    <w:rsid w:val="00A4089B"/>
    <w:rsid w:val="00A40C7C"/>
    <w:rsid w:val="00A40EA3"/>
    <w:rsid w:val="00A426A5"/>
    <w:rsid w:val="00A42747"/>
    <w:rsid w:val="00A42F98"/>
    <w:rsid w:val="00A44017"/>
    <w:rsid w:val="00A45625"/>
    <w:rsid w:val="00A462E4"/>
    <w:rsid w:val="00A47605"/>
    <w:rsid w:val="00A521BA"/>
    <w:rsid w:val="00A52C87"/>
    <w:rsid w:val="00A52DD4"/>
    <w:rsid w:val="00A5420C"/>
    <w:rsid w:val="00A54477"/>
    <w:rsid w:val="00A55429"/>
    <w:rsid w:val="00A560D3"/>
    <w:rsid w:val="00A56B9B"/>
    <w:rsid w:val="00A60EB2"/>
    <w:rsid w:val="00A619D5"/>
    <w:rsid w:val="00A61C41"/>
    <w:rsid w:val="00A64B88"/>
    <w:rsid w:val="00A67D1D"/>
    <w:rsid w:val="00A70505"/>
    <w:rsid w:val="00A70A9D"/>
    <w:rsid w:val="00A70F2C"/>
    <w:rsid w:val="00A72094"/>
    <w:rsid w:val="00A74944"/>
    <w:rsid w:val="00A74CBC"/>
    <w:rsid w:val="00A74F70"/>
    <w:rsid w:val="00A75A50"/>
    <w:rsid w:val="00A807DB"/>
    <w:rsid w:val="00A900C2"/>
    <w:rsid w:val="00A90890"/>
    <w:rsid w:val="00A9609B"/>
    <w:rsid w:val="00A9775C"/>
    <w:rsid w:val="00A97DF7"/>
    <w:rsid w:val="00AA3758"/>
    <w:rsid w:val="00AA45C6"/>
    <w:rsid w:val="00AA4BDD"/>
    <w:rsid w:val="00AA6CE6"/>
    <w:rsid w:val="00AB150F"/>
    <w:rsid w:val="00AB4409"/>
    <w:rsid w:val="00AB5E2D"/>
    <w:rsid w:val="00AB6236"/>
    <w:rsid w:val="00AB6EA1"/>
    <w:rsid w:val="00AB6ECB"/>
    <w:rsid w:val="00AB70E3"/>
    <w:rsid w:val="00AB7335"/>
    <w:rsid w:val="00AB7883"/>
    <w:rsid w:val="00AC0288"/>
    <w:rsid w:val="00AC1329"/>
    <w:rsid w:val="00AC13BC"/>
    <w:rsid w:val="00AC13F9"/>
    <w:rsid w:val="00AC4443"/>
    <w:rsid w:val="00AC6403"/>
    <w:rsid w:val="00AD05EC"/>
    <w:rsid w:val="00AD1268"/>
    <w:rsid w:val="00AD175E"/>
    <w:rsid w:val="00AD3E5F"/>
    <w:rsid w:val="00AD5C34"/>
    <w:rsid w:val="00AD7A25"/>
    <w:rsid w:val="00AD7F63"/>
    <w:rsid w:val="00AE0F2A"/>
    <w:rsid w:val="00AE1237"/>
    <w:rsid w:val="00AE1A4A"/>
    <w:rsid w:val="00AE1B66"/>
    <w:rsid w:val="00AE2439"/>
    <w:rsid w:val="00AE324F"/>
    <w:rsid w:val="00AE40C3"/>
    <w:rsid w:val="00AE5F1B"/>
    <w:rsid w:val="00AE7939"/>
    <w:rsid w:val="00AF1B4D"/>
    <w:rsid w:val="00AF2ECC"/>
    <w:rsid w:val="00AF39D3"/>
    <w:rsid w:val="00AF42BF"/>
    <w:rsid w:val="00AF472D"/>
    <w:rsid w:val="00AF5765"/>
    <w:rsid w:val="00AF67E8"/>
    <w:rsid w:val="00AF686D"/>
    <w:rsid w:val="00AF7700"/>
    <w:rsid w:val="00AF7E5B"/>
    <w:rsid w:val="00B0074D"/>
    <w:rsid w:val="00B020AA"/>
    <w:rsid w:val="00B034C6"/>
    <w:rsid w:val="00B041E2"/>
    <w:rsid w:val="00B06972"/>
    <w:rsid w:val="00B1020D"/>
    <w:rsid w:val="00B10D9B"/>
    <w:rsid w:val="00B11D0A"/>
    <w:rsid w:val="00B11EAB"/>
    <w:rsid w:val="00B12794"/>
    <w:rsid w:val="00B130A8"/>
    <w:rsid w:val="00B14E2D"/>
    <w:rsid w:val="00B16818"/>
    <w:rsid w:val="00B16D72"/>
    <w:rsid w:val="00B17A9D"/>
    <w:rsid w:val="00B20B4C"/>
    <w:rsid w:val="00B23CCC"/>
    <w:rsid w:val="00B2441E"/>
    <w:rsid w:val="00B2666B"/>
    <w:rsid w:val="00B33C71"/>
    <w:rsid w:val="00B35174"/>
    <w:rsid w:val="00B36627"/>
    <w:rsid w:val="00B4130E"/>
    <w:rsid w:val="00B4272D"/>
    <w:rsid w:val="00B429BC"/>
    <w:rsid w:val="00B42C68"/>
    <w:rsid w:val="00B43B08"/>
    <w:rsid w:val="00B44315"/>
    <w:rsid w:val="00B46CB3"/>
    <w:rsid w:val="00B50432"/>
    <w:rsid w:val="00B521C7"/>
    <w:rsid w:val="00B53245"/>
    <w:rsid w:val="00B54ECD"/>
    <w:rsid w:val="00B57854"/>
    <w:rsid w:val="00B57F87"/>
    <w:rsid w:val="00B60357"/>
    <w:rsid w:val="00B61688"/>
    <w:rsid w:val="00B61D6F"/>
    <w:rsid w:val="00B65D39"/>
    <w:rsid w:val="00B65E10"/>
    <w:rsid w:val="00B70A8E"/>
    <w:rsid w:val="00B747B1"/>
    <w:rsid w:val="00B74D1F"/>
    <w:rsid w:val="00B77CF8"/>
    <w:rsid w:val="00B77EC1"/>
    <w:rsid w:val="00B81E99"/>
    <w:rsid w:val="00B82F3A"/>
    <w:rsid w:val="00B833A2"/>
    <w:rsid w:val="00B843C8"/>
    <w:rsid w:val="00B86F15"/>
    <w:rsid w:val="00B91C77"/>
    <w:rsid w:val="00B92365"/>
    <w:rsid w:val="00B9243C"/>
    <w:rsid w:val="00B935E3"/>
    <w:rsid w:val="00B9432D"/>
    <w:rsid w:val="00B94AA6"/>
    <w:rsid w:val="00B95050"/>
    <w:rsid w:val="00B95F52"/>
    <w:rsid w:val="00B95FF6"/>
    <w:rsid w:val="00B960D5"/>
    <w:rsid w:val="00BA327C"/>
    <w:rsid w:val="00BA3D43"/>
    <w:rsid w:val="00BA57E1"/>
    <w:rsid w:val="00BA5E39"/>
    <w:rsid w:val="00BA7A86"/>
    <w:rsid w:val="00BB2CFF"/>
    <w:rsid w:val="00BB6224"/>
    <w:rsid w:val="00BC097A"/>
    <w:rsid w:val="00BC0C60"/>
    <w:rsid w:val="00BC3AAE"/>
    <w:rsid w:val="00BC55DD"/>
    <w:rsid w:val="00BC59BA"/>
    <w:rsid w:val="00BC6409"/>
    <w:rsid w:val="00BC7701"/>
    <w:rsid w:val="00BD0061"/>
    <w:rsid w:val="00BD17FD"/>
    <w:rsid w:val="00BD3973"/>
    <w:rsid w:val="00BE4D2A"/>
    <w:rsid w:val="00BE5C92"/>
    <w:rsid w:val="00BE6A54"/>
    <w:rsid w:val="00BE6F46"/>
    <w:rsid w:val="00BF101D"/>
    <w:rsid w:val="00BF1A42"/>
    <w:rsid w:val="00BF1AB8"/>
    <w:rsid w:val="00BF1BD3"/>
    <w:rsid w:val="00BF368F"/>
    <w:rsid w:val="00BF383B"/>
    <w:rsid w:val="00C0047F"/>
    <w:rsid w:val="00C0163C"/>
    <w:rsid w:val="00C01951"/>
    <w:rsid w:val="00C04F1A"/>
    <w:rsid w:val="00C0598F"/>
    <w:rsid w:val="00C1104C"/>
    <w:rsid w:val="00C156B7"/>
    <w:rsid w:val="00C1598A"/>
    <w:rsid w:val="00C169E9"/>
    <w:rsid w:val="00C237F4"/>
    <w:rsid w:val="00C26D90"/>
    <w:rsid w:val="00C26F15"/>
    <w:rsid w:val="00C3015A"/>
    <w:rsid w:val="00C30F60"/>
    <w:rsid w:val="00C31AA1"/>
    <w:rsid w:val="00C329BF"/>
    <w:rsid w:val="00C33A75"/>
    <w:rsid w:val="00C3457A"/>
    <w:rsid w:val="00C357FB"/>
    <w:rsid w:val="00C37057"/>
    <w:rsid w:val="00C40089"/>
    <w:rsid w:val="00C433BD"/>
    <w:rsid w:val="00C459AE"/>
    <w:rsid w:val="00C460DA"/>
    <w:rsid w:val="00C50B6D"/>
    <w:rsid w:val="00C51F95"/>
    <w:rsid w:val="00C53DC3"/>
    <w:rsid w:val="00C53E22"/>
    <w:rsid w:val="00C54D89"/>
    <w:rsid w:val="00C55060"/>
    <w:rsid w:val="00C56812"/>
    <w:rsid w:val="00C568FD"/>
    <w:rsid w:val="00C635CA"/>
    <w:rsid w:val="00C638E0"/>
    <w:rsid w:val="00C647AA"/>
    <w:rsid w:val="00C65A45"/>
    <w:rsid w:val="00C66B88"/>
    <w:rsid w:val="00C671FE"/>
    <w:rsid w:val="00C677F9"/>
    <w:rsid w:val="00C70A8B"/>
    <w:rsid w:val="00C70A9B"/>
    <w:rsid w:val="00C72079"/>
    <w:rsid w:val="00C7306E"/>
    <w:rsid w:val="00C74D63"/>
    <w:rsid w:val="00C75188"/>
    <w:rsid w:val="00C75A54"/>
    <w:rsid w:val="00C8067B"/>
    <w:rsid w:val="00C8070D"/>
    <w:rsid w:val="00C81259"/>
    <w:rsid w:val="00C81271"/>
    <w:rsid w:val="00C81E86"/>
    <w:rsid w:val="00C835A7"/>
    <w:rsid w:val="00C84A60"/>
    <w:rsid w:val="00C90155"/>
    <w:rsid w:val="00C909F7"/>
    <w:rsid w:val="00C9398E"/>
    <w:rsid w:val="00C95444"/>
    <w:rsid w:val="00C96339"/>
    <w:rsid w:val="00C96C07"/>
    <w:rsid w:val="00C97812"/>
    <w:rsid w:val="00CA091D"/>
    <w:rsid w:val="00CA0939"/>
    <w:rsid w:val="00CA1103"/>
    <w:rsid w:val="00CA126C"/>
    <w:rsid w:val="00CA3C71"/>
    <w:rsid w:val="00CA4EFD"/>
    <w:rsid w:val="00CA514D"/>
    <w:rsid w:val="00CA660B"/>
    <w:rsid w:val="00CA7603"/>
    <w:rsid w:val="00CB14E3"/>
    <w:rsid w:val="00CB1E02"/>
    <w:rsid w:val="00CB2492"/>
    <w:rsid w:val="00CB3B9B"/>
    <w:rsid w:val="00CB4677"/>
    <w:rsid w:val="00CB4D47"/>
    <w:rsid w:val="00CB6026"/>
    <w:rsid w:val="00CB6183"/>
    <w:rsid w:val="00CB6451"/>
    <w:rsid w:val="00CB71D9"/>
    <w:rsid w:val="00CB7282"/>
    <w:rsid w:val="00CC0FB9"/>
    <w:rsid w:val="00CC3F94"/>
    <w:rsid w:val="00CC46A8"/>
    <w:rsid w:val="00CC557B"/>
    <w:rsid w:val="00CC6BFA"/>
    <w:rsid w:val="00CC762E"/>
    <w:rsid w:val="00CC76FF"/>
    <w:rsid w:val="00CC7D25"/>
    <w:rsid w:val="00CD0F0D"/>
    <w:rsid w:val="00CD2786"/>
    <w:rsid w:val="00CD49BB"/>
    <w:rsid w:val="00CD5D02"/>
    <w:rsid w:val="00CD6DAC"/>
    <w:rsid w:val="00CD742E"/>
    <w:rsid w:val="00CD7C2C"/>
    <w:rsid w:val="00CE3400"/>
    <w:rsid w:val="00CE3E0B"/>
    <w:rsid w:val="00CE5121"/>
    <w:rsid w:val="00CE6332"/>
    <w:rsid w:val="00CE65CF"/>
    <w:rsid w:val="00CF2069"/>
    <w:rsid w:val="00CF32C7"/>
    <w:rsid w:val="00CF7E56"/>
    <w:rsid w:val="00D00134"/>
    <w:rsid w:val="00D00AB1"/>
    <w:rsid w:val="00D030F4"/>
    <w:rsid w:val="00D03583"/>
    <w:rsid w:val="00D039B3"/>
    <w:rsid w:val="00D07276"/>
    <w:rsid w:val="00D0741D"/>
    <w:rsid w:val="00D10A2C"/>
    <w:rsid w:val="00D11675"/>
    <w:rsid w:val="00D11FC2"/>
    <w:rsid w:val="00D144BD"/>
    <w:rsid w:val="00D179FD"/>
    <w:rsid w:val="00D2018E"/>
    <w:rsid w:val="00D21D38"/>
    <w:rsid w:val="00D223F2"/>
    <w:rsid w:val="00D2436B"/>
    <w:rsid w:val="00D26556"/>
    <w:rsid w:val="00D266A5"/>
    <w:rsid w:val="00D27817"/>
    <w:rsid w:val="00D310CD"/>
    <w:rsid w:val="00D31A9E"/>
    <w:rsid w:val="00D32ACC"/>
    <w:rsid w:val="00D340D8"/>
    <w:rsid w:val="00D348BE"/>
    <w:rsid w:val="00D35D09"/>
    <w:rsid w:val="00D36DFA"/>
    <w:rsid w:val="00D37FAD"/>
    <w:rsid w:val="00D40E44"/>
    <w:rsid w:val="00D422BF"/>
    <w:rsid w:val="00D43342"/>
    <w:rsid w:val="00D43581"/>
    <w:rsid w:val="00D46DDB"/>
    <w:rsid w:val="00D47404"/>
    <w:rsid w:val="00D52B8F"/>
    <w:rsid w:val="00D5305D"/>
    <w:rsid w:val="00D5357B"/>
    <w:rsid w:val="00D538DD"/>
    <w:rsid w:val="00D5405B"/>
    <w:rsid w:val="00D54D36"/>
    <w:rsid w:val="00D55292"/>
    <w:rsid w:val="00D5630B"/>
    <w:rsid w:val="00D6173B"/>
    <w:rsid w:val="00D622BA"/>
    <w:rsid w:val="00D63298"/>
    <w:rsid w:val="00D648C5"/>
    <w:rsid w:val="00D650C4"/>
    <w:rsid w:val="00D666F8"/>
    <w:rsid w:val="00D7596E"/>
    <w:rsid w:val="00D761F6"/>
    <w:rsid w:val="00D80AD4"/>
    <w:rsid w:val="00D815F0"/>
    <w:rsid w:val="00D837B8"/>
    <w:rsid w:val="00D859EE"/>
    <w:rsid w:val="00D859FF"/>
    <w:rsid w:val="00D85F99"/>
    <w:rsid w:val="00D91D8D"/>
    <w:rsid w:val="00D94292"/>
    <w:rsid w:val="00DA023C"/>
    <w:rsid w:val="00DA1678"/>
    <w:rsid w:val="00DA2720"/>
    <w:rsid w:val="00DA3415"/>
    <w:rsid w:val="00DA38C1"/>
    <w:rsid w:val="00DA3C7F"/>
    <w:rsid w:val="00DA4B48"/>
    <w:rsid w:val="00DA52BE"/>
    <w:rsid w:val="00DB2CF9"/>
    <w:rsid w:val="00DB367D"/>
    <w:rsid w:val="00DB3A2A"/>
    <w:rsid w:val="00DB5A0E"/>
    <w:rsid w:val="00DB6392"/>
    <w:rsid w:val="00DB7167"/>
    <w:rsid w:val="00DB7BF7"/>
    <w:rsid w:val="00DC06E8"/>
    <w:rsid w:val="00DC5488"/>
    <w:rsid w:val="00DD0110"/>
    <w:rsid w:val="00DD1D4F"/>
    <w:rsid w:val="00DD42DF"/>
    <w:rsid w:val="00DD4D64"/>
    <w:rsid w:val="00DD527B"/>
    <w:rsid w:val="00DD58BC"/>
    <w:rsid w:val="00DD7CDD"/>
    <w:rsid w:val="00DE0A62"/>
    <w:rsid w:val="00DE1377"/>
    <w:rsid w:val="00DE1394"/>
    <w:rsid w:val="00DE1D9E"/>
    <w:rsid w:val="00DE28E7"/>
    <w:rsid w:val="00DE4DD3"/>
    <w:rsid w:val="00DE55AD"/>
    <w:rsid w:val="00DF24DA"/>
    <w:rsid w:val="00DF2631"/>
    <w:rsid w:val="00DF2F73"/>
    <w:rsid w:val="00DF3849"/>
    <w:rsid w:val="00DF3C03"/>
    <w:rsid w:val="00DF5606"/>
    <w:rsid w:val="00DF72EB"/>
    <w:rsid w:val="00DF7999"/>
    <w:rsid w:val="00DF7BD2"/>
    <w:rsid w:val="00E007FD"/>
    <w:rsid w:val="00E0313B"/>
    <w:rsid w:val="00E05585"/>
    <w:rsid w:val="00E121A5"/>
    <w:rsid w:val="00E12C9F"/>
    <w:rsid w:val="00E1397B"/>
    <w:rsid w:val="00E13CDF"/>
    <w:rsid w:val="00E15284"/>
    <w:rsid w:val="00E1686C"/>
    <w:rsid w:val="00E2076F"/>
    <w:rsid w:val="00E20C28"/>
    <w:rsid w:val="00E308A2"/>
    <w:rsid w:val="00E32C00"/>
    <w:rsid w:val="00E32F26"/>
    <w:rsid w:val="00E330B1"/>
    <w:rsid w:val="00E34600"/>
    <w:rsid w:val="00E35CBF"/>
    <w:rsid w:val="00E36737"/>
    <w:rsid w:val="00E45180"/>
    <w:rsid w:val="00E45E55"/>
    <w:rsid w:val="00E468C6"/>
    <w:rsid w:val="00E46F22"/>
    <w:rsid w:val="00E501D0"/>
    <w:rsid w:val="00E51137"/>
    <w:rsid w:val="00E51658"/>
    <w:rsid w:val="00E53967"/>
    <w:rsid w:val="00E55038"/>
    <w:rsid w:val="00E56441"/>
    <w:rsid w:val="00E60745"/>
    <w:rsid w:val="00E73F30"/>
    <w:rsid w:val="00E74F60"/>
    <w:rsid w:val="00E765C4"/>
    <w:rsid w:val="00E765CD"/>
    <w:rsid w:val="00E778E6"/>
    <w:rsid w:val="00E8004B"/>
    <w:rsid w:val="00E81111"/>
    <w:rsid w:val="00E865A5"/>
    <w:rsid w:val="00E91267"/>
    <w:rsid w:val="00E91775"/>
    <w:rsid w:val="00E91DBC"/>
    <w:rsid w:val="00E932E2"/>
    <w:rsid w:val="00E941F7"/>
    <w:rsid w:val="00E9425E"/>
    <w:rsid w:val="00E9484B"/>
    <w:rsid w:val="00E94D1F"/>
    <w:rsid w:val="00E94EA6"/>
    <w:rsid w:val="00E96085"/>
    <w:rsid w:val="00EA1834"/>
    <w:rsid w:val="00EA20E2"/>
    <w:rsid w:val="00EA4308"/>
    <w:rsid w:val="00EA4625"/>
    <w:rsid w:val="00EA7FB7"/>
    <w:rsid w:val="00EB0A4F"/>
    <w:rsid w:val="00EB1367"/>
    <w:rsid w:val="00EB13F2"/>
    <w:rsid w:val="00EB2CB9"/>
    <w:rsid w:val="00EB363F"/>
    <w:rsid w:val="00EB39B7"/>
    <w:rsid w:val="00EB3ACC"/>
    <w:rsid w:val="00EB5161"/>
    <w:rsid w:val="00EB67E4"/>
    <w:rsid w:val="00EB7315"/>
    <w:rsid w:val="00EC024C"/>
    <w:rsid w:val="00EC06DF"/>
    <w:rsid w:val="00EC080A"/>
    <w:rsid w:val="00EC0EB6"/>
    <w:rsid w:val="00EC15E3"/>
    <w:rsid w:val="00EC2C5D"/>
    <w:rsid w:val="00EC39D0"/>
    <w:rsid w:val="00EC6AD2"/>
    <w:rsid w:val="00EC7501"/>
    <w:rsid w:val="00EC7C08"/>
    <w:rsid w:val="00ED07CE"/>
    <w:rsid w:val="00ED4CEA"/>
    <w:rsid w:val="00ED52C7"/>
    <w:rsid w:val="00ED5398"/>
    <w:rsid w:val="00ED61B1"/>
    <w:rsid w:val="00ED6EDA"/>
    <w:rsid w:val="00ED71A3"/>
    <w:rsid w:val="00EE0677"/>
    <w:rsid w:val="00EE1058"/>
    <w:rsid w:val="00EE2949"/>
    <w:rsid w:val="00EE395A"/>
    <w:rsid w:val="00EE59D4"/>
    <w:rsid w:val="00EF0045"/>
    <w:rsid w:val="00EF4157"/>
    <w:rsid w:val="00EF6185"/>
    <w:rsid w:val="00EF6E14"/>
    <w:rsid w:val="00EF7142"/>
    <w:rsid w:val="00EF7374"/>
    <w:rsid w:val="00F00048"/>
    <w:rsid w:val="00F023D2"/>
    <w:rsid w:val="00F0471F"/>
    <w:rsid w:val="00F072BC"/>
    <w:rsid w:val="00F07D83"/>
    <w:rsid w:val="00F1161A"/>
    <w:rsid w:val="00F117D7"/>
    <w:rsid w:val="00F17321"/>
    <w:rsid w:val="00F17D05"/>
    <w:rsid w:val="00F20E91"/>
    <w:rsid w:val="00F21B92"/>
    <w:rsid w:val="00F31496"/>
    <w:rsid w:val="00F3153E"/>
    <w:rsid w:val="00F32C9A"/>
    <w:rsid w:val="00F33669"/>
    <w:rsid w:val="00F33A2A"/>
    <w:rsid w:val="00F3467F"/>
    <w:rsid w:val="00F352FA"/>
    <w:rsid w:val="00F36236"/>
    <w:rsid w:val="00F37C81"/>
    <w:rsid w:val="00F37D01"/>
    <w:rsid w:val="00F42A88"/>
    <w:rsid w:val="00F445B0"/>
    <w:rsid w:val="00F505B1"/>
    <w:rsid w:val="00F509CF"/>
    <w:rsid w:val="00F52D69"/>
    <w:rsid w:val="00F54C29"/>
    <w:rsid w:val="00F56D4C"/>
    <w:rsid w:val="00F612F5"/>
    <w:rsid w:val="00F64FD3"/>
    <w:rsid w:val="00F657F7"/>
    <w:rsid w:val="00F65BE5"/>
    <w:rsid w:val="00F664EF"/>
    <w:rsid w:val="00F66C96"/>
    <w:rsid w:val="00F6755D"/>
    <w:rsid w:val="00F7031C"/>
    <w:rsid w:val="00F742C4"/>
    <w:rsid w:val="00F74ABD"/>
    <w:rsid w:val="00F77DA3"/>
    <w:rsid w:val="00F808FF"/>
    <w:rsid w:val="00F8386A"/>
    <w:rsid w:val="00F83B87"/>
    <w:rsid w:val="00F83D16"/>
    <w:rsid w:val="00F856A0"/>
    <w:rsid w:val="00F8610B"/>
    <w:rsid w:val="00F86FA3"/>
    <w:rsid w:val="00F875BE"/>
    <w:rsid w:val="00F87F36"/>
    <w:rsid w:val="00F90F86"/>
    <w:rsid w:val="00F91E1B"/>
    <w:rsid w:val="00F92A89"/>
    <w:rsid w:val="00F96E17"/>
    <w:rsid w:val="00F97A11"/>
    <w:rsid w:val="00F97D0F"/>
    <w:rsid w:val="00FA0DE0"/>
    <w:rsid w:val="00FA2C59"/>
    <w:rsid w:val="00FA2EBA"/>
    <w:rsid w:val="00FA2F2F"/>
    <w:rsid w:val="00FA41BF"/>
    <w:rsid w:val="00FA43E6"/>
    <w:rsid w:val="00FA5B9B"/>
    <w:rsid w:val="00FA76F1"/>
    <w:rsid w:val="00FB161E"/>
    <w:rsid w:val="00FB1FF5"/>
    <w:rsid w:val="00FB354C"/>
    <w:rsid w:val="00FB4EBD"/>
    <w:rsid w:val="00FB50AF"/>
    <w:rsid w:val="00FC0719"/>
    <w:rsid w:val="00FC3BF8"/>
    <w:rsid w:val="00FC490F"/>
    <w:rsid w:val="00FC6D9C"/>
    <w:rsid w:val="00FD1142"/>
    <w:rsid w:val="00FD2F9B"/>
    <w:rsid w:val="00FD38EB"/>
    <w:rsid w:val="00FD6381"/>
    <w:rsid w:val="00FD67E7"/>
    <w:rsid w:val="00FD6CEB"/>
    <w:rsid w:val="00FE40EA"/>
    <w:rsid w:val="00FE47E2"/>
    <w:rsid w:val="00FF0D29"/>
    <w:rsid w:val="00FF1451"/>
    <w:rsid w:val="00FF24B0"/>
    <w:rsid w:val="00FF2B0F"/>
    <w:rsid w:val="00FF2C9D"/>
    <w:rsid w:val="00FF55E7"/>
    <w:rsid w:val="00FF7A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E7C509"/>
  <w15:docId w15:val="{C0300E82-7A4A-4E01-BFE8-2B97659F3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13334"/>
    <w:pPr>
      <w:spacing w:after="130"/>
    </w:pPr>
    <w:rPr>
      <w:rFonts w:ascii="Arial" w:hAnsi="Arial"/>
      <w:lang w:val="de-DE" w:eastAsia="en-US"/>
    </w:rPr>
  </w:style>
  <w:style w:type="paragraph" w:styleId="1">
    <w:name w:val="heading 1"/>
    <w:basedOn w:val="a"/>
    <w:next w:val="a"/>
    <w:link w:val="10"/>
    <w:qFormat/>
    <w:rsid w:val="002D50F9"/>
    <w:pPr>
      <w:keepNext/>
      <w:pageBreakBefore/>
      <w:numPr>
        <w:numId w:val="4"/>
      </w:numPr>
      <w:spacing w:before="200" w:after="240"/>
      <w:outlineLvl w:val="0"/>
    </w:pPr>
    <w:rPr>
      <w:rFonts w:eastAsia="Times"/>
      <w:b/>
      <w:kern w:val="32"/>
      <w:sz w:val="28"/>
      <w:szCs w:val="28"/>
    </w:rPr>
  </w:style>
  <w:style w:type="paragraph" w:styleId="2">
    <w:name w:val="heading 2"/>
    <w:aliases w:val="第一节 标题 2"/>
    <w:link w:val="20"/>
    <w:qFormat/>
    <w:rsid w:val="00F808FF"/>
    <w:pPr>
      <w:keepNext/>
      <w:numPr>
        <w:ilvl w:val="1"/>
        <w:numId w:val="4"/>
      </w:numPr>
      <w:tabs>
        <w:tab w:val="left" w:pos="0"/>
      </w:tabs>
      <w:spacing w:before="360" w:after="240" w:line="284" w:lineRule="exact"/>
      <w:outlineLvl w:val="1"/>
    </w:pPr>
    <w:rPr>
      <w:rFonts w:ascii="宋体" w:eastAsia="宋体" w:hAnsi="宋体" w:cs="宋体"/>
      <w:b/>
      <w:noProof/>
      <w:sz w:val="22"/>
      <w:szCs w:val="22"/>
    </w:rPr>
  </w:style>
  <w:style w:type="paragraph" w:styleId="3">
    <w:name w:val="heading 3"/>
    <w:basedOn w:val="a"/>
    <w:next w:val="a"/>
    <w:link w:val="30"/>
    <w:qFormat/>
    <w:rsid w:val="002D50F9"/>
    <w:pPr>
      <w:keepNext/>
      <w:numPr>
        <w:ilvl w:val="2"/>
        <w:numId w:val="4"/>
      </w:numPr>
      <w:spacing w:before="240" w:after="240" w:line="284" w:lineRule="exact"/>
      <w:outlineLvl w:val="2"/>
    </w:pPr>
    <w:rPr>
      <w:rFonts w:eastAsia="Times"/>
      <w:b/>
      <w:kern w:val="28"/>
      <w:sz w:val="22"/>
      <w:szCs w:val="22"/>
    </w:rPr>
  </w:style>
  <w:style w:type="paragraph" w:styleId="4">
    <w:name w:val="heading 4"/>
    <w:basedOn w:val="a"/>
    <w:next w:val="a"/>
    <w:link w:val="40"/>
    <w:qFormat/>
    <w:rsid w:val="002D50F9"/>
    <w:pPr>
      <w:keepNext/>
      <w:numPr>
        <w:ilvl w:val="3"/>
        <w:numId w:val="4"/>
      </w:numPr>
      <w:tabs>
        <w:tab w:val="left" w:pos="0"/>
        <w:tab w:val="left" w:pos="700"/>
      </w:tabs>
      <w:spacing w:before="120" w:after="120" w:line="284" w:lineRule="exact"/>
      <w:outlineLvl w:val="3"/>
    </w:pPr>
    <w:rPr>
      <w:rFonts w:eastAsia="Times"/>
      <w:b/>
      <w:kern w:val="28"/>
      <w:szCs w:val="22"/>
      <w:u w:val="single"/>
    </w:rPr>
  </w:style>
  <w:style w:type="paragraph" w:styleId="5">
    <w:name w:val="heading 5"/>
    <w:basedOn w:val="4"/>
    <w:next w:val="a"/>
    <w:link w:val="50"/>
    <w:qFormat/>
    <w:rsid w:val="002D50F9"/>
    <w:pPr>
      <w:numPr>
        <w:ilvl w:val="4"/>
      </w:numPr>
      <w:tabs>
        <w:tab w:val="clear" w:pos="700"/>
        <w:tab w:val="left" w:pos="697"/>
      </w:tabs>
      <w:outlineLvl w:val="4"/>
    </w:pPr>
    <w:rPr>
      <w:u w:val="none"/>
    </w:rPr>
  </w:style>
  <w:style w:type="paragraph" w:styleId="6">
    <w:name w:val="heading 6"/>
    <w:basedOn w:val="5"/>
    <w:next w:val="a"/>
    <w:link w:val="60"/>
    <w:qFormat/>
    <w:rsid w:val="002D50F9"/>
    <w:pPr>
      <w:numPr>
        <w:ilvl w:val="5"/>
      </w:numPr>
      <w:outlineLvl w:val="5"/>
    </w:pPr>
    <w:rPr>
      <w:b w:val="0"/>
      <w:i/>
    </w:rPr>
  </w:style>
  <w:style w:type="paragraph" w:styleId="7">
    <w:name w:val="heading 7"/>
    <w:basedOn w:val="a"/>
    <w:next w:val="a"/>
    <w:link w:val="70"/>
    <w:qFormat/>
    <w:rsid w:val="002D50F9"/>
    <w:pPr>
      <w:numPr>
        <w:ilvl w:val="6"/>
        <w:numId w:val="4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2D50F9"/>
    <w:pPr>
      <w:numPr>
        <w:ilvl w:val="7"/>
        <w:numId w:val="4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link w:val="90"/>
    <w:qFormat/>
    <w:rsid w:val="002D50F9"/>
    <w:pPr>
      <w:numPr>
        <w:ilvl w:val="8"/>
        <w:numId w:val="4"/>
      </w:numPr>
      <w:spacing w:before="240" w:after="60"/>
      <w:outlineLvl w:val="8"/>
    </w:pPr>
    <w:rPr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2D50F9"/>
    <w:pPr>
      <w:tabs>
        <w:tab w:val="center" w:pos="4536"/>
        <w:tab w:val="right" w:pos="9072"/>
      </w:tabs>
    </w:pPr>
  </w:style>
  <w:style w:type="paragraph" w:styleId="a5">
    <w:name w:val="footer"/>
    <w:basedOn w:val="a"/>
    <w:link w:val="a6"/>
    <w:uiPriority w:val="99"/>
    <w:rsid w:val="002D50F9"/>
    <w:pPr>
      <w:tabs>
        <w:tab w:val="center" w:pos="4320"/>
        <w:tab w:val="right" w:pos="8640"/>
      </w:tabs>
    </w:pPr>
    <w:rPr>
      <w:sz w:val="18"/>
    </w:rPr>
  </w:style>
  <w:style w:type="character" w:styleId="a7">
    <w:name w:val="page number"/>
    <w:basedOn w:val="a0"/>
    <w:rsid w:val="002D50F9"/>
    <w:rPr>
      <w:rFonts w:ascii="Arial" w:hAnsi="Arial"/>
    </w:rPr>
  </w:style>
  <w:style w:type="character" w:styleId="a8">
    <w:name w:val="Hyperlink"/>
    <w:basedOn w:val="a0"/>
    <w:uiPriority w:val="99"/>
    <w:rsid w:val="002D50F9"/>
    <w:rPr>
      <w:color w:val="0000FF"/>
      <w:u w:val="single"/>
    </w:rPr>
  </w:style>
  <w:style w:type="paragraph" w:customStyle="1" w:styleId="Instructions">
    <w:name w:val="Instructions"/>
    <w:basedOn w:val="a"/>
    <w:next w:val="a"/>
    <w:rsid w:val="002D50F9"/>
    <w:rPr>
      <w:color w:val="0000FF"/>
      <w:lang w:eastAsia="de-DE"/>
    </w:rPr>
  </w:style>
  <w:style w:type="paragraph" w:styleId="a9">
    <w:name w:val="Body Text Indent"/>
    <w:basedOn w:val="a"/>
    <w:rsid w:val="00195253"/>
    <w:pPr>
      <w:tabs>
        <w:tab w:val="num" w:pos="426"/>
      </w:tabs>
      <w:ind w:left="426" w:hanging="426"/>
    </w:pPr>
    <w:rPr>
      <w:lang w:val="en-US"/>
    </w:rPr>
  </w:style>
  <w:style w:type="character" w:styleId="aa">
    <w:name w:val="Strong"/>
    <w:basedOn w:val="a0"/>
    <w:qFormat/>
    <w:rsid w:val="002D50F9"/>
    <w:rPr>
      <w:b/>
      <w:bCs/>
    </w:rPr>
  </w:style>
  <w:style w:type="paragraph" w:customStyle="1" w:styleId="TabellenText">
    <w:name w:val="Tabellen Text"/>
    <w:rsid w:val="00195253"/>
    <w:rPr>
      <w:rFonts w:ascii="Arial" w:hAnsi="Arial"/>
      <w:color w:val="000000"/>
      <w:lang w:val="de-DE" w:eastAsia="de-DE"/>
    </w:rPr>
  </w:style>
  <w:style w:type="paragraph" w:styleId="TOC2">
    <w:name w:val="toc 2"/>
    <w:basedOn w:val="a"/>
    <w:next w:val="a"/>
    <w:autoRedefine/>
    <w:uiPriority w:val="39"/>
    <w:rsid w:val="002D50F9"/>
    <w:pPr>
      <w:tabs>
        <w:tab w:val="left" w:pos="7938"/>
      </w:tabs>
      <w:spacing w:before="60" w:after="60"/>
      <w:ind w:left="340"/>
    </w:pPr>
    <w:rPr>
      <w:rFonts w:eastAsia="Arial Unicode MS"/>
    </w:rPr>
  </w:style>
  <w:style w:type="paragraph" w:styleId="TOC1">
    <w:name w:val="toc 1"/>
    <w:basedOn w:val="a"/>
    <w:next w:val="a"/>
    <w:autoRedefine/>
    <w:uiPriority w:val="39"/>
    <w:rsid w:val="002D50F9"/>
    <w:pPr>
      <w:tabs>
        <w:tab w:val="left" w:pos="7938"/>
      </w:tabs>
      <w:spacing w:before="120"/>
    </w:pPr>
    <w:rPr>
      <w:b/>
      <w:caps/>
    </w:rPr>
  </w:style>
  <w:style w:type="paragraph" w:styleId="TOC3">
    <w:name w:val="toc 3"/>
    <w:basedOn w:val="a"/>
    <w:next w:val="a"/>
    <w:uiPriority w:val="39"/>
    <w:rsid w:val="002D50F9"/>
    <w:pPr>
      <w:tabs>
        <w:tab w:val="left" w:pos="7938"/>
      </w:tabs>
      <w:spacing w:after="0"/>
      <w:ind w:left="567"/>
    </w:pPr>
    <w:rPr>
      <w:sz w:val="22"/>
    </w:rPr>
  </w:style>
  <w:style w:type="paragraph" w:customStyle="1" w:styleId="DataDocument">
    <w:name w:val="Data Document"/>
    <w:basedOn w:val="a"/>
    <w:rsid w:val="00195253"/>
    <w:pPr>
      <w:spacing w:after="0"/>
    </w:pPr>
    <w:rPr>
      <w:rFonts w:ascii="Times New Roman" w:hAnsi="Times New Roman"/>
      <w:sz w:val="24"/>
      <w:lang w:val="en-GB"/>
    </w:rPr>
  </w:style>
  <w:style w:type="paragraph" w:customStyle="1" w:styleId="TableBody">
    <w:name w:val="Table Body"/>
    <w:rsid w:val="00195253"/>
    <w:rPr>
      <w:noProof/>
      <w:lang w:eastAsia="en-US"/>
    </w:rPr>
  </w:style>
  <w:style w:type="paragraph" w:customStyle="1" w:styleId="FrontPageInfo">
    <w:name w:val="Front Page Info"/>
    <w:basedOn w:val="a"/>
    <w:rsid w:val="00195253"/>
    <w:pPr>
      <w:tabs>
        <w:tab w:val="right" w:pos="5760"/>
        <w:tab w:val="left" w:pos="6480"/>
      </w:tabs>
      <w:spacing w:after="0"/>
      <w:jc w:val="both"/>
    </w:pPr>
    <w:rPr>
      <w:sz w:val="24"/>
      <w:lang w:val="en-US"/>
    </w:rPr>
  </w:style>
  <w:style w:type="paragraph" w:customStyle="1" w:styleId="logo">
    <w:name w:val="logo"/>
    <w:rsid w:val="00195253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spacing w:after="240" w:line="260" w:lineRule="exact"/>
    </w:pPr>
    <w:rPr>
      <w:rFonts w:ascii="Tms Rmn" w:hAnsi="Tms Rmn"/>
      <w:color w:val="000000"/>
      <w:lang w:eastAsia="en-US"/>
    </w:rPr>
  </w:style>
  <w:style w:type="paragraph" w:styleId="ab">
    <w:name w:val="Body Text"/>
    <w:aliases w:val="body text,bt,bio - Body Text,body tesx"/>
    <w:basedOn w:val="a"/>
    <w:autoRedefine/>
    <w:rsid w:val="00C3457A"/>
    <w:pPr>
      <w:spacing w:after="120"/>
    </w:pPr>
    <w:rPr>
      <w:lang w:val="en-US"/>
    </w:rPr>
  </w:style>
  <w:style w:type="paragraph" w:styleId="ac">
    <w:name w:val="caption"/>
    <w:basedOn w:val="a"/>
    <w:next w:val="a"/>
    <w:qFormat/>
    <w:rsid w:val="002D50F9"/>
    <w:rPr>
      <w:b/>
      <w:i/>
      <w:sz w:val="16"/>
    </w:rPr>
  </w:style>
  <w:style w:type="paragraph" w:customStyle="1" w:styleId="code">
    <w:name w:val="code"/>
    <w:basedOn w:val="a"/>
    <w:rsid w:val="002D50F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Lucida Console" w:hAnsi="Lucida Console"/>
      <w:sz w:val="16"/>
    </w:rPr>
  </w:style>
  <w:style w:type="paragraph" w:customStyle="1" w:styleId="TableHeading">
    <w:name w:val="Table Heading"/>
    <w:basedOn w:val="a"/>
    <w:autoRedefine/>
    <w:rsid w:val="002D50F9"/>
    <w:pPr>
      <w:keepLines/>
      <w:spacing w:before="120" w:beforeAutospacing="1" w:after="120" w:afterAutospacing="1"/>
    </w:pPr>
    <w:rPr>
      <w:rFonts w:ascii="Arial Gras" w:hAnsi="Arial Gras"/>
      <w:b/>
      <w:sz w:val="18"/>
      <w:lang w:val="en-US"/>
    </w:rPr>
  </w:style>
  <w:style w:type="character" w:styleId="ad">
    <w:name w:val="annotation reference"/>
    <w:basedOn w:val="a0"/>
    <w:uiPriority w:val="99"/>
    <w:semiHidden/>
    <w:rsid w:val="002D50F9"/>
    <w:rPr>
      <w:sz w:val="16"/>
    </w:rPr>
  </w:style>
  <w:style w:type="paragraph" w:styleId="ae">
    <w:name w:val="annotation text"/>
    <w:basedOn w:val="a"/>
    <w:link w:val="11"/>
    <w:uiPriority w:val="99"/>
    <w:semiHidden/>
    <w:rsid w:val="002D50F9"/>
    <w:pPr>
      <w:spacing w:after="120" w:line="240" w:lineRule="exact"/>
      <w:ind w:left="851"/>
    </w:pPr>
  </w:style>
  <w:style w:type="numbering" w:customStyle="1" w:styleId="StyleNumrosarial10">
    <w:name w:val="Style Numéros arial 10"/>
    <w:basedOn w:val="a2"/>
    <w:rsid w:val="002D50F9"/>
    <w:pPr>
      <w:numPr>
        <w:numId w:val="2"/>
      </w:numPr>
    </w:pPr>
  </w:style>
  <w:style w:type="paragraph" w:styleId="af">
    <w:name w:val="List Number"/>
    <w:basedOn w:val="a"/>
    <w:rsid w:val="00C3457A"/>
    <w:pPr>
      <w:spacing w:after="0"/>
      <w:jc w:val="both"/>
    </w:pPr>
    <w:rPr>
      <w:rFonts w:cs="Arial"/>
      <w:lang w:val="fr-FR" w:eastAsia="fr-FR"/>
    </w:rPr>
  </w:style>
  <w:style w:type="paragraph" w:styleId="af0">
    <w:name w:val="Balloon Text"/>
    <w:basedOn w:val="a"/>
    <w:link w:val="af1"/>
    <w:uiPriority w:val="99"/>
    <w:rsid w:val="001F193A"/>
    <w:pPr>
      <w:spacing w:after="0"/>
    </w:pPr>
    <w:rPr>
      <w:sz w:val="16"/>
      <w:szCs w:val="16"/>
    </w:rPr>
  </w:style>
  <w:style w:type="character" w:customStyle="1" w:styleId="af1">
    <w:name w:val="批注框文本 字符"/>
    <w:basedOn w:val="a0"/>
    <w:link w:val="af0"/>
    <w:uiPriority w:val="99"/>
    <w:rsid w:val="001F193A"/>
    <w:rPr>
      <w:rFonts w:ascii="Arial" w:hAnsi="Arial"/>
      <w:sz w:val="16"/>
      <w:szCs w:val="16"/>
      <w:lang w:val="de-DE" w:eastAsia="en-US"/>
    </w:rPr>
  </w:style>
  <w:style w:type="paragraph" w:styleId="af2">
    <w:name w:val="List"/>
    <w:basedOn w:val="a"/>
    <w:rsid w:val="002D50F9"/>
    <w:pPr>
      <w:keepNext/>
      <w:spacing w:after="0"/>
      <w:ind w:left="284" w:hanging="284"/>
    </w:pPr>
  </w:style>
  <w:style w:type="paragraph" w:customStyle="1" w:styleId="ListEnd">
    <w:name w:val="ListEnd"/>
    <w:basedOn w:val="af2"/>
    <w:next w:val="a"/>
    <w:rsid w:val="002D50F9"/>
    <w:pPr>
      <w:keepNext w:val="0"/>
      <w:spacing w:after="130"/>
    </w:pPr>
  </w:style>
  <w:style w:type="paragraph" w:styleId="TOC4">
    <w:name w:val="toc 4"/>
    <w:basedOn w:val="a"/>
    <w:next w:val="a"/>
    <w:autoRedefine/>
    <w:rsid w:val="002D50F9"/>
    <w:pPr>
      <w:tabs>
        <w:tab w:val="left" w:pos="7938"/>
      </w:tabs>
      <w:spacing w:after="0"/>
      <w:ind w:left="600"/>
    </w:pPr>
    <w:rPr>
      <w:sz w:val="18"/>
    </w:rPr>
  </w:style>
  <w:style w:type="paragraph" w:styleId="TOC5">
    <w:name w:val="toc 5"/>
    <w:basedOn w:val="a"/>
    <w:next w:val="a"/>
    <w:autoRedefine/>
    <w:rsid w:val="002D50F9"/>
    <w:pPr>
      <w:ind w:left="880"/>
    </w:pPr>
  </w:style>
  <w:style w:type="paragraph" w:styleId="TOC6">
    <w:name w:val="toc 6"/>
    <w:basedOn w:val="a"/>
    <w:next w:val="a"/>
    <w:autoRedefine/>
    <w:rsid w:val="002D50F9"/>
    <w:pPr>
      <w:ind w:left="1100"/>
    </w:pPr>
  </w:style>
  <w:style w:type="paragraph" w:styleId="TOC7">
    <w:name w:val="toc 7"/>
    <w:basedOn w:val="a"/>
    <w:next w:val="a"/>
    <w:autoRedefine/>
    <w:rsid w:val="002D50F9"/>
    <w:pPr>
      <w:ind w:left="1320"/>
    </w:pPr>
  </w:style>
  <w:style w:type="paragraph" w:styleId="TOC8">
    <w:name w:val="toc 8"/>
    <w:basedOn w:val="a"/>
    <w:next w:val="a"/>
    <w:autoRedefine/>
    <w:rsid w:val="002D50F9"/>
    <w:pPr>
      <w:ind w:left="1540"/>
    </w:pPr>
  </w:style>
  <w:style w:type="paragraph" w:styleId="TOC9">
    <w:name w:val="toc 9"/>
    <w:basedOn w:val="a"/>
    <w:next w:val="a"/>
    <w:autoRedefine/>
    <w:rsid w:val="002D50F9"/>
    <w:pPr>
      <w:ind w:left="1760"/>
    </w:pPr>
  </w:style>
  <w:style w:type="table" w:customStyle="1" w:styleId="TableBW">
    <w:name w:val="Table BW"/>
    <w:basedOn w:val="a1"/>
    <w:rsid w:val="002D50F9"/>
    <w:pPr>
      <w:spacing w:before="100" w:beforeAutospacing="1" w:after="100" w:afterAutospacing="1"/>
    </w:pPr>
    <w:rPr>
      <w:rFonts w:ascii="Arial" w:eastAsia="Times" w:hAnsi="Arial"/>
      <w:sz w:val="18"/>
      <w:szCs w:val="18"/>
    </w:rPr>
    <w:tblPr>
      <w:tblStyleRowBandSize w:val="1"/>
      <w:jc w:val="center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  <w:insideH w:val="single" w:sz="6" w:space="0" w:color="000000"/>
        <w:insideV w:val="single" w:sz="6" w:space="0" w:color="000000"/>
      </w:tblBorders>
    </w:tblPr>
    <w:trPr>
      <w:jc w:val="center"/>
    </w:trPr>
    <w:tblStylePr w:type="firstRow">
      <w:rPr>
        <w:rFonts w:ascii="Arial" w:eastAsia="Arial" w:hAnsi="Arial" w:cs="Arial"/>
        <w:b/>
      </w:rPr>
      <w:tblPr/>
      <w:trPr>
        <w:cantSplit/>
        <w:tblHeader/>
      </w:trPr>
      <w:tcPr>
        <w:tcBorders>
          <w:top w:val="single" w:sz="18" w:space="0" w:color="auto"/>
          <w:left w:val="single" w:sz="8" w:space="0" w:color="auto"/>
          <w:bottom w:val="single" w:sz="18" w:space="0" w:color="auto"/>
          <w:right w:val="single" w:sz="8" w:space="0" w:color="auto"/>
        </w:tcBorders>
      </w:tcPr>
    </w:tblStylePr>
    <w:tblStylePr w:type="firstCol">
      <w:rPr>
        <w:rFonts w:ascii="Arial" w:eastAsia="Arial" w:hAnsi="Arial" w:cs="Arial"/>
        <w:b w:val="0"/>
      </w:rPr>
      <w:tblPr/>
      <w:tcPr>
        <w:tc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nil"/>
          <w:insideV w:val="nil"/>
          <w:tl2br w:val="nil"/>
          <w:tr2bl w:val="nil"/>
        </w:tcBorders>
      </w:tcPr>
    </w:tblStylePr>
  </w:style>
  <w:style w:type="paragraph" w:customStyle="1" w:styleId="BulletIndent">
    <w:name w:val="Bullet Indent"/>
    <w:basedOn w:val="a"/>
    <w:link w:val="BulletIndentZchn"/>
    <w:autoRedefine/>
    <w:rsid w:val="002D50F9"/>
    <w:pPr>
      <w:numPr>
        <w:numId w:val="3"/>
      </w:numPr>
      <w:spacing w:before="120" w:after="120"/>
    </w:pPr>
  </w:style>
  <w:style w:type="table" w:customStyle="1" w:styleId="TableInforVertical">
    <w:name w:val="Table Infor Vertical"/>
    <w:basedOn w:val="TableInforColor"/>
    <w:rsid w:val="002D50F9"/>
    <w:rPr>
      <w:rFonts w:ascii="Arial" w:hAnsi="Arial"/>
    </w:rPr>
    <w:tblPr/>
    <w:tblStylePr w:type="firstRow">
      <w:pPr>
        <w:wordWrap/>
        <w:jc w:val="left"/>
      </w:pPr>
      <w:rPr>
        <w:rFonts w:ascii="Arial" w:hAnsi="Arial"/>
        <w:b w:val="0"/>
        <w:i w:val="0"/>
        <w:caps w:val="0"/>
        <w:smallCaps w:val="0"/>
        <w:strike w:val="0"/>
        <w:dstrike w:val="0"/>
        <w:vanish w:val="0"/>
        <w:color w:val="auto"/>
        <w:sz w:val="18"/>
        <w:u w:color="FFFFFF"/>
        <w:vertAlign w:val="baseline"/>
      </w:rPr>
      <w:tblPr/>
      <w:trPr>
        <w:tblHeader/>
      </w:trPr>
      <w:tcPr>
        <w:tcBorders>
          <w:top w:val="single" w:sz="4" w:space="0" w:color="FFFFFF"/>
          <w:left w:val="single" w:sz="4" w:space="0" w:color="FFFFFF"/>
          <w:bottom w:val="nil"/>
          <w:right w:val="single" w:sz="4" w:space="0" w:color="FFFFFF"/>
          <w:insideH w:val="nil"/>
          <w:insideV w:val="single" w:sz="4" w:space="0" w:color="FFFFFF"/>
          <w:tl2br w:val="nil"/>
          <w:tr2bl w:val="nil"/>
        </w:tcBorders>
        <w:shd w:val="clear" w:color="auto" w:fill="C0C0C0"/>
        <w:vAlign w:val="center"/>
      </w:tcPr>
    </w:tblStylePr>
    <w:tblStylePr w:type="firstCol">
      <w:rPr>
        <w:rFonts w:ascii="Arial" w:hAnsi="Arial"/>
        <w:b/>
        <w:caps w:val="0"/>
        <w:smallCaps w:val="0"/>
        <w:strike w:val="0"/>
        <w:dstrike w:val="0"/>
        <w:vanish w:val="0"/>
        <w:color w:val="auto"/>
        <w:sz w:val="18"/>
        <w:vertAlign w:val="baseline"/>
      </w:rPr>
      <w:tblPr/>
      <w:tcPr>
        <w:shd w:val="clear" w:color="auto" w:fill="B5111B"/>
      </w:tcPr>
    </w:tblStylePr>
    <w:tblStylePr w:type="band1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DDDDDD"/>
      </w:tcPr>
    </w:tblStylePr>
    <w:tblStylePr w:type="band2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C0C0C0"/>
      </w:tcPr>
    </w:tblStylePr>
    <w:tblStylePr w:type="nwCell"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auto"/>
        <w:sz w:val="18"/>
        <w:vertAlign w:val="baseline"/>
      </w:rPr>
      <w:tblPr/>
      <w:tcPr>
        <w:shd w:val="clear" w:color="auto" w:fill="B5111B"/>
      </w:tcPr>
    </w:tblStylePr>
  </w:style>
  <w:style w:type="table" w:styleId="af3">
    <w:name w:val="Table Grid"/>
    <w:basedOn w:val="a1"/>
    <w:uiPriority w:val="59"/>
    <w:rsid w:val="002D50F9"/>
    <w:pPr>
      <w:tabs>
        <w:tab w:val="left" w:pos="0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2268"/>
      </w:tabs>
      <w:spacing w:after="13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InforColor">
    <w:name w:val="Table Infor Color"/>
    <w:basedOn w:val="a1"/>
    <w:rsid w:val="002D50F9"/>
    <w:pPr>
      <w:spacing w:before="100" w:beforeAutospacing="1" w:after="100" w:afterAutospacing="1"/>
    </w:pPr>
    <w:rPr>
      <w:rFonts w:ascii="Arial (W1)" w:hAnsi="Arial (W1)"/>
      <w:sz w:val="18"/>
    </w:rPr>
    <w:tblPr>
      <w:tblStyleRowBandSize w:val="1"/>
      <w:tblInd w:w="108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left w:w="115" w:type="dxa"/>
        <w:right w:w="115" w:type="dxa"/>
      </w:tblCellMar>
    </w:tblPr>
    <w:tblStylePr w:type="firstRow">
      <w:pPr>
        <w:wordWrap/>
        <w:jc w:val="left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auto"/>
        <w:sz w:val="18"/>
        <w:u w:color="FFFFFF"/>
        <w:vertAlign w:val="baseline"/>
      </w:rPr>
      <w:tblPr/>
      <w:trPr>
        <w:tblHeader/>
      </w:trPr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B5111B"/>
        <w:vAlign w:val="center"/>
      </w:tcPr>
    </w:tblStylePr>
    <w:tblStylePr w:type="band1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DDDDDD"/>
      </w:tcPr>
    </w:tblStylePr>
    <w:tblStylePr w:type="band2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C0C0C0"/>
      </w:tcPr>
    </w:tblStylePr>
  </w:style>
  <w:style w:type="paragraph" w:styleId="af4">
    <w:name w:val="Document Map"/>
    <w:basedOn w:val="a"/>
    <w:link w:val="af5"/>
    <w:uiPriority w:val="99"/>
    <w:semiHidden/>
    <w:rsid w:val="002D50F9"/>
    <w:pPr>
      <w:shd w:val="clear" w:color="auto" w:fill="000080"/>
    </w:pPr>
    <w:rPr>
      <w:rFonts w:ascii="Tahoma" w:hAnsi="Tahoma" w:cs="Tahoma"/>
    </w:rPr>
  </w:style>
  <w:style w:type="numbering" w:customStyle="1" w:styleId="Bullets">
    <w:name w:val="Bullets"/>
    <w:basedOn w:val="a2"/>
    <w:rsid w:val="002D50F9"/>
    <w:pPr>
      <w:numPr>
        <w:numId w:val="1"/>
      </w:numPr>
    </w:pPr>
  </w:style>
  <w:style w:type="character" w:customStyle="1" w:styleId="InforCoverHeader">
    <w:name w:val="Infor Cover Header"/>
    <w:rsid w:val="002D50F9"/>
    <w:rPr>
      <w:rFonts w:ascii="Arial" w:hAnsi="Arial"/>
      <w:color w:val="A10019"/>
      <w:sz w:val="52"/>
      <w:szCs w:val="24"/>
    </w:rPr>
  </w:style>
  <w:style w:type="character" w:customStyle="1" w:styleId="InforHeadline">
    <w:name w:val="Infor Headline"/>
    <w:rsid w:val="002D50F9"/>
    <w:rPr>
      <w:rFonts w:ascii="Arial Narrow" w:hAnsi="Arial Narrow"/>
      <w:b/>
      <w:color w:val="000000"/>
      <w:sz w:val="28"/>
      <w:szCs w:val="24"/>
    </w:rPr>
  </w:style>
  <w:style w:type="character" w:customStyle="1" w:styleId="InforCoverSub-Headline">
    <w:name w:val="Infor Cover Sub-Headline"/>
    <w:rsid w:val="002D50F9"/>
    <w:rPr>
      <w:rFonts w:ascii="Arial" w:hAnsi="Arial"/>
      <w:color w:val="auto"/>
      <w:sz w:val="36"/>
      <w:szCs w:val="36"/>
    </w:rPr>
  </w:style>
  <w:style w:type="paragraph" w:styleId="af6">
    <w:name w:val="List Paragraph"/>
    <w:basedOn w:val="a"/>
    <w:uiPriority w:val="34"/>
    <w:qFormat/>
    <w:rsid w:val="00195F2F"/>
    <w:pPr>
      <w:ind w:firstLineChars="200" w:firstLine="420"/>
    </w:pPr>
  </w:style>
  <w:style w:type="character" w:customStyle="1" w:styleId="a4">
    <w:name w:val="页眉 字符"/>
    <w:link w:val="a3"/>
    <w:uiPriority w:val="99"/>
    <w:rsid w:val="000F2030"/>
    <w:rPr>
      <w:rFonts w:ascii="Arial" w:hAnsi="Arial"/>
      <w:lang w:val="de-DE" w:eastAsia="en-US"/>
    </w:rPr>
  </w:style>
  <w:style w:type="paragraph" w:customStyle="1" w:styleId="Default">
    <w:name w:val="Default"/>
    <w:rsid w:val="005D2CB6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6">
    <w:name w:val="页脚 字符"/>
    <w:basedOn w:val="a0"/>
    <w:link w:val="a5"/>
    <w:uiPriority w:val="99"/>
    <w:rsid w:val="00F808FF"/>
    <w:rPr>
      <w:rFonts w:ascii="Arial" w:hAnsi="Arial"/>
      <w:sz w:val="18"/>
      <w:lang w:val="de-DE" w:eastAsia="en-US"/>
    </w:rPr>
  </w:style>
  <w:style w:type="paragraph" w:styleId="31">
    <w:name w:val="List 3"/>
    <w:basedOn w:val="a"/>
    <w:unhideWhenUsed/>
    <w:rsid w:val="00A36451"/>
    <w:pPr>
      <w:ind w:leftChars="400" w:left="100" w:hangingChars="200" w:hanging="200"/>
      <w:contextualSpacing/>
    </w:pPr>
  </w:style>
  <w:style w:type="paragraph" w:styleId="af7">
    <w:name w:val="No Spacing"/>
    <w:uiPriority w:val="1"/>
    <w:qFormat/>
    <w:rsid w:val="00A36451"/>
    <w:rPr>
      <w:rFonts w:eastAsia="宋体"/>
    </w:rPr>
  </w:style>
  <w:style w:type="character" w:customStyle="1" w:styleId="epnylabel1">
    <w:name w:val="epnylabel1"/>
    <w:rsid w:val="00A36451"/>
    <w:rPr>
      <w:rFonts w:ascii="Arial" w:hAnsi="Arial" w:cs="Arial" w:hint="default"/>
      <w:color w:val="555555"/>
      <w:sz w:val="17"/>
      <w:szCs w:val="17"/>
    </w:rPr>
  </w:style>
  <w:style w:type="character" w:customStyle="1" w:styleId="10">
    <w:name w:val="标题 1 字符"/>
    <w:link w:val="1"/>
    <w:rsid w:val="00A36451"/>
    <w:rPr>
      <w:rFonts w:ascii="Arial" w:eastAsia="Times" w:hAnsi="Arial"/>
      <w:b/>
      <w:kern w:val="32"/>
      <w:sz w:val="28"/>
      <w:szCs w:val="28"/>
      <w:lang w:val="de-DE" w:eastAsia="en-US"/>
    </w:rPr>
  </w:style>
  <w:style w:type="character" w:customStyle="1" w:styleId="20">
    <w:name w:val="标题 2 字符"/>
    <w:aliases w:val="第一节 标题 2 字符"/>
    <w:link w:val="2"/>
    <w:rsid w:val="00A36451"/>
    <w:rPr>
      <w:rFonts w:ascii="宋体" w:eastAsia="宋体" w:hAnsi="宋体" w:cs="宋体"/>
      <w:b/>
      <w:noProof/>
      <w:sz w:val="22"/>
      <w:szCs w:val="22"/>
    </w:rPr>
  </w:style>
  <w:style w:type="character" w:customStyle="1" w:styleId="30">
    <w:name w:val="标题 3 字符"/>
    <w:link w:val="3"/>
    <w:rsid w:val="00A36451"/>
    <w:rPr>
      <w:rFonts w:ascii="Arial" w:eastAsia="Times" w:hAnsi="Arial"/>
      <w:b/>
      <w:kern w:val="28"/>
      <w:sz w:val="22"/>
      <w:szCs w:val="22"/>
      <w:lang w:val="de-DE" w:eastAsia="en-US"/>
    </w:rPr>
  </w:style>
  <w:style w:type="character" w:customStyle="1" w:styleId="40">
    <w:name w:val="标题 4 字符"/>
    <w:link w:val="4"/>
    <w:rsid w:val="00A36451"/>
    <w:rPr>
      <w:rFonts w:ascii="Arial" w:eastAsia="Times" w:hAnsi="Arial"/>
      <w:b/>
      <w:kern w:val="28"/>
      <w:szCs w:val="22"/>
      <w:u w:val="single"/>
      <w:lang w:val="de-DE" w:eastAsia="en-US"/>
    </w:rPr>
  </w:style>
  <w:style w:type="character" w:customStyle="1" w:styleId="50">
    <w:name w:val="标题 5 字符"/>
    <w:link w:val="5"/>
    <w:rsid w:val="00A36451"/>
    <w:rPr>
      <w:rFonts w:ascii="Arial" w:eastAsia="Times" w:hAnsi="Arial"/>
      <w:b/>
      <w:kern w:val="28"/>
      <w:szCs w:val="22"/>
      <w:lang w:val="de-DE" w:eastAsia="en-US"/>
    </w:rPr>
  </w:style>
  <w:style w:type="character" w:customStyle="1" w:styleId="60">
    <w:name w:val="标题 6 字符"/>
    <w:link w:val="6"/>
    <w:rsid w:val="00A36451"/>
    <w:rPr>
      <w:rFonts w:ascii="Arial" w:eastAsia="Times" w:hAnsi="Arial"/>
      <w:i/>
      <w:kern w:val="28"/>
      <w:szCs w:val="22"/>
      <w:lang w:val="de-DE" w:eastAsia="en-US"/>
    </w:rPr>
  </w:style>
  <w:style w:type="character" w:customStyle="1" w:styleId="70">
    <w:name w:val="标题 7 字符"/>
    <w:link w:val="7"/>
    <w:rsid w:val="00A36451"/>
    <w:rPr>
      <w:rFonts w:ascii="Arial" w:hAnsi="Arial"/>
      <w:lang w:val="de-DE" w:eastAsia="en-US"/>
    </w:rPr>
  </w:style>
  <w:style w:type="character" w:customStyle="1" w:styleId="80">
    <w:name w:val="标题 8 字符"/>
    <w:link w:val="8"/>
    <w:rsid w:val="00A36451"/>
    <w:rPr>
      <w:rFonts w:ascii="Arial" w:hAnsi="Arial"/>
      <w:i/>
      <w:lang w:val="de-DE" w:eastAsia="en-US"/>
    </w:rPr>
  </w:style>
  <w:style w:type="character" w:customStyle="1" w:styleId="90">
    <w:name w:val="标题 9 字符"/>
    <w:link w:val="9"/>
    <w:rsid w:val="00A36451"/>
    <w:rPr>
      <w:rFonts w:ascii="Arial" w:hAnsi="Arial"/>
      <w:i/>
      <w:sz w:val="18"/>
      <w:lang w:val="de-DE" w:eastAsia="en-US"/>
    </w:rPr>
  </w:style>
  <w:style w:type="character" w:customStyle="1" w:styleId="af5">
    <w:name w:val="文档结构图 字符"/>
    <w:link w:val="af4"/>
    <w:uiPriority w:val="99"/>
    <w:semiHidden/>
    <w:rsid w:val="00A36451"/>
    <w:rPr>
      <w:rFonts w:ascii="Tahoma" w:hAnsi="Tahoma" w:cs="Tahoma"/>
      <w:shd w:val="clear" w:color="auto" w:fill="000080"/>
      <w:lang w:val="de-DE" w:eastAsia="en-US"/>
    </w:rPr>
  </w:style>
  <w:style w:type="character" w:customStyle="1" w:styleId="12">
    <w:name w:val="页码1"/>
    <w:basedOn w:val="a0"/>
    <w:rsid w:val="00A36451"/>
  </w:style>
  <w:style w:type="character" w:customStyle="1" w:styleId="BNNormalIndentBlueChar">
    <w:name w:val="BN Normal Indent Blue Char"/>
    <w:link w:val="BNNormalIndentBlue"/>
    <w:rsid w:val="00A36451"/>
    <w:rPr>
      <w:rFonts w:ascii="宋体" w:hAnsi="宋体"/>
      <w:b/>
      <w:i/>
      <w:color w:val="000080"/>
      <w:sz w:val="24"/>
      <w:szCs w:val="24"/>
    </w:rPr>
  </w:style>
  <w:style w:type="character" w:customStyle="1" w:styleId="BNHead1NumberChar">
    <w:name w:val="BN Head 1+Number Char"/>
    <w:link w:val="BNHead1Number"/>
    <w:rsid w:val="00A36451"/>
    <w:rPr>
      <w:rFonts w:ascii="Arial" w:hAnsi="Arial"/>
      <w:b/>
      <w:bCs/>
      <w:color w:val="333399"/>
      <w:sz w:val="32"/>
      <w:szCs w:val="32"/>
      <w:lang w:val="x-none" w:eastAsia="x-none"/>
    </w:rPr>
  </w:style>
  <w:style w:type="character" w:customStyle="1" w:styleId="BNHead2NumberChar">
    <w:name w:val="BN Head 2+Number Char"/>
    <w:link w:val="BNHead2Number"/>
    <w:rsid w:val="00A36451"/>
    <w:rPr>
      <w:rFonts w:ascii="Arial" w:hAnsi="Arial"/>
      <w:b/>
      <w:bCs/>
      <w:color w:val="333399"/>
      <w:sz w:val="28"/>
      <w:szCs w:val="32"/>
    </w:rPr>
  </w:style>
  <w:style w:type="character" w:customStyle="1" w:styleId="BNNormalIndentBulletChar">
    <w:name w:val="BN Normal Indent Bullet Char"/>
    <w:link w:val="BNNormalIndentBullet"/>
    <w:rsid w:val="00A36451"/>
    <w:rPr>
      <w:rFonts w:ascii="Arial" w:hAnsi="Arial"/>
    </w:rPr>
  </w:style>
  <w:style w:type="character" w:customStyle="1" w:styleId="BNNormalIndentBullet3Char">
    <w:name w:val="BN Normal Indent Bullet3 Char"/>
    <w:link w:val="BNNormalIndentBullet3"/>
    <w:rsid w:val="00A36451"/>
    <w:rPr>
      <w:rFonts w:ascii="Arial" w:hAnsi="Arial"/>
    </w:rPr>
  </w:style>
  <w:style w:type="character" w:customStyle="1" w:styleId="BNNormalIndentChar">
    <w:name w:val="BN Normal Indent Char"/>
    <w:link w:val="BNNormalIndent"/>
    <w:rsid w:val="00A36451"/>
    <w:rPr>
      <w:rFonts w:ascii="Arial" w:hAnsi="Arial"/>
    </w:rPr>
  </w:style>
  <w:style w:type="character" w:customStyle="1" w:styleId="epnycheckboxoption1">
    <w:name w:val="epnycheckboxoption1"/>
    <w:rsid w:val="00A36451"/>
    <w:rPr>
      <w:rFonts w:ascii="Verdana" w:hAnsi="Verdana" w:hint="default"/>
      <w:sz w:val="14"/>
      <w:szCs w:val="14"/>
    </w:rPr>
  </w:style>
  <w:style w:type="character" w:customStyle="1" w:styleId="13">
    <w:name w:val="批注引用1"/>
    <w:rsid w:val="00A36451"/>
    <w:rPr>
      <w:sz w:val="16"/>
      <w:szCs w:val="16"/>
    </w:rPr>
  </w:style>
  <w:style w:type="character" w:customStyle="1" w:styleId="Char">
    <w:name w:val="页脚 Char"/>
    <w:basedOn w:val="a0"/>
    <w:link w:val="14"/>
    <w:rsid w:val="00A36451"/>
  </w:style>
  <w:style w:type="character" w:customStyle="1" w:styleId="BulletIndentZchn">
    <w:name w:val="Bullet Indent Zchn"/>
    <w:link w:val="BulletIndent"/>
    <w:rsid w:val="00A36451"/>
    <w:rPr>
      <w:rFonts w:ascii="Arial" w:hAnsi="Arial"/>
      <w:lang w:val="de-DE" w:eastAsia="en-US"/>
    </w:rPr>
  </w:style>
  <w:style w:type="paragraph" w:customStyle="1" w:styleId="Screen-NoBorder">
    <w:name w:val="Screen - No Border"/>
    <w:basedOn w:val="a"/>
    <w:next w:val="ac"/>
    <w:rsid w:val="00A36451"/>
    <w:pPr>
      <w:keepNext/>
      <w:keepLines/>
      <w:spacing w:before="130"/>
    </w:pPr>
    <w:rPr>
      <w:rFonts w:eastAsia="宋体" w:cs="Arial"/>
      <w:snapToGrid w:val="0"/>
      <w:sz w:val="18"/>
      <w:szCs w:val="18"/>
      <w:lang w:val="en-US" w:eastAsia="zh-CN"/>
    </w:rPr>
  </w:style>
  <w:style w:type="paragraph" w:customStyle="1" w:styleId="BNHead1Number">
    <w:name w:val="BN Head 1+Number"/>
    <w:basedOn w:val="a"/>
    <w:next w:val="a"/>
    <w:link w:val="BNHead1NumberChar"/>
    <w:rsid w:val="00A36451"/>
    <w:pPr>
      <w:keepNext/>
      <w:numPr>
        <w:numId w:val="7"/>
      </w:numPr>
      <w:tabs>
        <w:tab w:val="left" w:pos="360"/>
      </w:tabs>
      <w:spacing w:before="240" w:after="120"/>
      <w:ind w:right="-691"/>
      <w:outlineLvl w:val="0"/>
    </w:pPr>
    <w:rPr>
      <w:b/>
      <w:bCs/>
      <w:color w:val="333399"/>
      <w:sz w:val="32"/>
      <w:szCs w:val="32"/>
      <w:lang w:val="x-none" w:eastAsia="x-none"/>
    </w:rPr>
  </w:style>
  <w:style w:type="paragraph" w:customStyle="1" w:styleId="BNNormalIndentBullet">
    <w:name w:val="BN Normal Indent Bullet"/>
    <w:basedOn w:val="a"/>
    <w:link w:val="BNNormalIndentBulletChar"/>
    <w:rsid w:val="00A36451"/>
    <w:pPr>
      <w:tabs>
        <w:tab w:val="left" w:pos="5940"/>
      </w:tabs>
      <w:spacing w:before="120" w:after="120"/>
      <w:ind w:left="5940" w:right="-601" w:hanging="360"/>
      <w:jc w:val="both"/>
    </w:pPr>
    <w:rPr>
      <w:lang w:val="en-US" w:eastAsia="zh-CN"/>
    </w:rPr>
  </w:style>
  <w:style w:type="paragraph" w:customStyle="1" w:styleId="CharCharChar">
    <w:name w:val="Char Char Char"/>
    <w:basedOn w:val="a"/>
    <w:rsid w:val="00A36451"/>
    <w:pPr>
      <w:spacing w:after="160" w:line="240" w:lineRule="exact"/>
    </w:pPr>
    <w:rPr>
      <w:rFonts w:ascii="Verdana" w:eastAsia="Times New Roman" w:hAnsi="Verdana" w:cs="Angsana New"/>
      <w:lang w:val="en-US"/>
    </w:rPr>
  </w:style>
  <w:style w:type="paragraph" w:customStyle="1" w:styleId="BalloonText1">
    <w:name w:val="Balloon Text1"/>
    <w:basedOn w:val="a"/>
    <w:rsid w:val="00A36451"/>
    <w:pPr>
      <w:spacing w:after="0"/>
    </w:pPr>
    <w:rPr>
      <w:rFonts w:ascii="Tahoma" w:eastAsia="宋体" w:hAnsi="Tahoma" w:cs="Tahoma"/>
      <w:sz w:val="16"/>
      <w:szCs w:val="16"/>
      <w:lang w:val="en-US" w:eastAsia="zh-CN"/>
    </w:rPr>
  </w:style>
  <w:style w:type="paragraph" w:customStyle="1" w:styleId="BNNormalIndentBullet3">
    <w:name w:val="BN Normal Indent Bullet3"/>
    <w:basedOn w:val="a"/>
    <w:link w:val="BNNormalIndentBullet3Char"/>
    <w:rsid w:val="00A36451"/>
    <w:pPr>
      <w:spacing w:before="60" w:after="60"/>
      <w:ind w:right="-601"/>
      <w:jc w:val="both"/>
    </w:pPr>
    <w:rPr>
      <w:lang w:val="en-US" w:eastAsia="zh-CN"/>
    </w:rPr>
  </w:style>
  <w:style w:type="paragraph" w:customStyle="1" w:styleId="NormalWeb1">
    <w:name w:val="Normal (Web)1"/>
    <w:basedOn w:val="a"/>
    <w:rsid w:val="00A36451"/>
    <w:pPr>
      <w:spacing w:after="240"/>
    </w:pPr>
    <w:rPr>
      <w:rFonts w:ascii="Times New Roman" w:eastAsia="宋体" w:hAnsi="Times New Roman"/>
      <w:sz w:val="24"/>
      <w:szCs w:val="24"/>
      <w:lang w:val="en-US" w:eastAsia="zh-CN"/>
    </w:rPr>
  </w:style>
  <w:style w:type="paragraph" w:customStyle="1" w:styleId="BNHead3Number">
    <w:name w:val="BN Head 3+Number"/>
    <w:basedOn w:val="BNHead2Number"/>
    <w:next w:val="a"/>
    <w:rsid w:val="00A36451"/>
    <w:pPr>
      <w:spacing w:before="0" w:after="0"/>
      <w:ind w:left="0" w:right="0" w:firstLine="0"/>
    </w:pPr>
    <w:rPr>
      <w:rFonts w:ascii="宋体" w:hAnsi="宋体" w:cs="Arial"/>
      <w:b w:val="0"/>
      <w:color w:val="auto"/>
      <w:sz w:val="18"/>
      <w:szCs w:val="18"/>
    </w:rPr>
  </w:style>
  <w:style w:type="paragraph" w:customStyle="1" w:styleId="BNNormalIndent">
    <w:name w:val="BN Normal Indent"/>
    <w:basedOn w:val="a"/>
    <w:link w:val="BNNormalIndentChar"/>
    <w:rsid w:val="00A36451"/>
    <w:pPr>
      <w:spacing w:before="120" w:after="120"/>
      <w:ind w:left="720" w:right="-601"/>
      <w:jc w:val="both"/>
    </w:pPr>
    <w:rPr>
      <w:lang w:val="en-US" w:eastAsia="zh-CN"/>
    </w:rPr>
  </w:style>
  <w:style w:type="paragraph" w:customStyle="1" w:styleId="CharChar">
    <w:name w:val="Char Char"/>
    <w:basedOn w:val="a"/>
    <w:rsid w:val="00A36451"/>
    <w:pPr>
      <w:spacing w:after="160" w:line="240" w:lineRule="exact"/>
    </w:pPr>
    <w:rPr>
      <w:rFonts w:ascii="Verdana" w:eastAsia="Times New Roman" w:hAnsi="Verdana" w:cs="Angsana New"/>
      <w:lang w:val="en-US"/>
    </w:rPr>
  </w:style>
  <w:style w:type="paragraph" w:customStyle="1" w:styleId="15">
    <w:name w:val="批注文字1"/>
    <w:basedOn w:val="a"/>
    <w:rsid w:val="00A36451"/>
    <w:pPr>
      <w:spacing w:after="0"/>
    </w:pPr>
    <w:rPr>
      <w:rFonts w:ascii="Times New Roman" w:eastAsia="宋体" w:hAnsi="Times New Roman"/>
      <w:lang w:val="en-US" w:eastAsia="zh-CN"/>
    </w:rPr>
  </w:style>
  <w:style w:type="paragraph" w:customStyle="1" w:styleId="16">
    <w:name w:val="批注主题1"/>
    <w:basedOn w:val="15"/>
    <w:next w:val="15"/>
    <w:rsid w:val="00A36451"/>
  </w:style>
  <w:style w:type="paragraph" w:customStyle="1" w:styleId="Revision1">
    <w:name w:val="Revision1"/>
    <w:rsid w:val="00A36451"/>
    <w:rPr>
      <w:rFonts w:eastAsia="宋体"/>
    </w:rPr>
  </w:style>
  <w:style w:type="paragraph" w:customStyle="1" w:styleId="NoSpacing1">
    <w:name w:val="No Spacing1"/>
    <w:rsid w:val="00A36451"/>
    <w:rPr>
      <w:rFonts w:eastAsia="宋体"/>
    </w:rPr>
  </w:style>
  <w:style w:type="paragraph" w:customStyle="1" w:styleId="ListParagraph1">
    <w:name w:val="List Paragraph1"/>
    <w:basedOn w:val="a"/>
    <w:rsid w:val="00A36451"/>
    <w:pPr>
      <w:spacing w:after="0"/>
      <w:ind w:firstLine="420"/>
    </w:pPr>
    <w:rPr>
      <w:rFonts w:ascii="Times New Roman" w:eastAsia="宋体" w:hAnsi="Times New Roman"/>
      <w:lang w:val="en-US" w:eastAsia="zh-CN"/>
    </w:rPr>
  </w:style>
  <w:style w:type="paragraph" w:customStyle="1" w:styleId="ListContinue21">
    <w:name w:val="List Continue 21"/>
    <w:basedOn w:val="a"/>
    <w:rsid w:val="00A36451"/>
    <w:pPr>
      <w:spacing w:after="120"/>
      <w:ind w:left="720"/>
    </w:pPr>
    <w:rPr>
      <w:rFonts w:ascii="Times New Roman" w:eastAsia="宋体" w:hAnsi="Times New Roman"/>
      <w:lang w:val="en-US" w:eastAsia="zh-CN"/>
    </w:rPr>
  </w:style>
  <w:style w:type="paragraph" w:customStyle="1" w:styleId="ListContinue31">
    <w:name w:val="List Continue 31"/>
    <w:basedOn w:val="a"/>
    <w:rsid w:val="00A36451"/>
    <w:pPr>
      <w:spacing w:after="120"/>
      <w:ind w:left="1080"/>
    </w:pPr>
    <w:rPr>
      <w:rFonts w:ascii="Times New Roman" w:eastAsia="宋体" w:hAnsi="Times New Roman"/>
      <w:lang w:val="en-US" w:eastAsia="zh-CN"/>
    </w:rPr>
  </w:style>
  <w:style w:type="paragraph" w:customStyle="1" w:styleId="ListContinue41">
    <w:name w:val="List Continue 41"/>
    <w:basedOn w:val="a"/>
    <w:rsid w:val="00A36451"/>
    <w:pPr>
      <w:spacing w:after="120"/>
      <w:ind w:left="1440"/>
    </w:pPr>
    <w:rPr>
      <w:rFonts w:ascii="Times New Roman" w:eastAsia="宋体" w:hAnsi="Times New Roman"/>
      <w:lang w:val="en-US" w:eastAsia="zh-CN"/>
    </w:rPr>
  </w:style>
  <w:style w:type="paragraph" w:customStyle="1" w:styleId="BodyText1">
    <w:name w:val="Body Text1"/>
    <w:basedOn w:val="a"/>
    <w:rsid w:val="00A36451"/>
    <w:pPr>
      <w:spacing w:after="120"/>
    </w:pPr>
    <w:rPr>
      <w:rFonts w:ascii="Times New Roman" w:eastAsia="宋体" w:hAnsi="Times New Roman"/>
      <w:lang w:val="en-US" w:eastAsia="zh-CN"/>
    </w:rPr>
  </w:style>
  <w:style w:type="paragraph" w:customStyle="1" w:styleId="BodyTextIndent1">
    <w:name w:val="Body Text Indent1"/>
    <w:basedOn w:val="a"/>
    <w:rsid w:val="00A36451"/>
    <w:pPr>
      <w:spacing w:after="120"/>
      <w:ind w:left="360"/>
    </w:pPr>
    <w:rPr>
      <w:rFonts w:ascii="Times New Roman" w:eastAsia="宋体" w:hAnsi="Times New Roman"/>
      <w:lang w:val="en-US" w:eastAsia="zh-CN"/>
    </w:rPr>
  </w:style>
  <w:style w:type="paragraph" w:customStyle="1" w:styleId="BodyText31">
    <w:name w:val="Body Text 31"/>
    <w:basedOn w:val="BodyTextIndent1"/>
    <w:rsid w:val="00A36451"/>
  </w:style>
  <w:style w:type="paragraph" w:customStyle="1" w:styleId="BodyTextIndent21">
    <w:name w:val="Body Text Indent 21"/>
    <w:basedOn w:val="a"/>
    <w:rsid w:val="00A36451"/>
    <w:pPr>
      <w:spacing w:after="0"/>
      <w:ind w:left="720"/>
    </w:pPr>
    <w:rPr>
      <w:rFonts w:ascii="Times New Roman" w:eastAsia="宋体" w:hAnsi="Times New Roman"/>
      <w:snapToGrid w:val="0"/>
      <w:color w:val="000000"/>
      <w:lang w:val="en-US"/>
    </w:rPr>
  </w:style>
  <w:style w:type="paragraph" w:customStyle="1" w:styleId="BodyTextIndent31">
    <w:name w:val="Body Text Indent 31"/>
    <w:basedOn w:val="a"/>
    <w:rsid w:val="00A36451"/>
    <w:pPr>
      <w:spacing w:after="0"/>
      <w:ind w:left="720"/>
    </w:pPr>
    <w:rPr>
      <w:rFonts w:ascii="Times New Roman" w:eastAsia="宋体" w:hAnsi="Times New Roman"/>
      <w:color w:val="FF0000"/>
      <w:lang w:val="en-US" w:eastAsia="zh-CN"/>
    </w:rPr>
  </w:style>
  <w:style w:type="paragraph" w:customStyle="1" w:styleId="BlockText1">
    <w:name w:val="Block Text1"/>
    <w:basedOn w:val="a"/>
    <w:rsid w:val="00A36451"/>
    <w:pPr>
      <w:spacing w:after="120" w:line="240" w:lineRule="atLeast"/>
      <w:ind w:left="720" w:right="1440"/>
    </w:pPr>
    <w:rPr>
      <w:rFonts w:ascii="Times New Roman" w:eastAsia="宋体" w:hAnsi="Times New Roman"/>
      <w:color w:val="000000"/>
      <w:lang w:val="en-US" w:eastAsia="zh-CN"/>
    </w:rPr>
  </w:style>
  <w:style w:type="paragraph" w:customStyle="1" w:styleId="DocumentMap1">
    <w:name w:val="Document Map1"/>
    <w:basedOn w:val="a"/>
    <w:rsid w:val="00A36451"/>
    <w:pPr>
      <w:shd w:val="clear" w:color="auto" w:fill="000080"/>
      <w:spacing w:after="0"/>
    </w:pPr>
    <w:rPr>
      <w:rFonts w:ascii="Tahoma" w:eastAsia="宋体" w:hAnsi="Tahoma"/>
      <w:lang w:val="en-US" w:eastAsia="zh-CN"/>
    </w:rPr>
  </w:style>
  <w:style w:type="paragraph" w:customStyle="1" w:styleId="PlainText1">
    <w:name w:val="Plain Text1"/>
    <w:basedOn w:val="a"/>
    <w:rsid w:val="00A36451"/>
    <w:pPr>
      <w:spacing w:after="0"/>
    </w:pPr>
    <w:rPr>
      <w:rFonts w:ascii="Courier New" w:eastAsia="宋体" w:hAnsi="Courier New"/>
      <w:lang w:val="en-US" w:eastAsia="zh-CN"/>
    </w:rPr>
  </w:style>
  <w:style w:type="paragraph" w:customStyle="1" w:styleId="BodyText21">
    <w:name w:val="Body Text 21"/>
    <w:basedOn w:val="a"/>
    <w:rsid w:val="00A36451"/>
    <w:pPr>
      <w:spacing w:before="720" w:after="0"/>
      <w:jc w:val="center"/>
    </w:pPr>
    <w:rPr>
      <w:rFonts w:ascii="Times New Roman" w:eastAsia="宋体" w:hAnsi="Times New Roman"/>
      <w:sz w:val="72"/>
      <w:lang w:val="en-US" w:eastAsia="zh-CN"/>
    </w:rPr>
  </w:style>
  <w:style w:type="paragraph" w:customStyle="1" w:styleId="CompanyName">
    <w:name w:val="Company Name"/>
    <w:basedOn w:val="a"/>
    <w:next w:val="a"/>
    <w:rsid w:val="00A36451"/>
    <w:pPr>
      <w:spacing w:before="420" w:after="60" w:line="320" w:lineRule="exact"/>
    </w:pPr>
    <w:rPr>
      <w:rFonts w:ascii="Garamond" w:eastAsia="宋体" w:hAnsi="Garamond"/>
      <w:caps/>
      <w:kern w:val="36"/>
      <w:sz w:val="38"/>
      <w:lang w:val="en-US" w:eastAsia="zh-CN"/>
    </w:rPr>
  </w:style>
  <w:style w:type="paragraph" w:customStyle="1" w:styleId="SubtitleCover">
    <w:name w:val="Subtitle Cover"/>
    <w:basedOn w:val="a"/>
    <w:next w:val="a"/>
    <w:rsid w:val="00A36451"/>
    <w:pPr>
      <w:keepNext/>
      <w:pBdr>
        <w:top w:val="single" w:sz="6" w:space="1" w:color="auto"/>
      </w:pBdr>
      <w:spacing w:after="0" w:line="480" w:lineRule="exact"/>
      <w:outlineLvl w:val="0"/>
    </w:pPr>
    <w:rPr>
      <w:rFonts w:ascii="Garamond" w:eastAsia="宋体" w:hAnsi="Garamond"/>
      <w:spacing w:val="-15"/>
      <w:kern w:val="28"/>
      <w:sz w:val="40"/>
      <w:lang w:val="en-US" w:eastAsia="zh-CN"/>
    </w:rPr>
  </w:style>
  <w:style w:type="paragraph" w:customStyle="1" w:styleId="TitleCover">
    <w:name w:val="Title Cover"/>
    <w:basedOn w:val="a"/>
    <w:next w:val="SubtitleCover"/>
    <w:rsid w:val="00A36451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after="0" w:line="1440" w:lineRule="exact"/>
      <w:ind w:left="600" w:right="600"/>
      <w:jc w:val="right"/>
    </w:pPr>
    <w:rPr>
      <w:rFonts w:ascii="Garamond" w:eastAsia="宋体" w:hAnsi="Garamond"/>
      <w:spacing w:val="-70"/>
      <w:kern w:val="28"/>
      <w:position w:val="6"/>
      <w:sz w:val="144"/>
      <w:lang w:val="en-US" w:eastAsia="zh-CN"/>
    </w:rPr>
  </w:style>
  <w:style w:type="paragraph" w:customStyle="1" w:styleId="BNHead2Number">
    <w:name w:val="BN Head 2+Number"/>
    <w:basedOn w:val="BNHead1Number"/>
    <w:next w:val="a"/>
    <w:link w:val="BNHead2NumberChar"/>
    <w:rsid w:val="00A36451"/>
    <w:pPr>
      <w:numPr>
        <w:numId w:val="0"/>
      </w:numPr>
      <w:tabs>
        <w:tab w:val="left" w:pos="360"/>
        <w:tab w:val="left" w:pos="1740"/>
      </w:tabs>
      <w:ind w:left="1740" w:hanging="360"/>
    </w:pPr>
    <w:rPr>
      <w:sz w:val="28"/>
      <w:lang w:val="en-US" w:eastAsia="zh-CN"/>
    </w:rPr>
  </w:style>
  <w:style w:type="paragraph" w:customStyle="1" w:styleId="Char0">
    <w:name w:val="Char"/>
    <w:basedOn w:val="a"/>
    <w:rsid w:val="00A36451"/>
    <w:pPr>
      <w:spacing w:after="160" w:line="240" w:lineRule="exact"/>
    </w:pPr>
    <w:rPr>
      <w:rFonts w:ascii="Verdana" w:eastAsia="Times New Roman" w:hAnsi="Verdana" w:cs="Angsana New"/>
      <w:lang w:val="en-US"/>
    </w:rPr>
  </w:style>
  <w:style w:type="paragraph" w:customStyle="1" w:styleId="List21">
    <w:name w:val="List 21"/>
    <w:basedOn w:val="a"/>
    <w:rsid w:val="00A36451"/>
    <w:pPr>
      <w:spacing w:after="0"/>
      <w:ind w:left="720" w:hanging="360"/>
    </w:pPr>
    <w:rPr>
      <w:rFonts w:ascii="Times New Roman" w:eastAsia="宋体" w:hAnsi="Times New Roman"/>
      <w:lang w:val="en-US" w:eastAsia="zh-CN"/>
    </w:rPr>
  </w:style>
  <w:style w:type="paragraph" w:customStyle="1" w:styleId="List31">
    <w:name w:val="List 31"/>
    <w:basedOn w:val="a"/>
    <w:rsid w:val="00A36451"/>
    <w:pPr>
      <w:spacing w:after="0"/>
      <w:ind w:left="1080" w:hanging="360"/>
    </w:pPr>
    <w:rPr>
      <w:rFonts w:ascii="Times New Roman" w:eastAsia="宋体" w:hAnsi="Times New Roman"/>
      <w:lang w:val="en-US" w:eastAsia="zh-CN"/>
    </w:rPr>
  </w:style>
  <w:style w:type="paragraph" w:customStyle="1" w:styleId="14">
    <w:name w:val="页脚1"/>
    <w:basedOn w:val="a"/>
    <w:link w:val="Char"/>
    <w:rsid w:val="00A36451"/>
    <w:pPr>
      <w:tabs>
        <w:tab w:val="center" w:pos="4320"/>
        <w:tab w:val="right" w:pos="8640"/>
      </w:tabs>
      <w:spacing w:after="0"/>
    </w:pPr>
    <w:rPr>
      <w:rFonts w:ascii="Times New Roman" w:hAnsi="Times New Roman"/>
      <w:lang w:val="en-US" w:eastAsia="zh-CN"/>
    </w:rPr>
  </w:style>
  <w:style w:type="paragraph" w:customStyle="1" w:styleId="17">
    <w:name w:val="页眉1"/>
    <w:basedOn w:val="a"/>
    <w:rsid w:val="00A36451"/>
    <w:pPr>
      <w:tabs>
        <w:tab w:val="center" w:pos="4320"/>
        <w:tab w:val="right" w:pos="8640"/>
      </w:tabs>
      <w:spacing w:after="0"/>
    </w:pPr>
    <w:rPr>
      <w:rFonts w:ascii="Times New Roman" w:eastAsia="宋体" w:hAnsi="Times New Roman"/>
      <w:lang w:val="en-US" w:eastAsia="zh-CN"/>
    </w:rPr>
  </w:style>
  <w:style w:type="paragraph" w:customStyle="1" w:styleId="List41">
    <w:name w:val="List 41"/>
    <w:basedOn w:val="a"/>
    <w:rsid w:val="00A36451"/>
    <w:pPr>
      <w:spacing w:after="0"/>
      <w:ind w:left="1440" w:hanging="360"/>
    </w:pPr>
    <w:rPr>
      <w:rFonts w:ascii="Times New Roman" w:eastAsia="宋体" w:hAnsi="Times New Roman"/>
      <w:lang w:val="en-US" w:eastAsia="zh-CN"/>
    </w:rPr>
  </w:style>
  <w:style w:type="paragraph" w:customStyle="1" w:styleId="List51">
    <w:name w:val="List 51"/>
    <w:basedOn w:val="a"/>
    <w:rsid w:val="00A36451"/>
    <w:pPr>
      <w:spacing w:after="0"/>
      <w:ind w:left="180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1">
    <w:name w:val="List Bullet1"/>
    <w:basedOn w:val="a"/>
    <w:rsid w:val="00A36451"/>
    <w:pPr>
      <w:spacing w:after="0"/>
      <w:ind w:left="36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21">
    <w:name w:val="List Bullet 21"/>
    <w:basedOn w:val="a"/>
    <w:rsid w:val="00A36451"/>
    <w:pPr>
      <w:spacing w:after="0"/>
      <w:ind w:left="72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31">
    <w:name w:val="List Bullet 31"/>
    <w:basedOn w:val="a"/>
    <w:rsid w:val="00A36451"/>
    <w:pPr>
      <w:spacing w:after="0"/>
      <w:ind w:left="108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41">
    <w:name w:val="List Bullet 41"/>
    <w:basedOn w:val="a"/>
    <w:rsid w:val="00A36451"/>
    <w:pPr>
      <w:spacing w:after="0"/>
      <w:ind w:left="144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51">
    <w:name w:val="List Bullet 51"/>
    <w:basedOn w:val="a"/>
    <w:rsid w:val="00A36451"/>
    <w:pPr>
      <w:spacing w:after="0"/>
      <w:ind w:left="1800" w:hanging="360"/>
    </w:pPr>
    <w:rPr>
      <w:rFonts w:ascii="Times New Roman" w:eastAsia="宋体" w:hAnsi="Times New Roman"/>
      <w:lang w:val="en-US" w:eastAsia="zh-CN"/>
    </w:rPr>
  </w:style>
  <w:style w:type="paragraph" w:customStyle="1" w:styleId="PartTitle">
    <w:name w:val="Part Title"/>
    <w:basedOn w:val="a"/>
    <w:next w:val="PartLabel"/>
    <w:rsid w:val="00A36451"/>
    <w:pPr>
      <w:keepNext/>
      <w:pageBreakBefore/>
      <w:shd w:val="pct20" w:color="auto" w:fill="auto"/>
      <w:spacing w:after="0" w:line="480" w:lineRule="exact"/>
      <w:jc w:val="center"/>
    </w:pPr>
    <w:rPr>
      <w:rFonts w:ascii="Arial Black" w:eastAsia="宋体" w:hAnsi="Arial Black"/>
      <w:spacing w:val="-20"/>
      <w:position w:val="-4"/>
      <w:sz w:val="36"/>
      <w:lang w:val="en-US" w:eastAsia="zh-CN"/>
    </w:rPr>
  </w:style>
  <w:style w:type="paragraph" w:customStyle="1" w:styleId="Title1">
    <w:name w:val="Title1"/>
    <w:basedOn w:val="a"/>
    <w:rsid w:val="00A36451"/>
    <w:pPr>
      <w:spacing w:after="0"/>
      <w:jc w:val="center"/>
    </w:pPr>
    <w:rPr>
      <w:rFonts w:ascii="Times New Roman" w:eastAsia="宋体" w:hAnsi="Times New Roman"/>
      <w:b/>
      <w:sz w:val="24"/>
      <w:lang w:val="en-US" w:eastAsia="zh-CN"/>
    </w:rPr>
  </w:style>
  <w:style w:type="paragraph" w:customStyle="1" w:styleId="PartLabel">
    <w:name w:val="Part Label"/>
    <w:basedOn w:val="a"/>
    <w:next w:val="a"/>
    <w:rsid w:val="00A36451"/>
    <w:pPr>
      <w:shd w:val="pct20" w:color="auto" w:fill="auto"/>
      <w:spacing w:after="0" w:line="1560" w:lineRule="exact"/>
      <w:jc w:val="center"/>
    </w:pPr>
    <w:rPr>
      <w:rFonts w:ascii="Arial Black" w:eastAsia="宋体" w:hAnsi="Arial Black"/>
      <w:color w:val="FFFFFF"/>
      <w:position w:val="-32"/>
      <w:sz w:val="196"/>
      <w:lang w:val="en-US" w:eastAsia="zh-CN"/>
    </w:rPr>
  </w:style>
  <w:style w:type="paragraph" w:customStyle="1" w:styleId="CcList">
    <w:name w:val="Cc List"/>
    <w:basedOn w:val="a"/>
    <w:rsid w:val="00A36451"/>
    <w:pPr>
      <w:keepLines/>
      <w:spacing w:after="0" w:line="220" w:lineRule="atLeast"/>
      <w:ind w:left="360" w:hanging="360"/>
      <w:jc w:val="both"/>
    </w:pPr>
    <w:rPr>
      <w:rFonts w:eastAsia="宋体"/>
      <w:spacing w:val="-5"/>
      <w:lang w:val="en-US" w:eastAsia="zh-CN"/>
    </w:rPr>
  </w:style>
  <w:style w:type="paragraph" w:customStyle="1" w:styleId="BNNormalIndentBlue">
    <w:name w:val="BN Normal Indent Blue"/>
    <w:basedOn w:val="a"/>
    <w:next w:val="a"/>
    <w:link w:val="BNNormalIndentBlueChar"/>
    <w:rsid w:val="00A36451"/>
    <w:pPr>
      <w:spacing w:before="120" w:after="120"/>
      <w:ind w:firstLine="720"/>
    </w:pPr>
    <w:rPr>
      <w:rFonts w:ascii="宋体" w:hAnsi="宋体"/>
      <w:b/>
      <w:i/>
      <w:color w:val="000080"/>
      <w:sz w:val="24"/>
      <w:szCs w:val="24"/>
      <w:lang w:val="en-US" w:eastAsia="zh-CN"/>
    </w:rPr>
  </w:style>
  <w:style w:type="paragraph" w:customStyle="1" w:styleId="p0">
    <w:name w:val="p0"/>
    <w:basedOn w:val="a"/>
    <w:rsid w:val="00A36451"/>
    <w:rPr>
      <w:rFonts w:eastAsia="宋体" w:cs="Arial"/>
      <w:lang w:val="en-US" w:eastAsia="zh-CN"/>
    </w:rPr>
  </w:style>
  <w:style w:type="paragraph" w:customStyle="1" w:styleId="p15">
    <w:name w:val="p15"/>
    <w:basedOn w:val="a"/>
    <w:rsid w:val="00A36451"/>
    <w:pPr>
      <w:ind w:left="284" w:hanging="284"/>
    </w:pPr>
    <w:rPr>
      <w:rFonts w:eastAsia="宋体" w:cs="Arial"/>
      <w:lang w:val="en-US" w:eastAsia="zh-CN"/>
    </w:rPr>
  </w:style>
  <w:style w:type="paragraph" w:customStyle="1" w:styleId="p18">
    <w:name w:val="p18"/>
    <w:basedOn w:val="a"/>
    <w:rsid w:val="00A36451"/>
    <w:pPr>
      <w:ind w:left="284" w:hanging="284"/>
    </w:pPr>
    <w:rPr>
      <w:rFonts w:eastAsia="宋体" w:cs="Arial"/>
      <w:lang w:val="en-US" w:eastAsia="zh-CN"/>
    </w:rPr>
  </w:style>
  <w:style w:type="paragraph" w:styleId="af8">
    <w:name w:val="Plain Text"/>
    <w:basedOn w:val="a"/>
    <w:link w:val="af9"/>
    <w:uiPriority w:val="99"/>
    <w:unhideWhenUsed/>
    <w:rsid w:val="00A36451"/>
    <w:pPr>
      <w:widowControl w:val="0"/>
      <w:spacing w:after="0"/>
      <w:jc w:val="both"/>
    </w:pPr>
    <w:rPr>
      <w:rFonts w:ascii="宋体" w:eastAsia="宋体" w:hAnsi="Courier New"/>
      <w:kern w:val="2"/>
      <w:sz w:val="21"/>
      <w:szCs w:val="21"/>
      <w:lang w:val="x-none" w:eastAsia="x-none"/>
    </w:rPr>
  </w:style>
  <w:style w:type="character" w:customStyle="1" w:styleId="af9">
    <w:name w:val="纯文本 字符"/>
    <w:basedOn w:val="a0"/>
    <w:link w:val="af8"/>
    <w:uiPriority w:val="99"/>
    <w:rsid w:val="00A36451"/>
    <w:rPr>
      <w:rFonts w:ascii="宋体" w:eastAsia="宋体" w:hAnsi="Courier New"/>
      <w:kern w:val="2"/>
      <w:sz w:val="21"/>
      <w:szCs w:val="21"/>
      <w:lang w:val="x-none" w:eastAsia="x-none"/>
    </w:rPr>
  </w:style>
  <w:style w:type="paragraph" w:customStyle="1" w:styleId="Infor">
    <w:name w:val="Infor"/>
    <w:basedOn w:val="a"/>
    <w:link w:val="InforChar"/>
    <w:qFormat/>
    <w:rsid w:val="00A36451"/>
    <w:pPr>
      <w:spacing w:after="0"/>
    </w:pPr>
    <w:rPr>
      <w:rFonts w:ascii="Times New Roman" w:eastAsia="宋体" w:hAnsi="Times New Roman"/>
      <w:lang w:val="x-none" w:eastAsia="x-none"/>
    </w:rPr>
  </w:style>
  <w:style w:type="table" w:styleId="2-2">
    <w:name w:val="Medium Shading 2 Accent 2"/>
    <w:basedOn w:val="a1"/>
    <w:uiPriority w:val="64"/>
    <w:rsid w:val="00A36451"/>
    <w:rPr>
      <w:rFonts w:eastAsia="宋体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InforChar">
    <w:name w:val="Infor Char"/>
    <w:link w:val="Infor"/>
    <w:rsid w:val="00A36451"/>
    <w:rPr>
      <w:rFonts w:eastAsia="宋体"/>
      <w:lang w:val="x-none" w:eastAsia="x-none"/>
    </w:rPr>
  </w:style>
  <w:style w:type="paragraph" w:customStyle="1" w:styleId="term">
    <w:name w:val="term"/>
    <w:basedOn w:val="a"/>
    <w:rsid w:val="00A36451"/>
    <w:pPr>
      <w:keepLines/>
      <w:suppressAutoHyphens/>
      <w:autoSpaceDE w:val="0"/>
      <w:autoSpaceDN w:val="0"/>
      <w:adjustRightInd w:val="0"/>
      <w:spacing w:before="120" w:after="120" w:line="260" w:lineRule="exact"/>
      <w:ind w:left="288" w:firstLine="420"/>
    </w:pPr>
    <w:rPr>
      <w:rFonts w:eastAsia="宋体"/>
      <w:sz w:val="21"/>
      <w:lang w:val="en-US"/>
    </w:rPr>
  </w:style>
  <w:style w:type="paragraph" w:customStyle="1" w:styleId="List32">
    <w:name w:val="List 32"/>
    <w:basedOn w:val="a"/>
    <w:rsid w:val="00A36451"/>
    <w:pPr>
      <w:spacing w:after="0"/>
      <w:ind w:left="1080" w:firstLineChars="200" w:hanging="360"/>
    </w:pPr>
    <w:rPr>
      <w:rFonts w:ascii="Times New Roman" w:eastAsia="宋体" w:hAnsi="Times New Roman"/>
      <w:lang w:val="en-US" w:eastAsia="zh-CN"/>
    </w:rPr>
  </w:style>
  <w:style w:type="character" w:customStyle="1" w:styleId="afa">
    <w:name w:val="批注文字 字符"/>
    <w:uiPriority w:val="99"/>
    <w:semiHidden/>
    <w:rsid w:val="00A36451"/>
    <w:rPr>
      <w:rFonts w:ascii="Times New Roman" w:hAnsi="Times New Roman"/>
    </w:rPr>
  </w:style>
  <w:style w:type="paragraph" w:styleId="afb">
    <w:name w:val="annotation subject"/>
    <w:basedOn w:val="ae"/>
    <w:next w:val="ae"/>
    <w:link w:val="afc"/>
    <w:uiPriority w:val="99"/>
    <w:semiHidden/>
    <w:unhideWhenUsed/>
    <w:rsid w:val="00A36451"/>
    <w:pPr>
      <w:spacing w:after="0" w:line="240" w:lineRule="auto"/>
      <w:ind w:left="0"/>
    </w:pPr>
    <w:rPr>
      <w:rFonts w:ascii="Times New Roman" w:eastAsia="宋体" w:hAnsi="Times New Roman"/>
      <w:b/>
      <w:bCs/>
      <w:lang w:val="x-none" w:eastAsia="x-none"/>
    </w:rPr>
  </w:style>
  <w:style w:type="character" w:customStyle="1" w:styleId="11">
    <w:name w:val="批注文字 字符1"/>
    <w:basedOn w:val="a0"/>
    <w:link w:val="ae"/>
    <w:uiPriority w:val="99"/>
    <w:semiHidden/>
    <w:rsid w:val="00A36451"/>
    <w:rPr>
      <w:rFonts w:ascii="Arial" w:hAnsi="Arial"/>
      <w:lang w:val="de-DE" w:eastAsia="en-US"/>
    </w:rPr>
  </w:style>
  <w:style w:type="character" w:customStyle="1" w:styleId="afc">
    <w:name w:val="批注主题 字符"/>
    <w:basedOn w:val="11"/>
    <w:link w:val="afb"/>
    <w:uiPriority w:val="99"/>
    <w:semiHidden/>
    <w:rsid w:val="00A36451"/>
    <w:rPr>
      <w:rFonts w:ascii="Arial" w:eastAsia="宋体" w:hAnsi="Arial"/>
      <w:b/>
      <w:bCs/>
      <w:lang w:val="x-none" w:eastAsia="x-none"/>
    </w:rPr>
  </w:style>
  <w:style w:type="paragraph" w:customStyle="1" w:styleId="ListParagraph2">
    <w:name w:val="List Paragraph2"/>
    <w:basedOn w:val="a"/>
    <w:rsid w:val="00A36451"/>
    <w:pPr>
      <w:spacing w:after="0"/>
      <w:ind w:firstLineChars="200" w:firstLine="420"/>
    </w:pPr>
    <w:rPr>
      <w:rFonts w:ascii="Times New Roman" w:eastAsia="宋体" w:hAnsi="Times New Roman"/>
      <w:lang w:val="en-US" w:eastAsia="zh-CN"/>
    </w:rPr>
  </w:style>
  <w:style w:type="character" w:styleId="afd">
    <w:name w:val="FollowedHyperlink"/>
    <w:uiPriority w:val="99"/>
    <w:semiHidden/>
    <w:unhideWhenUsed/>
    <w:rsid w:val="00A36451"/>
    <w:rPr>
      <w:color w:val="800080"/>
      <w:u w:val="single"/>
    </w:rPr>
  </w:style>
  <w:style w:type="paragraph" w:styleId="afe">
    <w:name w:val="Normal (Web)"/>
    <w:basedOn w:val="a"/>
    <w:uiPriority w:val="99"/>
    <w:unhideWhenUsed/>
    <w:rsid w:val="008561E9"/>
    <w:pPr>
      <w:spacing w:before="100" w:beforeAutospacing="1" w:after="100" w:afterAutospacing="1"/>
    </w:pPr>
    <w:rPr>
      <w:rFonts w:ascii="宋体" w:eastAsia="宋体" w:hAnsi="宋体" w:cs="宋体"/>
      <w:sz w:val="24"/>
      <w:szCs w:val="24"/>
      <w:lang w:val="en-US" w:eastAsia="zh-CN"/>
    </w:rPr>
  </w:style>
  <w:style w:type="paragraph" w:styleId="aff">
    <w:name w:val="Subtitle"/>
    <w:basedOn w:val="a"/>
    <w:next w:val="a"/>
    <w:link w:val="aff0"/>
    <w:qFormat/>
    <w:rsid w:val="00891E2D"/>
    <w:pPr>
      <w:spacing w:before="240" w:after="60" w:line="312" w:lineRule="auto"/>
      <w:jc w:val="center"/>
      <w:outlineLvl w:val="1"/>
    </w:pPr>
    <w:rPr>
      <w:rFonts w:asciiTheme="minorHAnsi" w:hAnsiTheme="minorHAnsi" w:cstheme="minorBidi"/>
      <w:b/>
      <w:bCs/>
      <w:kern w:val="28"/>
      <w:sz w:val="32"/>
      <w:szCs w:val="32"/>
    </w:rPr>
  </w:style>
  <w:style w:type="character" w:customStyle="1" w:styleId="aff0">
    <w:name w:val="副标题 字符"/>
    <w:basedOn w:val="a0"/>
    <w:link w:val="aff"/>
    <w:rsid w:val="00891E2D"/>
    <w:rPr>
      <w:rFonts w:asciiTheme="minorHAnsi" w:hAnsiTheme="minorHAnsi" w:cstheme="minorBidi"/>
      <w:b/>
      <w:bCs/>
      <w:kern w:val="28"/>
      <w:sz w:val="32"/>
      <w:szCs w:val="32"/>
      <w:lang w:val="de-D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601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193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4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Microsoft_Visio_2003-2010_Drawing.vsd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package" Target="embeddings/Microsoft_Visio_Drawing4.vsdx"/><Relationship Id="rId47" Type="http://schemas.openxmlformats.org/officeDocument/2006/relationships/image" Target="media/image29.emf"/><Relationship Id="rId50" Type="http://schemas.openxmlformats.org/officeDocument/2006/relationships/package" Target="embeddings/Microsoft_Visio_Drawing8.vsdx"/><Relationship Id="rId55" Type="http://schemas.openxmlformats.org/officeDocument/2006/relationships/image" Target="media/image34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microsoft.com/office/2016/09/relationships/commentsIds" Target="commentsIds.xml"/><Relationship Id="rId40" Type="http://schemas.openxmlformats.org/officeDocument/2006/relationships/image" Target="media/image25.png"/><Relationship Id="rId45" Type="http://schemas.openxmlformats.org/officeDocument/2006/relationships/image" Target="media/image28.emf"/><Relationship Id="rId53" Type="http://schemas.openxmlformats.org/officeDocument/2006/relationships/package" Target="embeddings/Microsoft_Visio_Drawing10.vsdx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comments" Target="comments.xml"/><Relationship Id="rId43" Type="http://schemas.openxmlformats.org/officeDocument/2006/relationships/image" Target="media/image27.emf"/><Relationship Id="rId48" Type="http://schemas.openxmlformats.org/officeDocument/2006/relationships/package" Target="embeddings/Microsoft_Visio_Drawing7.vsdx"/><Relationship Id="rId56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microsoft.com/office/2018/08/relationships/commentsExtensible" Target="commentsExtensible.xml"/><Relationship Id="rId46" Type="http://schemas.openxmlformats.org/officeDocument/2006/relationships/package" Target="embeddings/Microsoft_Visio_Drawing6.vsdx"/><Relationship Id="rId59" Type="http://schemas.openxmlformats.org/officeDocument/2006/relationships/header" Target="header2.xml"/><Relationship Id="rId20" Type="http://schemas.openxmlformats.org/officeDocument/2006/relationships/image" Target="media/image9.png"/><Relationship Id="rId41" Type="http://schemas.openxmlformats.org/officeDocument/2006/relationships/image" Target="media/image26.emf"/><Relationship Id="rId54" Type="http://schemas.openxmlformats.org/officeDocument/2006/relationships/image" Target="media/image33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commentsExtended" Target="commentsExtended.xml"/><Relationship Id="rId49" Type="http://schemas.openxmlformats.org/officeDocument/2006/relationships/image" Target="media/image30.emf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package" Target="embeddings/Microsoft_Visio_Drawing5.vsdx"/><Relationship Id="rId52" Type="http://schemas.openxmlformats.org/officeDocument/2006/relationships/image" Target="media/image32.emf"/><Relationship Id="rId60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guil\Application%20Data\Microsoft\Mod&#232;les\Infor%20Document%20OPIM%20PS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E xmlns="77dab9ba-57a2-4d57-9a0f-fac13a8fc693" xsi:nil="true"/>
    <Seqence xmlns="77dab9ba-57a2-4d57-9a0f-fac13a8fc693" xsi:nil="true"/>
    <Language xmlns="77dab9ba-57a2-4d57-9a0f-fac13a8fc693">English</Language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36E3722DA77043B2FACB2E90A789BA" ma:contentTypeVersion="3" ma:contentTypeDescription="Create a new document." ma:contentTypeScope="" ma:versionID="eece3b99a11a47d5a2438fe645e05561">
  <xsd:schema xmlns:xsd="http://www.w3.org/2001/XMLSchema" xmlns:p="http://schemas.microsoft.com/office/2006/metadata/properties" xmlns:ns2="77dab9ba-57a2-4d57-9a0f-fac13a8fc693" targetNamespace="http://schemas.microsoft.com/office/2006/metadata/properties" ma:root="true" ma:fieldsID="9a88e55e03bb521c44724a104cdf0890" ns2:_="">
    <xsd:import namespace="77dab9ba-57a2-4d57-9a0f-fac13a8fc693"/>
    <xsd:element name="properties">
      <xsd:complexType>
        <xsd:sequence>
          <xsd:element name="documentManagement">
            <xsd:complexType>
              <xsd:all>
                <xsd:element ref="ns2:Language" minOccurs="0"/>
                <xsd:element ref="ns2:Seqence" minOccurs="0"/>
                <xsd:element ref="ns2:Co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77dab9ba-57a2-4d57-9a0f-fac13a8fc693" elementFormDefault="qualified">
    <xsd:import namespace="http://schemas.microsoft.com/office/2006/documentManagement/types"/>
    <xsd:element name="Language" ma:index="8" nillable="true" ma:displayName="Language" ma:default="English" ma:format="Dropdown" ma:internalName="Language">
      <xsd:simpleType>
        <xsd:restriction base="dms:Choice">
          <xsd:enumeration value="English"/>
          <xsd:enumeration value="French"/>
          <xsd:enumeration value="Spanish"/>
          <xsd:enumeration value="German"/>
          <xsd:enumeration value="Italian"/>
          <xsd:enumeration value="Dutch"/>
          <xsd:enumeration value="Czech"/>
          <xsd:enumeration value="Portuguese"/>
        </xsd:restriction>
      </xsd:simpleType>
    </xsd:element>
    <xsd:element name="Seqence" ma:index="9" nillable="true" ma:displayName="Seqence" ma:default="" ma:internalName="Seqence" ma:percentage="FALSE">
      <xsd:simpleType>
        <xsd:restriction base="dms:Number"/>
      </xsd:simpleType>
    </xsd:element>
    <xsd:element name="CoE" ma:index="10" nillable="true" ma:displayName="CoE" ma:internalName="Co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BD9942F-16F3-4096-A734-C306BE1DC458}">
  <ds:schemaRefs>
    <ds:schemaRef ds:uri="http://schemas.microsoft.com/office/2006/metadata/properties"/>
    <ds:schemaRef ds:uri="http://schemas.microsoft.com/office/infopath/2007/PartnerControls"/>
    <ds:schemaRef ds:uri="77dab9ba-57a2-4d57-9a0f-fac13a8fc693"/>
  </ds:schemaRefs>
</ds:datastoreItem>
</file>

<file path=customXml/itemProps2.xml><?xml version="1.0" encoding="utf-8"?>
<ds:datastoreItem xmlns:ds="http://schemas.openxmlformats.org/officeDocument/2006/customXml" ds:itemID="{44AA491C-5D9B-47C5-A9D2-F1D9A94F9F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7070B5-AC36-4F32-BA6C-226FC9C907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dab9ba-57a2-4d57-9a0f-fac13a8fc69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FA8EBFD3-0A25-4CD7-821A-E19EAB27C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 Document OPIM PSO.dot</Template>
  <TotalTime>11383</TotalTime>
  <Pages>40</Pages>
  <Words>2062</Words>
  <Characters>11757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Status Report</vt:lpstr>
      <vt:lpstr>Project Status Report</vt:lpstr>
    </vt:vector>
  </TitlesOfParts>
  <Company>Infor Global Solutions</Company>
  <LinksUpToDate>false</LinksUpToDate>
  <CharactersWithSpaces>13792</CharactersWithSpaces>
  <SharedDoc>false</SharedDoc>
  <HLinks>
    <vt:vector size="102" baseType="variant">
      <vt:variant>
        <vt:i4>1114169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_Toc208658681</vt:lpwstr>
      </vt:variant>
      <vt:variant>
        <vt:i4>1114169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_Toc208658680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_Toc208658679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_Toc208658678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_Toc208658677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_Toc208658676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_Toc208658675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_Toc208658674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_Toc208658673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_Toc208658672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_Toc208658671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_Toc208658670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_Toc208658669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_Toc208658668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_Toc208658667</vt:lpwstr>
      </vt:variant>
      <vt:variant>
        <vt:i4>5767184</vt:i4>
      </vt:variant>
      <vt:variant>
        <vt:i4>45</vt:i4>
      </vt:variant>
      <vt:variant>
        <vt:i4>0</vt:i4>
      </vt:variant>
      <vt:variant>
        <vt:i4>5</vt:i4>
      </vt:variant>
      <vt:variant>
        <vt:lpwstr>http://www.infor.com/</vt:lpwstr>
      </vt:variant>
      <vt:variant>
        <vt:lpwstr/>
      </vt:variant>
      <vt:variant>
        <vt:i4>5767184</vt:i4>
      </vt:variant>
      <vt:variant>
        <vt:i4>24</vt:i4>
      </vt:variant>
      <vt:variant>
        <vt:i4>0</vt:i4>
      </vt:variant>
      <vt:variant>
        <vt:i4>5</vt:i4>
      </vt:variant>
      <vt:variant>
        <vt:lpwstr>http://www.infor.com/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Status Report</dc:title>
  <dc:subject>Customer / Project Name</dc:subject>
  <dc:creator>Dominique Guillemeau</dc:creator>
  <cp:keywords>3.0</cp:keywords>
  <cp:lastModifiedBy>liu minhui</cp:lastModifiedBy>
  <cp:revision>1239</cp:revision>
  <cp:lastPrinted>2007-04-18T05:50:00Z</cp:lastPrinted>
  <dcterms:created xsi:type="dcterms:W3CDTF">2019-09-09T01:49:00Z</dcterms:created>
  <dcterms:modified xsi:type="dcterms:W3CDTF">2022-06-17T03:22:00Z</dcterms:modified>
</cp:coreProperties>
</file>